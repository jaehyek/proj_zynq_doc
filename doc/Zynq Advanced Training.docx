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5F4" w:rsidRDefault="000943F5" w:rsidP="008B2593">
      <w:pPr>
        <w:pStyle w:val="11"/>
      </w:pPr>
      <w:r>
        <w:rPr>
          <w:rFonts w:hint="eastAsia"/>
        </w:rPr>
        <w:t xml:space="preserve">AXI </w:t>
      </w:r>
      <w:r>
        <w:rPr>
          <w:rFonts w:hint="eastAsia"/>
        </w:rPr>
        <w:t>이해하기</w:t>
      </w:r>
    </w:p>
    <w:p w:rsidR="0003461D" w:rsidRDefault="0003461D" w:rsidP="00C70FAE">
      <w:pPr>
        <w:pStyle w:val="20"/>
      </w:pPr>
      <w:r>
        <w:rPr>
          <w:rFonts w:hint="eastAsia"/>
        </w:rPr>
        <w:t>AMBA</w:t>
      </w:r>
      <w:r w:rsidR="00C70FAE">
        <w:rPr>
          <w:rFonts w:hint="eastAsia"/>
        </w:rPr>
        <w:t xml:space="preserve"> ( </w:t>
      </w:r>
      <w:r w:rsidR="00C70FAE" w:rsidRPr="00C70FAE">
        <w:rPr>
          <w:bCs/>
          <w:u w:val="single"/>
        </w:rPr>
        <w:t>A</w:t>
      </w:r>
      <w:r w:rsidR="00C70FAE" w:rsidRPr="00C70FAE">
        <w:rPr>
          <w:bCs/>
        </w:rPr>
        <w:t xml:space="preserve">dvanced </w:t>
      </w:r>
      <w:r w:rsidR="00C70FAE" w:rsidRPr="00C70FAE">
        <w:rPr>
          <w:bCs/>
          <w:u w:val="single"/>
        </w:rPr>
        <w:t>M</w:t>
      </w:r>
      <w:r w:rsidR="00C70FAE" w:rsidRPr="00C70FAE">
        <w:rPr>
          <w:bCs/>
        </w:rPr>
        <w:t xml:space="preserve">icrocontroller </w:t>
      </w:r>
      <w:r w:rsidR="00C70FAE" w:rsidRPr="00C70FAE">
        <w:rPr>
          <w:bCs/>
          <w:u w:val="single"/>
        </w:rPr>
        <w:t>B</w:t>
      </w:r>
      <w:r w:rsidR="00C70FAE" w:rsidRPr="00C70FAE">
        <w:rPr>
          <w:bCs/>
        </w:rPr>
        <w:t xml:space="preserve">us </w:t>
      </w:r>
      <w:r w:rsidR="00C70FAE" w:rsidRPr="00C70FAE">
        <w:rPr>
          <w:bCs/>
          <w:u w:val="single"/>
        </w:rPr>
        <w:t>A</w:t>
      </w:r>
      <w:r w:rsidR="00C70FAE" w:rsidRPr="00C70FAE">
        <w:rPr>
          <w:bCs/>
        </w:rPr>
        <w:t>rchitecture</w:t>
      </w:r>
      <w:r w:rsidR="00C70FAE">
        <w:rPr>
          <w:rFonts w:hint="eastAsia"/>
          <w:bCs/>
        </w:rPr>
        <w:t>)</w:t>
      </w:r>
    </w:p>
    <w:p w:rsidR="00C70FAE" w:rsidRDefault="00C70FAE" w:rsidP="00C70FAE">
      <w:pPr>
        <w:pStyle w:val="af1"/>
        <w:jc w:val="center"/>
      </w:pPr>
      <w:r>
        <w:rPr>
          <w:noProof/>
        </w:rPr>
        <w:drawing>
          <wp:inline distT="0" distB="0" distL="0" distR="0" wp14:anchorId="673B8F5E" wp14:editId="72F7EC5A">
            <wp:extent cx="3837904" cy="124034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2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AE" w:rsidRDefault="00C70FAE" w:rsidP="00C70FAE">
      <w:pPr>
        <w:pStyle w:val="af1"/>
      </w:pPr>
      <w:r>
        <w:rPr>
          <w:rFonts w:hint="eastAsia"/>
        </w:rPr>
        <w:t>AMBA</w:t>
      </w:r>
      <w:r>
        <w:rPr>
          <w:rFonts w:hint="eastAsia"/>
        </w:rPr>
        <w:t>는</w:t>
      </w:r>
      <w:r>
        <w:rPr>
          <w:rFonts w:hint="eastAsia"/>
        </w:rPr>
        <w:t xml:space="preserve"> ARM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C70FAE" w:rsidRDefault="00C70FAE" w:rsidP="00C70FAE">
      <w:pPr>
        <w:pStyle w:val="af1"/>
      </w:pPr>
      <w:r>
        <w:rPr>
          <w:rFonts w:hint="eastAsia"/>
        </w:rPr>
        <w:t xml:space="preserve">ARM </w:t>
      </w:r>
      <w:r>
        <w:rPr>
          <w:rFonts w:hint="eastAsia"/>
        </w:rPr>
        <w:t>프로세서와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장치는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C70FAE" w:rsidRDefault="00C70FAE" w:rsidP="00C70FAE">
      <w:pPr>
        <w:pStyle w:val="af1"/>
      </w:pP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3</w:t>
      </w:r>
      <w:r>
        <w:rPr>
          <w:rFonts w:hint="eastAsia"/>
        </w:rPr>
        <w:t>가지로</w:t>
      </w:r>
      <w:r>
        <w:rPr>
          <w:rFonts w:hint="eastAsia"/>
        </w:rPr>
        <w:t xml:space="preserve"> </w:t>
      </w:r>
      <w:r>
        <w:rPr>
          <w:rFonts w:hint="eastAsia"/>
        </w:rPr>
        <w:t>나눈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슬레이브간에</w:t>
      </w:r>
      <w:r>
        <w:rPr>
          <w:rFonts w:hint="eastAsia"/>
        </w:rPr>
        <w:t xml:space="preserve"> 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속도에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C70FAE" w:rsidRDefault="00C70FAE" w:rsidP="00C70FAE">
      <w:pPr>
        <w:pStyle w:val="af1"/>
        <w:jc w:val="center"/>
      </w:pPr>
      <w:r>
        <w:rPr>
          <w:noProof/>
        </w:rPr>
        <w:drawing>
          <wp:inline distT="0" distB="0" distL="0" distR="0" wp14:anchorId="6926418B" wp14:editId="4674F86E">
            <wp:extent cx="4767943" cy="225866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22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AE" w:rsidRDefault="00C70FAE" w:rsidP="00C70FAE">
      <w:pPr>
        <w:pStyle w:val="af1"/>
      </w:pPr>
      <w:r>
        <w:rPr>
          <w:rFonts w:hint="eastAsia"/>
        </w:rPr>
        <w:t xml:space="preserve">APB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속도가</w:t>
      </w:r>
      <w:r>
        <w:rPr>
          <w:rFonts w:hint="eastAsia"/>
        </w:rPr>
        <w:t xml:space="preserve"> AHB</w:t>
      </w:r>
      <w:r>
        <w:rPr>
          <w:rFonts w:hint="eastAsia"/>
        </w:rPr>
        <w:t>나</w:t>
      </w:r>
      <w:r>
        <w:rPr>
          <w:rFonts w:hint="eastAsia"/>
        </w:rPr>
        <w:t xml:space="preserve"> AXI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낮습니다</w:t>
      </w:r>
      <w:r>
        <w:rPr>
          <w:rFonts w:hint="eastAsia"/>
        </w:rPr>
        <w:t xml:space="preserve">. </w:t>
      </w:r>
    </w:p>
    <w:p w:rsidR="00C70FAE" w:rsidRDefault="00C70FAE" w:rsidP="00C70FAE">
      <w:pPr>
        <w:pStyle w:val="af1"/>
      </w:pPr>
      <w:r>
        <w:rPr>
          <w:rFonts w:hint="eastAsia"/>
        </w:rPr>
        <w:lastRenderedPageBreak/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최근에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인터페이스가</w:t>
      </w:r>
      <w:r>
        <w:rPr>
          <w:rFonts w:hint="eastAsia"/>
        </w:rPr>
        <w:t xml:space="preserve"> AXI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자일링스는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AXI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지원하고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APB</w:t>
      </w:r>
      <w:r>
        <w:rPr>
          <w:rFonts w:hint="eastAsia"/>
        </w:rPr>
        <w:t>는</w:t>
      </w:r>
      <w:r>
        <w:rPr>
          <w:rFonts w:hint="eastAsia"/>
        </w:rPr>
        <w:t xml:space="preserve"> AHB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Bridge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지원하고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C70FAE" w:rsidRDefault="00C70FAE" w:rsidP="00C70FAE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자일링스</w:t>
      </w:r>
      <w:r>
        <w:rPr>
          <w:rFonts w:hint="eastAsia"/>
        </w:rPr>
        <w:t xml:space="preserve"> FPGA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관심을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AXI 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C70FAE" w:rsidRDefault="00C70FAE" w:rsidP="00C70FAE">
      <w:pPr>
        <w:pStyle w:val="af1"/>
        <w:jc w:val="center"/>
      </w:pPr>
      <w:r>
        <w:rPr>
          <w:noProof/>
        </w:rPr>
        <w:drawing>
          <wp:inline distT="0" distB="0" distL="0" distR="0" wp14:anchorId="5AFEA829" wp14:editId="0F7523B2">
            <wp:extent cx="4310743" cy="1898385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825" cy="190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AE" w:rsidRDefault="00C70FAE" w:rsidP="00C70FAE">
      <w:pPr>
        <w:pStyle w:val="af1"/>
      </w:pPr>
      <w:r>
        <w:rPr>
          <w:rFonts w:hint="eastAsia"/>
        </w:rPr>
        <w:t>AXI (</w:t>
      </w:r>
      <w:r w:rsidRPr="00C70FAE">
        <w:t xml:space="preserve"> </w:t>
      </w:r>
      <w:r w:rsidRPr="00C70FAE">
        <w:rPr>
          <w:u w:val="single"/>
        </w:rPr>
        <w:t>A</w:t>
      </w:r>
      <w:r w:rsidRPr="00C70FAE">
        <w:t>dvanced E</w:t>
      </w:r>
      <w:r w:rsidRPr="00C70FAE">
        <w:rPr>
          <w:u w:val="single"/>
        </w:rPr>
        <w:t>x</w:t>
      </w:r>
      <w:r w:rsidRPr="00C70FAE">
        <w:t xml:space="preserve">tensible </w:t>
      </w:r>
      <w:r w:rsidRPr="00C70FAE">
        <w:rPr>
          <w:u w:val="single"/>
        </w:rPr>
        <w:t>I</w:t>
      </w:r>
      <w:r w:rsidRPr="00C70FAE">
        <w:t>nterface</w:t>
      </w:r>
      <w:r>
        <w:rPr>
          <w:rFonts w:hint="eastAsia"/>
        </w:rPr>
        <w:t>)</w:t>
      </w:r>
      <w:r>
        <w:rPr>
          <w:rFonts w:hint="eastAsia"/>
        </w:rPr>
        <w:t>는</w:t>
      </w:r>
      <w:r>
        <w:rPr>
          <w:rFonts w:hint="eastAsia"/>
        </w:rPr>
        <w:t xml:space="preserve"> AMBA 4.0 </w:t>
      </w:r>
      <w:r>
        <w:rPr>
          <w:rFonts w:hint="eastAsia"/>
        </w:rPr>
        <w:t>규격에서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서브</w:t>
      </w:r>
      <w:r>
        <w:rPr>
          <w:rFonts w:hint="eastAsia"/>
        </w:rPr>
        <w:t xml:space="preserve"> </w:t>
      </w:r>
      <w:r>
        <w:rPr>
          <w:rFonts w:hint="eastAsia"/>
        </w:rPr>
        <w:t>인터커넥터로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C70FAE" w:rsidRDefault="00C70FAE" w:rsidP="00C70FAE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서브</w:t>
      </w:r>
      <w:r>
        <w:rPr>
          <w:rFonts w:hint="eastAsia"/>
        </w:rPr>
        <w:t xml:space="preserve"> </w:t>
      </w:r>
      <w:r>
        <w:rPr>
          <w:rFonts w:hint="eastAsia"/>
        </w:rPr>
        <w:t>인터커넥터가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FPGA </w:t>
      </w:r>
      <w:r>
        <w:rPr>
          <w:rFonts w:hint="eastAsia"/>
        </w:rPr>
        <w:t>내부에서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인터페이스가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C70FAE" w:rsidRDefault="00C70FAE" w:rsidP="00C70FAE">
      <w:pPr>
        <w:pStyle w:val="af1"/>
      </w:pP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자일링스에서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적어도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세가지</w:t>
      </w:r>
      <w:r>
        <w:rPr>
          <w:rFonts w:hint="eastAsia"/>
        </w:rPr>
        <w:t xml:space="preserve"> </w:t>
      </w:r>
      <w:r>
        <w:rPr>
          <w:rFonts w:hint="eastAsia"/>
        </w:rPr>
        <w:t>서브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지원한다는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C70FAE" w:rsidRDefault="00C70FAE" w:rsidP="00C70FAE">
      <w:pPr>
        <w:pStyle w:val="af1"/>
      </w:pP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>.</w:t>
      </w:r>
    </w:p>
    <w:p w:rsidR="00E67BEA" w:rsidRPr="00C70FAE" w:rsidRDefault="00E67BEA" w:rsidP="00E67BEA">
      <w:pPr>
        <w:pStyle w:val="af1"/>
      </w:pPr>
      <w:r>
        <w:rPr>
          <w:rFonts w:hint="eastAsia"/>
        </w:rPr>
        <w:t>자일링스는</w:t>
      </w:r>
      <w:r>
        <w:rPr>
          <w:rFonts w:hint="eastAsia"/>
        </w:rPr>
        <w:t xml:space="preserve"> FPGA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IP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Coregen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E67BEA" w:rsidRDefault="00E67BEA" w:rsidP="00E67BEA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Coregen</w:t>
      </w:r>
      <w:r>
        <w:rPr>
          <w:rFonts w:hint="eastAsia"/>
        </w:rPr>
        <w:t>에서</w:t>
      </w:r>
      <w:r>
        <w:rPr>
          <w:rFonts w:hint="eastAsia"/>
        </w:rPr>
        <w:t xml:space="preserve"> FIFO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 xml:space="preserve">. </w:t>
      </w:r>
      <w:r>
        <w:rPr>
          <w:rFonts w:hint="eastAsia"/>
        </w:rPr>
        <w:t>그림에서</w:t>
      </w:r>
      <w:r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AXI4Lite, AXI4Full, AXI4Stream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지원하는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E67BEA" w:rsidRPr="00E67BEA" w:rsidRDefault="00E67BEA" w:rsidP="00E67BEA">
      <w:pPr>
        <w:pStyle w:val="af1"/>
      </w:pPr>
      <w:r>
        <w:rPr>
          <w:rFonts w:hint="eastAsia"/>
        </w:rPr>
        <w:t xml:space="preserve"> </w:t>
      </w:r>
    </w:p>
    <w:p w:rsidR="00C70FAE" w:rsidRDefault="00C70FAE" w:rsidP="00C70FAE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1A64F355" wp14:editId="10C434A4">
            <wp:extent cx="4245428" cy="3155496"/>
            <wp:effectExtent l="0" t="0" r="3175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6092" cy="31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EA" w:rsidRDefault="00E67BEA" w:rsidP="00E67BEA">
      <w:pPr>
        <w:pStyle w:val="af1"/>
      </w:pPr>
    </w:p>
    <w:p w:rsidR="00E67BEA" w:rsidRDefault="00E67BEA" w:rsidP="00E67BEA">
      <w:pPr>
        <w:pStyle w:val="af1"/>
      </w:pPr>
      <w:r>
        <w:rPr>
          <w:rFonts w:hint="eastAsia"/>
        </w:rPr>
        <w:t>FPGA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AXI4Lite, AXI4Full, AXI4Stream </w:t>
      </w:r>
      <w:r>
        <w:rPr>
          <w:rFonts w:hint="eastAsia"/>
        </w:rPr>
        <w:t>이렇게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인터커넥터를</w:t>
      </w:r>
      <w:r>
        <w:rPr>
          <w:rFonts w:hint="eastAsia"/>
        </w:rPr>
        <w:t xml:space="preserve"> </w:t>
      </w:r>
      <w:r>
        <w:rPr>
          <w:rFonts w:hint="eastAsia"/>
        </w:rPr>
        <w:t>나눈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E67BEA" w:rsidRDefault="00E67BEA" w:rsidP="00E67BEA">
      <w:pPr>
        <w:pStyle w:val="af1"/>
        <w:jc w:val="center"/>
      </w:pPr>
      <w:r>
        <w:rPr>
          <w:noProof/>
        </w:rPr>
        <w:drawing>
          <wp:inline distT="0" distB="0" distL="0" distR="0" wp14:anchorId="61E1E329" wp14:editId="7893483A">
            <wp:extent cx="5486400" cy="1503485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820" cy="15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2A" w:rsidRDefault="0009182A" w:rsidP="0009182A">
      <w:pPr>
        <w:pStyle w:val="3"/>
      </w:pPr>
      <w:r>
        <w:rPr>
          <w:rFonts w:hint="eastAsia"/>
        </w:rPr>
        <w:t>AXI4Stream</w:t>
      </w:r>
    </w:p>
    <w:p w:rsidR="00E67BEA" w:rsidRDefault="00E67BEA" w:rsidP="00E67BEA">
      <w:pPr>
        <w:pStyle w:val="af1"/>
      </w:pPr>
      <w:r>
        <w:rPr>
          <w:rFonts w:hint="eastAsia"/>
        </w:rPr>
        <w:t xml:space="preserve">FPGA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만들게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슬레이브간에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생각해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특징이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E67BEA" w:rsidRDefault="00E67BEA" w:rsidP="00E67BEA">
      <w:pPr>
        <w:pStyle w:val="af1"/>
      </w:pPr>
      <w:r>
        <w:rPr>
          <w:rFonts w:hint="eastAsia"/>
        </w:rPr>
        <w:t>가령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로직을</w:t>
      </w:r>
      <w:r>
        <w:rPr>
          <w:rFonts w:hint="eastAsia"/>
        </w:rPr>
        <w:t xml:space="preserve"> </w:t>
      </w:r>
      <w:r>
        <w:rPr>
          <w:rFonts w:hint="eastAsia"/>
        </w:rPr>
        <w:t>설계할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로직에</w:t>
      </w:r>
      <w:r>
        <w:rPr>
          <w:rFonts w:hint="eastAsia"/>
        </w:rPr>
        <w:t xml:space="preserve"> </w:t>
      </w:r>
      <w:r>
        <w:rPr>
          <w:rFonts w:hint="eastAsia"/>
        </w:rPr>
        <w:t>입력되는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흐름이</w:t>
      </w:r>
      <w:r>
        <w:rPr>
          <w:rFonts w:hint="eastAsia"/>
        </w:rPr>
        <w:t xml:space="preserve"> </w:t>
      </w:r>
      <w:r>
        <w:rPr>
          <w:rFonts w:hint="eastAsia"/>
        </w:rPr>
        <w:t>끊어지지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이어지게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E67BEA" w:rsidRDefault="00E67BEA" w:rsidP="00E67BEA">
      <w:pPr>
        <w:pStyle w:val="af1"/>
      </w:pPr>
      <w:r>
        <w:rPr>
          <w:rFonts w:hint="eastAsia"/>
        </w:rPr>
        <w:lastRenderedPageBreak/>
        <w:t>끊어지면</w:t>
      </w:r>
      <w:r>
        <w:rPr>
          <w:rFonts w:hint="eastAsia"/>
        </w:rPr>
        <w:t xml:space="preserve"> </w:t>
      </w:r>
      <w:r>
        <w:rPr>
          <w:rFonts w:hint="eastAsia"/>
        </w:rPr>
        <w:t>방송사고죠</w:t>
      </w:r>
      <w:r>
        <w:rPr>
          <w:rFonts w:hint="eastAsia"/>
        </w:rPr>
        <w:t>~~~</w:t>
      </w:r>
    </w:p>
    <w:p w:rsidR="00E67BEA" w:rsidRDefault="00E67BEA" w:rsidP="00E67BEA">
      <w:pPr>
        <w:pStyle w:val="af1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데이터들은</w:t>
      </w:r>
      <w:r>
        <w:rPr>
          <w:rFonts w:hint="eastAsia"/>
        </w:rPr>
        <w:t xml:space="preserve"> </w:t>
      </w:r>
      <w:r>
        <w:rPr>
          <w:rFonts w:hint="eastAsia"/>
        </w:rPr>
        <w:t>스트리밍</w:t>
      </w:r>
      <w:r>
        <w:rPr>
          <w:rFonts w:hint="eastAsia"/>
        </w:rPr>
        <w:t xml:space="preserve"> </w:t>
      </w:r>
      <w:r>
        <w:rPr>
          <w:rFonts w:hint="eastAsia"/>
        </w:rPr>
        <w:t>방식이라고</w:t>
      </w:r>
      <w:r>
        <w:rPr>
          <w:rFonts w:hint="eastAsia"/>
        </w:rPr>
        <w:t xml:space="preserve"> </w:t>
      </w:r>
      <w:r>
        <w:rPr>
          <w:rFonts w:hint="eastAsia"/>
        </w:rPr>
        <w:t>부릅니다</w:t>
      </w:r>
      <w:r>
        <w:rPr>
          <w:rFonts w:hint="eastAsia"/>
        </w:rPr>
        <w:t>.</w:t>
      </w:r>
    </w:p>
    <w:p w:rsidR="00E67BEA" w:rsidRDefault="00E67BEA" w:rsidP="00E67BEA">
      <w:pPr>
        <w:pStyle w:val="af1"/>
      </w:pP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인터페이스에는</w:t>
      </w:r>
      <w:r>
        <w:rPr>
          <w:rFonts w:hint="eastAsia"/>
        </w:rPr>
        <w:t xml:space="preserve"> </w:t>
      </w:r>
      <w:r>
        <w:rPr>
          <w:rFonts w:hint="eastAsia"/>
        </w:rPr>
        <w:t>어드레스는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데이터들이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끊어지지</w:t>
      </w:r>
      <w:r>
        <w:rPr>
          <w:rFonts w:hint="eastAsia"/>
        </w:rPr>
        <w:t xml:space="preserve"> </w:t>
      </w:r>
      <w:r>
        <w:rPr>
          <w:rFonts w:hint="eastAsia"/>
        </w:rPr>
        <w:t>않게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있는지에만</w:t>
      </w:r>
      <w:r>
        <w:rPr>
          <w:rFonts w:hint="eastAsia"/>
        </w:rPr>
        <w:t xml:space="preserve"> </w:t>
      </w:r>
      <w:r>
        <w:rPr>
          <w:rFonts w:hint="eastAsia"/>
        </w:rPr>
        <w:t>관심이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274E63" w:rsidRDefault="00274E63" w:rsidP="00274E63">
      <w:pPr>
        <w:pStyle w:val="af1"/>
      </w:pP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인터커넥터가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AXI4Stream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주로</w:t>
      </w:r>
      <w:r>
        <w:rPr>
          <w:rFonts w:hint="eastAsia"/>
        </w:rPr>
        <w:t xml:space="preserve"> FIFO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274E63" w:rsidRPr="00274E63" w:rsidRDefault="00274E63" w:rsidP="00E67BEA">
      <w:pPr>
        <w:pStyle w:val="af1"/>
      </w:pPr>
    </w:p>
    <w:p w:rsidR="00274E63" w:rsidRPr="00274E63" w:rsidRDefault="00274E63" w:rsidP="00274E63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AXI4Stream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사용한데</w:t>
      </w:r>
      <w:r>
        <w:rPr>
          <w:rFonts w:hint="eastAsia"/>
        </w:rPr>
        <w:t xml:space="preserve"> </w:t>
      </w:r>
      <w:r>
        <w:rPr>
          <w:rFonts w:hint="eastAsia"/>
        </w:rPr>
        <w:t>대표적인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274E63" w:rsidRDefault="00274E63" w:rsidP="00E67BEA">
      <w:pPr>
        <w:pStyle w:val="af1"/>
      </w:pPr>
      <w:r>
        <w:rPr>
          <w:noProof/>
        </w:rPr>
        <w:drawing>
          <wp:inline distT="0" distB="0" distL="0" distR="0" wp14:anchorId="6F5D3E63" wp14:editId="1C193434">
            <wp:extent cx="5943600" cy="24098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2A" w:rsidRDefault="0009182A" w:rsidP="0009182A">
      <w:pPr>
        <w:pStyle w:val="3"/>
      </w:pPr>
      <w:r>
        <w:rPr>
          <w:rFonts w:hint="eastAsia"/>
        </w:rPr>
        <w:t>AXI4Full</w:t>
      </w:r>
    </w:p>
    <w:p w:rsidR="00C70FAE" w:rsidRDefault="00A0391F" w:rsidP="00C70FAE">
      <w:pPr>
        <w:pStyle w:val="af1"/>
      </w:pP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슬레이브간에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교환할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크기가</w:t>
      </w:r>
      <w:r>
        <w:rPr>
          <w:rFonts w:hint="eastAsia"/>
        </w:rPr>
        <w:t xml:space="preserve"> </w:t>
      </w:r>
      <w:r>
        <w:rPr>
          <w:rFonts w:hint="eastAsia"/>
        </w:rPr>
        <w:t>수십바이트에서</w:t>
      </w:r>
      <w:r>
        <w:rPr>
          <w:rFonts w:hint="eastAsia"/>
        </w:rPr>
        <w:t xml:space="preserve"> </w:t>
      </w:r>
      <w:r>
        <w:rPr>
          <w:rFonts w:hint="eastAsia"/>
        </w:rPr>
        <w:t>수키로</w:t>
      </w:r>
      <w:r>
        <w:rPr>
          <w:rFonts w:hint="eastAsia"/>
        </w:rPr>
        <w:t xml:space="preserve"> </w:t>
      </w:r>
      <w:r>
        <w:rPr>
          <w:rFonts w:hint="eastAsia"/>
        </w:rPr>
        <w:t>바이트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A0391F" w:rsidRDefault="00A0391F" w:rsidP="00C70FAE">
      <w:pPr>
        <w:pStyle w:val="af1"/>
      </w:pP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대표적인</w:t>
      </w:r>
      <w:r>
        <w:rPr>
          <w:rFonts w:hint="eastAsia"/>
        </w:rPr>
        <w:t xml:space="preserve"> </w:t>
      </w:r>
      <w:r>
        <w:rPr>
          <w:rFonts w:hint="eastAsia"/>
        </w:rPr>
        <w:t>프로토콜로는</w:t>
      </w:r>
      <w:r>
        <w:rPr>
          <w:rFonts w:hint="eastAsia"/>
        </w:rPr>
        <w:t xml:space="preserve"> </w:t>
      </w:r>
      <w:r>
        <w:rPr>
          <w:rFonts w:hint="eastAsia"/>
        </w:rPr>
        <w:t>이더넷</w:t>
      </w:r>
      <w:r>
        <w:rPr>
          <w:rFonts w:hint="eastAsia"/>
        </w:rPr>
        <w:t xml:space="preserve"> </w:t>
      </w:r>
      <w:r>
        <w:rPr>
          <w:rFonts w:hint="eastAsia"/>
        </w:rPr>
        <w:t>프레임이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A0391F" w:rsidRDefault="00A0391F" w:rsidP="00A0391F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이더넷</w:t>
      </w:r>
      <w:r>
        <w:rPr>
          <w:rFonts w:hint="eastAsia"/>
        </w:rPr>
        <w:t xml:space="preserve"> </w:t>
      </w:r>
      <w:r>
        <w:rPr>
          <w:rFonts w:hint="eastAsia"/>
        </w:rPr>
        <w:t>프레임을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관심을</w:t>
      </w:r>
      <w:r>
        <w:rPr>
          <w:rFonts w:hint="eastAsia"/>
        </w:rPr>
        <w:t xml:space="preserve"> </w:t>
      </w:r>
      <w:r>
        <w:rPr>
          <w:rFonts w:hint="eastAsia"/>
        </w:rPr>
        <w:t>가지려고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 w:rsidR="0071124F">
        <w:rPr>
          <w:rFonts w:hint="eastAsia"/>
        </w:rPr>
        <w:t>프레임의</w:t>
      </w:r>
      <w:r w:rsidR="0071124F">
        <w:rPr>
          <w:rFonts w:hint="eastAsia"/>
        </w:rPr>
        <w:t xml:space="preserve"> </w:t>
      </w:r>
      <w:r w:rsidR="0071124F">
        <w:rPr>
          <w:rFonts w:hint="eastAsia"/>
        </w:rPr>
        <w:t>구조가</w:t>
      </w:r>
      <w:r w:rsidR="0071124F">
        <w:rPr>
          <w:rFonts w:hint="eastAsia"/>
        </w:rPr>
        <w:t xml:space="preserve"> </w:t>
      </w:r>
      <w:r w:rsidR="0071124F">
        <w:rPr>
          <w:rFonts w:hint="eastAsia"/>
        </w:rPr>
        <w:t>아니고</w:t>
      </w:r>
      <w:r w:rsidR="0071124F">
        <w:rPr>
          <w:rFonts w:hint="eastAsia"/>
        </w:rPr>
        <w:t xml:space="preserve"> </w:t>
      </w:r>
      <w:r w:rsidR="0071124F">
        <w:rPr>
          <w:rFonts w:hint="eastAsia"/>
        </w:rPr>
        <w:t>전체</w:t>
      </w:r>
      <w:r w:rsidR="0071124F">
        <w:rPr>
          <w:rFonts w:hint="eastAsia"/>
        </w:rPr>
        <w:t xml:space="preserve"> </w:t>
      </w:r>
      <w:r w:rsidR="0071124F">
        <w:rPr>
          <w:rFonts w:hint="eastAsia"/>
        </w:rPr>
        <w:t>크기</w:t>
      </w:r>
      <w:r w:rsidR="0071124F">
        <w:rPr>
          <w:rFonts w:hint="eastAsia"/>
        </w:rPr>
        <w:t xml:space="preserve"> </w:t>
      </w:r>
      <w:r w:rsidR="0071124F">
        <w:rPr>
          <w:rFonts w:hint="eastAsia"/>
        </w:rPr>
        <w:t>입니다</w:t>
      </w:r>
      <w:r w:rsidR="0071124F">
        <w:rPr>
          <w:rFonts w:hint="eastAsia"/>
        </w:rPr>
        <w:t>.</w:t>
      </w:r>
    </w:p>
    <w:p w:rsidR="00A0391F" w:rsidRDefault="00A0391F" w:rsidP="0071124F">
      <w:pPr>
        <w:pStyle w:val="af1"/>
      </w:pPr>
      <w:r>
        <w:rPr>
          <w:noProof/>
        </w:rPr>
        <w:lastRenderedPageBreak/>
        <w:drawing>
          <wp:inline distT="0" distB="0" distL="0" distR="0" wp14:anchorId="4FE42FA0" wp14:editId="0003E578">
            <wp:extent cx="5943600" cy="159702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4F" w:rsidRDefault="0071124F" w:rsidP="0071124F">
      <w:pPr>
        <w:pStyle w:val="af1"/>
      </w:pP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이더넷</w:t>
      </w:r>
      <w:r>
        <w:rPr>
          <w:rFonts w:hint="eastAsia"/>
        </w:rPr>
        <w:t xml:space="preserve"> </w:t>
      </w:r>
      <w:r>
        <w:rPr>
          <w:rFonts w:hint="eastAsia"/>
        </w:rPr>
        <w:t>프레임은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전송이</w:t>
      </w:r>
      <w:r>
        <w:rPr>
          <w:rFonts w:hint="eastAsia"/>
        </w:rPr>
        <w:t xml:space="preserve"> </w:t>
      </w:r>
      <w:r>
        <w:rPr>
          <w:rFonts w:hint="eastAsia"/>
        </w:rPr>
        <w:t>시작되면</w:t>
      </w:r>
      <w:r>
        <w:rPr>
          <w:rFonts w:hint="eastAsia"/>
        </w:rPr>
        <w:t xml:space="preserve"> </w:t>
      </w:r>
      <w:r>
        <w:rPr>
          <w:rFonts w:hint="eastAsia"/>
        </w:rPr>
        <w:t>최소</w:t>
      </w:r>
      <w:r>
        <w:rPr>
          <w:rFonts w:hint="eastAsia"/>
        </w:rPr>
        <w:t xml:space="preserve"> 64</w:t>
      </w:r>
      <w:r>
        <w:rPr>
          <w:rFonts w:hint="eastAsia"/>
        </w:rPr>
        <w:t>바이트에서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1.5K</w:t>
      </w:r>
      <w:r>
        <w:rPr>
          <w:rFonts w:hint="eastAsia"/>
        </w:rPr>
        <w:t>정도까지</w:t>
      </w:r>
      <w:r>
        <w:rPr>
          <w:rFonts w:hint="eastAsia"/>
        </w:rPr>
        <w:t xml:space="preserve"> </w:t>
      </w:r>
      <w:r>
        <w:rPr>
          <w:rFonts w:hint="eastAsia"/>
        </w:rPr>
        <w:t>한꺼번에</w:t>
      </w:r>
      <w:r>
        <w:rPr>
          <w:rFonts w:hint="eastAsia"/>
        </w:rPr>
        <w:t xml:space="preserve"> </w:t>
      </w:r>
      <w:r>
        <w:rPr>
          <w:rFonts w:hint="eastAsia"/>
        </w:rPr>
        <w:t>쭉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중간에</w:t>
      </w:r>
      <w:r>
        <w:rPr>
          <w:rFonts w:hint="eastAsia"/>
        </w:rPr>
        <w:t xml:space="preserve"> </w:t>
      </w:r>
      <w:r>
        <w:rPr>
          <w:rFonts w:hint="eastAsia"/>
        </w:rPr>
        <w:t>끊어지지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AXI4Stream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71124F" w:rsidRDefault="0071124F" w:rsidP="0071124F">
      <w:pPr>
        <w:pStyle w:val="af1"/>
      </w:pP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종류의</w:t>
      </w:r>
      <w:r>
        <w:rPr>
          <w:rFonts w:hint="eastAsia"/>
        </w:rPr>
        <w:t xml:space="preserve"> </w:t>
      </w:r>
      <w:r>
        <w:rPr>
          <w:rFonts w:hint="eastAsia"/>
        </w:rPr>
        <w:t>프로토콜은</w:t>
      </w:r>
      <w:r>
        <w:rPr>
          <w:rFonts w:hint="eastAsia"/>
        </w:rPr>
        <w:t xml:space="preserve"> </w:t>
      </w:r>
      <w:r>
        <w:rPr>
          <w:rFonts w:hint="eastAsia"/>
        </w:rPr>
        <w:t>굉장히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또다른</w:t>
      </w:r>
      <w:r>
        <w:rPr>
          <w:rFonts w:hint="eastAsia"/>
        </w:rPr>
        <w:t xml:space="preserve"> </w:t>
      </w:r>
      <w:r>
        <w:rPr>
          <w:rFonts w:hint="eastAsia"/>
        </w:rPr>
        <w:t>대표</w:t>
      </w:r>
      <w:r>
        <w:rPr>
          <w:rFonts w:hint="eastAsia"/>
        </w:rPr>
        <w:t xml:space="preserve"> </w:t>
      </w:r>
      <w:r>
        <w:rPr>
          <w:rFonts w:hint="eastAsia"/>
        </w:rPr>
        <w:t>선수로는</w:t>
      </w:r>
      <w:r>
        <w:rPr>
          <w:rFonts w:hint="eastAsia"/>
        </w:rPr>
        <w:t xml:space="preserve"> PCIe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1124F" w:rsidRDefault="0071124F" w:rsidP="0071124F">
      <w:pPr>
        <w:pStyle w:val="af1"/>
      </w:pP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인터페이스가</w:t>
      </w:r>
      <w:r>
        <w:rPr>
          <w:rFonts w:hint="eastAsia"/>
        </w:rPr>
        <w:t xml:space="preserve"> AXI4Full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71124F" w:rsidRDefault="0071124F" w:rsidP="0071124F">
      <w:pPr>
        <w:pStyle w:val="3"/>
      </w:pPr>
      <w:r>
        <w:rPr>
          <w:rFonts w:hint="eastAsia"/>
        </w:rPr>
        <w:t>AXI4Lite</w:t>
      </w:r>
    </w:p>
    <w:p w:rsidR="0071124F" w:rsidRDefault="0071124F" w:rsidP="0071124F">
      <w:pPr>
        <w:pStyle w:val="af1"/>
      </w:pP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슬레이브간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전송량이</w:t>
      </w:r>
      <w:r>
        <w:rPr>
          <w:rFonts w:hint="eastAsia"/>
        </w:rPr>
        <w:t xml:space="preserve"> </w:t>
      </w:r>
      <w:r>
        <w:rPr>
          <w:rFonts w:hint="eastAsia"/>
        </w:rPr>
        <w:t>간헐적으로</w:t>
      </w:r>
      <w:r>
        <w:rPr>
          <w:rFonts w:hint="eastAsia"/>
        </w:rPr>
        <w:t xml:space="preserve"> </w:t>
      </w:r>
      <w:r>
        <w:rPr>
          <w:rFonts w:hint="eastAsia"/>
        </w:rPr>
        <w:t>이루어지고</w:t>
      </w:r>
      <w:r>
        <w:rPr>
          <w:rFonts w:hint="eastAsia"/>
        </w:rPr>
        <w:t xml:space="preserve"> </w:t>
      </w:r>
      <w:r>
        <w:rPr>
          <w:rFonts w:hint="eastAsia"/>
        </w:rPr>
        <w:t>전송되는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크기도</w:t>
      </w:r>
      <w:r>
        <w:rPr>
          <w:rFonts w:hint="eastAsia"/>
        </w:rPr>
        <w:t xml:space="preserve"> </w:t>
      </w:r>
      <w:r>
        <w:rPr>
          <w:rFonts w:hint="eastAsia"/>
        </w:rPr>
        <w:t>제한적일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71124F" w:rsidRDefault="0071124F" w:rsidP="0071124F">
      <w:pPr>
        <w:pStyle w:val="af1"/>
      </w:pPr>
      <w:r>
        <w:rPr>
          <w:rFonts w:hint="eastAsia"/>
        </w:rPr>
        <w:t>간헐적이고</w:t>
      </w:r>
      <w:r>
        <w:rPr>
          <w:rFonts w:hint="eastAsia"/>
        </w:rPr>
        <w:t xml:space="preserve"> </w:t>
      </w:r>
      <w:r>
        <w:rPr>
          <w:rFonts w:hint="eastAsia"/>
        </w:rPr>
        <w:t>제한적이라는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주관적인</w:t>
      </w:r>
      <w:r>
        <w:rPr>
          <w:rFonts w:hint="eastAsia"/>
        </w:rPr>
        <w:t xml:space="preserve"> </w:t>
      </w:r>
      <w:r>
        <w:rPr>
          <w:rFonts w:hint="eastAsia"/>
        </w:rPr>
        <w:t>표현이지만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많습니다</w:t>
      </w:r>
      <w:r>
        <w:rPr>
          <w:rFonts w:hint="eastAsia"/>
        </w:rPr>
        <w:t>.</w:t>
      </w:r>
    </w:p>
    <w:p w:rsidR="0071124F" w:rsidRDefault="0071124F" w:rsidP="0071124F">
      <w:pPr>
        <w:pStyle w:val="af1"/>
      </w:pP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rPr>
          <w:rFonts w:hint="eastAsia"/>
        </w:rPr>
        <w:t xml:space="preserve"> </w:t>
      </w:r>
      <w:r>
        <w:rPr>
          <w:rFonts w:hint="eastAsia"/>
        </w:rPr>
        <w:t>프로세서와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콘트롤러간에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양은</w:t>
      </w:r>
      <w:r>
        <w:rPr>
          <w:rFonts w:hint="eastAsia"/>
        </w:rPr>
        <w:t xml:space="preserve"> </w:t>
      </w:r>
      <w:r>
        <w:rPr>
          <w:rFonts w:hint="eastAsia"/>
        </w:rPr>
        <w:t>얼마되지도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속도가</w:t>
      </w:r>
      <w:r>
        <w:rPr>
          <w:rFonts w:hint="eastAsia"/>
        </w:rPr>
        <w:t xml:space="preserve"> </w:t>
      </w:r>
      <w:r>
        <w:rPr>
          <w:rFonts w:hint="eastAsia"/>
        </w:rPr>
        <w:t>빠를</w:t>
      </w:r>
      <w:r>
        <w:rPr>
          <w:rFonts w:hint="eastAsia"/>
        </w:rPr>
        <w:t xml:space="preserve"> </w:t>
      </w:r>
      <w:r>
        <w:rPr>
          <w:rFonts w:hint="eastAsia"/>
        </w:rPr>
        <w:t>필요도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</w:p>
    <w:p w:rsidR="0071124F" w:rsidRDefault="0071124F" w:rsidP="0071124F">
      <w:pPr>
        <w:pStyle w:val="af1"/>
      </w:pP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부팅되고</w:t>
      </w:r>
      <w:r>
        <w:rPr>
          <w:rFonts w:hint="eastAsia"/>
        </w:rPr>
        <w:t xml:space="preserve"> </w:t>
      </w:r>
      <w:r>
        <w:rPr>
          <w:rFonts w:hint="eastAsia"/>
        </w:rPr>
        <w:t>나서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장치들을</w:t>
      </w:r>
      <w:r>
        <w:rPr>
          <w:rFonts w:hint="eastAsia"/>
        </w:rPr>
        <w:t xml:space="preserve"> </w:t>
      </w:r>
      <w:r>
        <w:rPr>
          <w:rFonts w:hint="eastAsia"/>
        </w:rPr>
        <w:t>초기활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주변장치의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 w:rsidR="0070512A">
        <w:rPr>
          <w:rFonts w:hint="eastAsia"/>
        </w:rPr>
        <w:t>때문에</w:t>
      </w:r>
      <w:r w:rsidR="0070512A">
        <w:rPr>
          <w:rFonts w:hint="eastAsia"/>
        </w:rPr>
        <w:t xml:space="preserve"> AXI4Full</w:t>
      </w:r>
      <w:r w:rsidR="0070512A">
        <w:rPr>
          <w:rFonts w:hint="eastAsia"/>
        </w:rPr>
        <w:t>이나</w:t>
      </w:r>
      <w:r w:rsidR="0070512A">
        <w:rPr>
          <w:rFonts w:hint="eastAsia"/>
        </w:rPr>
        <w:t xml:space="preserve"> AXI4Stream </w:t>
      </w:r>
      <w:r w:rsidR="0070512A">
        <w:rPr>
          <w:rFonts w:hint="eastAsia"/>
        </w:rPr>
        <w:t>인터페이스를</w:t>
      </w:r>
      <w:r w:rsidR="0070512A">
        <w:rPr>
          <w:rFonts w:hint="eastAsia"/>
        </w:rPr>
        <w:t xml:space="preserve"> </w:t>
      </w:r>
      <w:r w:rsidR="0070512A">
        <w:rPr>
          <w:rFonts w:hint="eastAsia"/>
        </w:rPr>
        <w:t>사용할</w:t>
      </w:r>
      <w:r w:rsidR="0070512A">
        <w:rPr>
          <w:rFonts w:hint="eastAsia"/>
        </w:rPr>
        <w:t xml:space="preserve"> </w:t>
      </w:r>
      <w:r w:rsidR="0070512A">
        <w:rPr>
          <w:rFonts w:hint="eastAsia"/>
        </w:rPr>
        <w:t>이유가</w:t>
      </w:r>
      <w:r w:rsidR="0070512A">
        <w:rPr>
          <w:rFonts w:hint="eastAsia"/>
        </w:rPr>
        <w:t xml:space="preserve"> </w:t>
      </w:r>
      <w:r w:rsidR="0070512A">
        <w:rPr>
          <w:rFonts w:hint="eastAsia"/>
        </w:rPr>
        <w:t>없습니다</w:t>
      </w:r>
      <w:r w:rsidR="0070512A">
        <w:rPr>
          <w:rFonts w:hint="eastAsia"/>
        </w:rPr>
        <w:t>.</w:t>
      </w:r>
    </w:p>
    <w:p w:rsidR="0070512A" w:rsidRDefault="0070512A" w:rsidP="0070512A">
      <w:pPr>
        <w:pStyle w:val="af1"/>
      </w:pPr>
      <w:r>
        <w:rPr>
          <w:rFonts w:hint="eastAsia"/>
        </w:rPr>
        <w:t>따라서</w:t>
      </w:r>
      <w:r>
        <w:rPr>
          <w:rFonts w:hint="eastAsia"/>
        </w:rPr>
        <w:t xml:space="preserve"> AXI4Lite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프로세서와</w:t>
      </w:r>
      <w:r>
        <w:rPr>
          <w:rFonts w:hint="eastAsia"/>
        </w:rPr>
        <w:t xml:space="preserve"> </w:t>
      </w:r>
      <w:r>
        <w:rPr>
          <w:rFonts w:hint="eastAsia"/>
        </w:rPr>
        <w:t>주변장치를</w:t>
      </w:r>
      <w:r>
        <w:rPr>
          <w:rFonts w:hint="eastAsia"/>
        </w:rPr>
        <w:t xml:space="preserve"> </w:t>
      </w:r>
      <w:r>
        <w:rPr>
          <w:rFonts w:hint="eastAsia"/>
        </w:rPr>
        <w:t>연결할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70512A" w:rsidRDefault="0070512A" w:rsidP="0070512A">
      <w:pPr>
        <w:pStyle w:val="20"/>
      </w:pPr>
      <w:r>
        <w:rPr>
          <w:rFonts w:hint="eastAsia"/>
        </w:rPr>
        <w:lastRenderedPageBreak/>
        <w:t xml:space="preserve">AXI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</w:t>
      </w:r>
    </w:p>
    <w:p w:rsidR="0070512A" w:rsidRDefault="0070512A" w:rsidP="0070512A">
      <w:pPr>
        <w:pStyle w:val="3"/>
      </w:pPr>
      <w:r>
        <w:rPr>
          <w:rFonts w:hint="eastAsia"/>
        </w:rPr>
        <w:t>AXI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</w:p>
    <w:p w:rsidR="0070512A" w:rsidRDefault="0070512A" w:rsidP="0070512A">
      <w:pPr>
        <w:pStyle w:val="af1"/>
      </w:pPr>
      <w:r>
        <w:rPr>
          <w:rFonts w:hint="eastAsia"/>
        </w:rPr>
        <w:t>마스터</w:t>
      </w:r>
      <w:r>
        <w:rPr>
          <w:rFonts w:hint="eastAsia"/>
        </w:rPr>
        <w:t xml:space="preserve"> </w:t>
      </w:r>
      <w:r>
        <w:rPr>
          <w:rFonts w:hint="eastAsia"/>
        </w:rPr>
        <w:t>슬레이브간의</w:t>
      </w:r>
      <w:r>
        <w:rPr>
          <w:rFonts w:hint="eastAsia"/>
        </w:rPr>
        <w:t xml:space="preserve"> </w:t>
      </w:r>
      <w:r>
        <w:rPr>
          <w:rFonts w:hint="eastAsia"/>
        </w:rPr>
        <w:t>인터페이스이고</w:t>
      </w:r>
      <w:r>
        <w:rPr>
          <w:rFonts w:hint="eastAsia"/>
        </w:rP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70512A" w:rsidRDefault="0070512A" w:rsidP="0070512A">
      <w:pPr>
        <w:pStyle w:val="af1"/>
      </w:pPr>
      <w:r>
        <w:rPr>
          <w:rFonts w:hint="eastAsia"/>
        </w:rPr>
        <w:t>흔히</w:t>
      </w:r>
      <w:r>
        <w:rPr>
          <w:rFonts w:hint="eastAsia"/>
        </w:rPr>
        <w:t xml:space="preserve"> Point to Point </w:t>
      </w:r>
      <w:r>
        <w:rPr>
          <w:rFonts w:hint="eastAsia"/>
        </w:rPr>
        <w:t>인터페이스라고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 (</w:t>
      </w:r>
      <w:r>
        <w:rPr>
          <w:rFonts w:hint="eastAsia"/>
        </w:rPr>
        <w:t>프랑스</w:t>
      </w:r>
      <w:r>
        <w:rPr>
          <w:rFonts w:hint="eastAsia"/>
        </w:rPr>
        <w:t xml:space="preserve"> </w:t>
      </w:r>
      <w:r>
        <w:rPr>
          <w:rFonts w:hint="eastAsia"/>
        </w:rPr>
        <w:t>말로</w:t>
      </w:r>
      <w:r>
        <w:rPr>
          <w:rFonts w:hint="eastAsia"/>
        </w:rPr>
        <w:t xml:space="preserve"> </w:t>
      </w:r>
      <w:r>
        <w:rPr>
          <w:rFonts w:hint="eastAsia"/>
        </w:rPr>
        <w:t>뽕뚜뽕</w:t>
      </w:r>
      <w:r>
        <w:rPr>
          <w:rFonts w:hint="eastAsia"/>
        </w:rPr>
        <w:t xml:space="preserve"> 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.)  </w:t>
      </w:r>
    </w:p>
    <w:p w:rsidR="0070512A" w:rsidRDefault="0070512A" w:rsidP="0070512A">
      <w:pPr>
        <w:pStyle w:val="af1"/>
        <w:jc w:val="center"/>
      </w:pPr>
      <w:r>
        <w:rPr>
          <w:noProof/>
        </w:rPr>
        <w:drawing>
          <wp:inline distT="0" distB="0" distL="0" distR="0" wp14:anchorId="677EFE72" wp14:editId="6D5E0844">
            <wp:extent cx="2552381" cy="895238"/>
            <wp:effectExtent l="0" t="0" r="635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2A" w:rsidRDefault="0070512A" w:rsidP="0070512A">
      <w:pPr>
        <w:pStyle w:val="af1"/>
      </w:pP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버스는</w:t>
      </w:r>
      <w:r>
        <w:rPr>
          <w:rFonts w:hint="eastAsia"/>
        </w:rP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 xml:space="preserve">. </w:t>
      </w:r>
    </w:p>
    <w:p w:rsidR="0070512A" w:rsidRDefault="0070512A" w:rsidP="0070512A">
      <w:pPr>
        <w:pStyle w:val="af1"/>
      </w:pPr>
      <w:r>
        <w:rPr>
          <w:rFonts w:hint="eastAsia"/>
        </w:rPr>
        <w:t xml:space="preserve">Point to Point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버스의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70512A" w:rsidRDefault="0070512A" w:rsidP="0070512A">
      <w:pPr>
        <w:pStyle w:val="af1"/>
        <w:jc w:val="center"/>
      </w:pPr>
      <w:r>
        <w:rPr>
          <w:noProof/>
        </w:rPr>
        <w:drawing>
          <wp:inline distT="0" distB="0" distL="0" distR="0" wp14:anchorId="7FECEC1B" wp14:editId="694D558E">
            <wp:extent cx="1645920" cy="355002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3441" cy="356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2A" w:rsidRDefault="0070512A" w:rsidP="0070512A">
      <w:pPr>
        <w:pStyle w:val="af1"/>
      </w:pPr>
      <w:r>
        <w:rPr>
          <w:rFonts w:hint="eastAsia"/>
        </w:rPr>
        <w:t>버스는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슬레이브들</w:t>
      </w:r>
      <w:r>
        <w:rPr>
          <w:rFonts w:hint="eastAsia"/>
        </w:rPr>
        <w:t xml:space="preserve"> </w:t>
      </w:r>
      <w:r>
        <w:rPr>
          <w:rFonts w:hint="eastAsia"/>
        </w:rPr>
        <w:t>연결할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어드레스</w:t>
      </w:r>
      <w:r>
        <w:rPr>
          <w:rFonts w:hint="eastAsia"/>
        </w:rPr>
        <w:t xml:space="preserve">,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콘드롤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공유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70512A" w:rsidRDefault="0070512A" w:rsidP="0070512A">
      <w:pPr>
        <w:pStyle w:val="af1"/>
      </w:pPr>
      <w:r>
        <w:rPr>
          <w:rFonts w:hint="eastAsia"/>
        </w:rPr>
        <w:lastRenderedPageBreak/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신호선들을</w:t>
      </w:r>
      <w:r>
        <w:rPr>
          <w:rFonts w:hint="eastAsia"/>
        </w:rPr>
        <w:t xml:space="preserve"> </w:t>
      </w:r>
      <w:r>
        <w:rPr>
          <w:rFonts w:hint="eastAsia"/>
        </w:rPr>
        <w:t>공유하기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FPGA </w:t>
      </w:r>
      <w:r>
        <w:rPr>
          <w:rFonts w:hint="eastAsia"/>
        </w:rPr>
        <w:t>입장에서는</w:t>
      </w:r>
      <w:r>
        <w:rPr>
          <w:rFonts w:hint="eastAsia"/>
        </w:rPr>
        <w:t xml:space="preserve"> </w:t>
      </w:r>
      <w:r>
        <w:rPr>
          <w:rFonts w:hint="eastAsia"/>
        </w:rPr>
        <w:t>라이팅</w:t>
      </w:r>
      <w:r>
        <w:rPr>
          <w:rFonts w:hint="eastAsia"/>
        </w:rPr>
        <w:t xml:space="preserve"> </w:t>
      </w:r>
      <w:r>
        <w:rPr>
          <w:rFonts w:hint="eastAsia"/>
        </w:rPr>
        <w:t>채널이라는</w:t>
      </w:r>
      <w:r>
        <w:rPr>
          <w:rFonts w:hint="eastAsia"/>
        </w:rPr>
        <w:t xml:space="preserve"> FPGA </w:t>
      </w:r>
      <w:r>
        <w:rPr>
          <w:rFonts w:hint="eastAsia"/>
        </w:rPr>
        <w:t>자원을</w:t>
      </w:r>
      <w:r>
        <w:rPr>
          <w:rFonts w:hint="eastAsia"/>
        </w:rPr>
        <w:t xml:space="preserve"> </w:t>
      </w:r>
      <w:r>
        <w:rPr>
          <w:rFonts w:hint="eastAsia"/>
        </w:rPr>
        <w:t>적게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잇점이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슬레이브간</w:t>
      </w:r>
      <w:r>
        <w:rPr>
          <w:rFonts w:hint="eastAsia"/>
        </w:rPr>
        <w:t xml:space="preserve"> </w:t>
      </w:r>
      <w:r>
        <w:rPr>
          <w:rFonts w:hint="eastAsia"/>
        </w:rPr>
        <w:t>고속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전송에는</w:t>
      </w:r>
      <w:r>
        <w:rPr>
          <w:rFonts w:hint="eastAsia"/>
        </w:rPr>
        <w:t xml:space="preserve"> </w:t>
      </w:r>
      <w:r>
        <w:rPr>
          <w:rFonts w:hint="eastAsia"/>
        </w:rPr>
        <w:t>효율을</w:t>
      </w:r>
      <w:r>
        <w:rPr>
          <w:rFonts w:hint="eastAsia"/>
        </w:rPr>
        <w:t xml:space="preserve"> </w:t>
      </w:r>
      <w:r>
        <w:rPr>
          <w:rFonts w:hint="eastAsia"/>
        </w:rPr>
        <w:t>끌어</w:t>
      </w:r>
      <w:r>
        <w:rPr>
          <w:rFonts w:hint="eastAsia"/>
        </w:rPr>
        <w:t xml:space="preserve"> </w:t>
      </w:r>
      <w:r>
        <w:rPr>
          <w:rFonts w:hint="eastAsia"/>
        </w:rPr>
        <w:t>올리기가</w:t>
      </w:r>
      <w:r>
        <w:rPr>
          <w:rFonts w:hint="eastAsia"/>
        </w:rPr>
        <w:t xml:space="preserve"> </w:t>
      </w:r>
      <w:r>
        <w:rPr>
          <w:rFonts w:hint="eastAsia"/>
        </w:rPr>
        <w:t>어렵습니다</w:t>
      </w:r>
      <w:r>
        <w:rPr>
          <w:rFonts w:hint="eastAsia"/>
        </w:rPr>
        <w:t>.</w:t>
      </w:r>
    </w:p>
    <w:p w:rsidR="0070512A" w:rsidRDefault="0070512A" w:rsidP="0070512A">
      <w:pPr>
        <w:pStyle w:val="af1"/>
      </w:pPr>
      <w:r>
        <w:rPr>
          <w:rFonts w:hint="eastAsia"/>
        </w:rPr>
        <w:t>반면</w:t>
      </w:r>
      <w:r>
        <w:rPr>
          <w:rFonts w:hint="eastAsia"/>
        </w:rPr>
        <w:t xml:space="preserve"> Point to Point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순가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1:1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70512A" w:rsidRDefault="0070512A" w:rsidP="0070512A">
      <w:pPr>
        <w:pStyle w:val="af1"/>
      </w:pP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질문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생깁니다</w:t>
      </w:r>
      <w:r>
        <w:rPr>
          <w:rFonts w:hint="eastAsia"/>
        </w:rPr>
        <w:t>.</w:t>
      </w:r>
    </w:p>
    <w:p w:rsidR="0070512A" w:rsidRDefault="0070512A" w:rsidP="0070512A">
      <w:pPr>
        <w:pStyle w:val="af1"/>
      </w:pP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주변장치를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하느냐</w:t>
      </w:r>
      <w:r>
        <w:rPr>
          <w:rFonts w:hint="eastAsia"/>
        </w:rPr>
        <w:t>?</w:t>
      </w:r>
    </w:p>
    <w:p w:rsidR="0070512A" w:rsidRDefault="0070512A" w:rsidP="0070512A">
      <w:pPr>
        <w:pStyle w:val="af1"/>
      </w:pPr>
      <w:r>
        <w:rPr>
          <w:rFonts w:hint="eastAsia"/>
        </w:rPr>
        <w:t>그래서</w:t>
      </w:r>
      <w:r>
        <w:rPr>
          <w:rFonts w:hint="eastAsia"/>
        </w:rPr>
        <w:t xml:space="preserve"> AXI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슬레이브를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중간에</w:t>
      </w:r>
      <w:r>
        <w:rPr>
          <w:rFonts w:hint="eastAsia"/>
        </w:rPr>
        <w:t xml:space="preserve"> </w:t>
      </w:r>
      <w:r>
        <w:rPr>
          <w:rFonts w:hint="eastAsia"/>
        </w:rPr>
        <w:t>스위치를</w:t>
      </w:r>
      <w:r>
        <w:rPr>
          <w:rFonts w:hint="eastAsia"/>
        </w:rPr>
        <w:t xml:space="preserve"> </w:t>
      </w:r>
      <w:r>
        <w:rPr>
          <w:rFonts w:hint="eastAsia"/>
        </w:rPr>
        <w:t>둡니다</w:t>
      </w:r>
      <w:r>
        <w:rPr>
          <w:rFonts w:hint="eastAsia"/>
        </w:rPr>
        <w:t xml:space="preserve">. </w:t>
      </w:r>
    </w:p>
    <w:p w:rsidR="0070512A" w:rsidRDefault="0070512A" w:rsidP="0070512A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스위치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인터커넥터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70512A" w:rsidRDefault="0070512A" w:rsidP="0070512A">
      <w:pPr>
        <w:pStyle w:val="af1"/>
        <w:jc w:val="center"/>
      </w:pPr>
      <w:r>
        <w:rPr>
          <w:noProof/>
        </w:rPr>
        <w:drawing>
          <wp:inline distT="0" distB="0" distL="0" distR="0" wp14:anchorId="4B007FDF" wp14:editId="6D367B7B">
            <wp:extent cx="3257143" cy="3180953"/>
            <wp:effectExtent l="0" t="0" r="635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2A" w:rsidRPr="0070512A" w:rsidRDefault="0070512A" w:rsidP="0070512A">
      <w:pPr>
        <w:pStyle w:val="af1"/>
      </w:pPr>
    </w:p>
    <w:p w:rsidR="0003461D" w:rsidRDefault="0003461D" w:rsidP="000943F5">
      <w:pPr>
        <w:pStyle w:val="3"/>
      </w:pPr>
      <w:r>
        <w:rPr>
          <w:rFonts w:hint="eastAsia"/>
        </w:rPr>
        <w:t>Channel</w:t>
      </w:r>
    </w:p>
    <w:p w:rsidR="0003461D" w:rsidRDefault="00274E63" w:rsidP="003A44E4">
      <w:pPr>
        <w:pStyle w:val="af1"/>
      </w:pPr>
      <w:r>
        <w:rPr>
          <w:rFonts w:hint="eastAsia"/>
        </w:rPr>
        <w:t xml:space="preserve">AXI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채널이라는</w:t>
      </w:r>
      <w:r>
        <w:rPr>
          <w:rFonts w:hint="eastAsia"/>
        </w:rPr>
        <w:t xml:space="preserve"> </w:t>
      </w:r>
      <w:r>
        <w:rPr>
          <w:rFonts w:hint="eastAsia"/>
        </w:rPr>
        <w:t>개념이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 AXI</w:t>
      </w:r>
      <w:r w:rsidR="003A44E4">
        <w:rPr>
          <w:rFonts w:hint="eastAsia"/>
        </w:rPr>
        <w:t>는</w:t>
      </w:r>
      <w:r w:rsidR="003A44E4">
        <w:rPr>
          <w:rFonts w:hint="eastAsia"/>
        </w:rPr>
        <w:t xml:space="preserve"> </w:t>
      </w:r>
      <w:r w:rsidR="0003461D">
        <w:rPr>
          <w:rFonts w:hint="eastAsia"/>
        </w:rPr>
        <w:t xml:space="preserve">WriteAddress, </w:t>
      </w:r>
      <w:r w:rsidR="003A44E4">
        <w:rPr>
          <w:rFonts w:hint="eastAsia"/>
        </w:rPr>
        <w:t xml:space="preserve"> </w:t>
      </w:r>
      <w:r w:rsidR="0003461D">
        <w:rPr>
          <w:rFonts w:hint="eastAsia"/>
        </w:rPr>
        <w:t xml:space="preserve">ReadAddress, </w:t>
      </w:r>
      <w:r w:rsidR="003A44E4">
        <w:rPr>
          <w:rFonts w:hint="eastAsia"/>
        </w:rPr>
        <w:t xml:space="preserve"> </w:t>
      </w:r>
      <w:r w:rsidR="0003461D">
        <w:rPr>
          <w:rFonts w:hint="eastAsia"/>
        </w:rPr>
        <w:t xml:space="preserve">WriteData, </w:t>
      </w:r>
      <w:r w:rsidR="003A44E4">
        <w:rPr>
          <w:rFonts w:hint="eastAsia"/>
        </w:rPr>
        <w:t xml:space="preserve"> </w:t>
      </w:r>
      <w:r w:rsidR="0003461D">
        <w:rPr>
          <w:rFonts w:hint="eastAsia"/>
        </w:rPr>
        <w:t xml:space="preserve">ReadData, </w:t>
      </w:r>
      <w:r w:rsidR="003A44E4">
        <w:rPr>
          <w:rFonts w:hint="eastAsia"/>
        </w:rPr>
        <w:t xml:space="preserve"> </w:t>
      </w:r>
      <w:r w:rsidR="0003461D">
        <w:rPr>
          <w:rFonts w:hint="eastAsia"/>
        </w:rPr>
        <w:t>WriteResponse</w:t>
      </w:r>
      <w:r w:rsidR="003A44E4">
        <w:rPr>
          <w:rFonts w:hint="eastAsia"/>
        </w:rPr>
        <w:t xml:space="preserve"> 5</w:t>
      </w:r>
      <w:r w:rsidR="003A44E4">
        <w:rPr>
          <w:rFonts w:hint="eastAsia"/>
        </w:rPr>
        <w:t>개의</w:t>
      </w:r>
      <w:r w:rsidR="003A44E4">
        <w:rPr>
          <w:rFonts w:hint="eastAsia"/>
        </w:rPr>
        <w:t xml:space="preserve"> </w:t>
      </w:r>
      <w:r w:rsidR="003A44E4">
        <w:rPr>
          <w:rFonts w:hint="eastAsia"/>
        </w:rPr>
        <w:t>채널로</w:t>
      </w:r>
      <w:r w:rsidR="003A44E4">
        <w:rPr>
          <w:rFonts w:hint="eastAsia"/>
        </w:rPr>
        <w:t xml:space="preserve"> </w:t>
      </w:r>
      <w:r w:rsidR="003A44E4">
        <w:rPr>
          <w:rFonts w:hint="eastAsia"/>
        </w:rPr>
        <w:t>구성</w:t>
      </w:r>
      <w:r w:rsidR="003A44E4">
        <w:rPr>
          <w:rFonts w:hint="eastAsia"/>
        </w:rPr>
        <w:t xml:space="preserve"> </w:t>
      </w:r>
      <w:r w:rsidR="003A44E4">
        <w:rPr>
          <w:rFonts w:hint="eastAsia"/>
        </w:rPr>
        <w:t>됩니다</w:t>
      </w:r>
      <w:r w:rsidR="003A44E4">
        <w:rPr>
          <w:rFonts w:hint="eastAsia"/>
        </w:rPr>
        <w:t>.</w:t>
      </w:r>
    </w:p>
    <w:p w:rsidR="003A44E4" w:rsidRDefault="003A44E4" w:rsidP="003A44E4">
      <w:pPr>
        <w:pStyle w:val="af1"/>
      </w:pPr>
      <w:r>
        <w:rPr>
          <w:rFonts w:hint="eastAsia"/>
        </w:rPr>
        <w:lastRenderedPageBreak/>
        <w:t>각</w:t>
      </w:r>
      <w:r>
        <w:rPr>
          <w:rFonts w:hint="eastAsia"/>
        </w:rPr>
        <w:t xml:space="preserve"> </w:t>
      </w:r>
      <w:r>
        <w:rPr>
          <w:rFonts w:hint="eastAsia"/>
        </w:rPr>
        <w:t>채널에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3A44E4" w:rsidRDefault="003A44E4" w:rsidP="003A44E4">
      <w:pPr>
        <w:pStyle w:val="4"/>
      </w:pPr>
      <w:r>
        <w:rPr>
          <w:rFonts w:hint="eastAsia"/>
        </w:rPr>
        <w:t>Write Address Channel</w:t>
      </w:r>
    </w:p>
    <w:p w:rsidR="003A44E4" w:rsidRDefault="003A44E4" w:rsidP="003A44E4">
      <w:pPr>
        <w:pStyle w:val="af1"/>
      </w:pPr>
      <w:r>
        <w:rPr>
          <w:noProof/>
        </w:rPr>
        <w:drawing>
          <wp:inline distT="0" distB="0" distL="0" distR="0" wp14:anchorId="6F61E366" wp14:editId="3CED526A">
            <wp:extent cx="5457143" cy="3714286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E4" w:rsidRDefault="003A44E4" w:rsidP="003A44E4">
      <w:pPr>
        <w:pStyle w:val="4"/>
      </w:pPr>
      <w:r>
        <w:rPr>
          <w:rFonts w:hint="eastAsia"/>
        </w:rPr>
        <w:t>Write Data Channel</w:t>
      </w:r>
    </w:p>
    <w:p w:rsidR="003A44E4" w:rsidRDefault="003A44E4" w:rsidP="003A44E4">
      <w:pPr>
        <w:jc w:val="center"/>
      </w:pPr>
      <w:r>
        <w:rPr>
          <w:noProof/>
        </w:rPr>
        <w:drawing>
          <wp:inline distT="0" distB="0" distL="0" distR="0" wp14:anchorId="30E07710" wp14:editId="14F400E7">
            <wp:extent cx="5447619" cy="2619048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E4" w:rsidRDefault="003A44E4" w:rsidP="003A44E4">
      <w:pPr>
        <w:pStyle w:val="4"/>
      </w:pPr>
      <w:r>
        <w:rPr>
          <w:rFonts w:hint="eastAsia"/>
        </w:rPr>
        <w:t>Write Response Channel</w:t>
      </w:r>
    </w:p>
    <w:p w:rsidR="003A44E4" w:rsidRDefault="003A44E4" w:rsidP="003A44E4">
      <w:pPr>
        <w:pStyle w:val="af1"/>
      </w:pPr>
      <w:r>
        <w:rPr>
          <w:noProof/>
        </w:rPr>
        <w:lastRenderedPageBreak/>
        <w:drawing>
          <wp:inline distT="0" distB="0" distL="0" distR="0" wp14:anchorId="152C9F93" wp14:editId="6BF28585">
            <wp:extent cx="5419048" cy="202857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E4" w:rsidRDefault="00130AE0" w:rsidP="001C3AA7">
      <w:pPr>
        <w:pStyle w:val="4"/>
      </w:pPr>
      <w:r>
        <w:rPr>
          <w:rFonts w:hint="eastAsia"/>
        </w:rPr>
        <w:t>Read Address Channel</w:t>
      </w:r>
    </w:p>
    <w:p w:rsidR="00130AE0" w:rsidRDefault="00130AE0" w:rsidP="00130AE0">
      <w:pPr>
        <w:pStyle w:val="af1"/>
      </w:pPr>
      <w:r>
        <w:rPr>
          <w:noProof/>
        </w:rPr>
        <w:drawing>
          <wp:inline distT="0" distB="0" distL="0" distR="0" wp14:anchorId="5F41AF63" wp14:editId="69C30CF6">
            <wp:extent cx="5390477" cy="3666667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477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E0" w:rsidRDefault="00130AE0" w:rsidP="00130AE0">
      <w:pPr>
        <w:pStyle w:val="4"/>
      </w:pPr>
      <w:r>
        <w:rPr>
          <w:rFonts w:hint="eastAsia"/>
        </w:rPr>
        <w:t>Read Data Channel</w:t>
      </w:r>
    </w:p>
    <w:p w:rsidR="00130AE0" w:rsidRDefault="00130AE0" w:rsidP="00130AE0">
      <w:pPr>
        <w:pStyle w:val="af1"/>
      </w:pPr>
      <w:r>
        <w:rPr>
          <w:noProof/>
        </w:rPr>
        <w:lastRenderedPageBreak/>
        <w:drawing>
          <wp:inline distT="0" distB="0" distL="0" distR="0" wp14:anchorId="4E478602" wp14:editId="23A30DD2">
            <wp:extent cx="5447619" cy="2600000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E0" w:rsidRDefault="00130AE0" w:rsidP="00130AE0">
      <w:pPr>
        <w:pStyle w:val="af1"/>
      </w:pP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채널의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 xml:space="preserve">. </w:t>
      </w:r>
    </w:p>
    <w:p w:rsidR="00130AE0" w:rsidRDefault="00130AE0" w:rsidP="00130AE0">
      <w:pPr>
        <w:pStyle w:val="af1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채널의</w:t>
      </w:r>
      <w:r>
        <w:rPr>
          <w:rFonts w:hint="eastAsia"/>
        </w:rPr>
        <w:t xml:space="preserve"> </w:t>
      </w:r>
      <w:r>
        <w:rPr>
          <w:rFonts w:hint="eastAsia"/>
        </w:rPr>
        <w:t>특징을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중요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130AE0" w:rsidRDefault="00130AE0" w:rsidP="00130AE0">
      <w:pPr>
        <w:pStyle w:val="af1"/>
      </w:pP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어드레스</w:t>
      </w:r>
      <w:r>
        <w:rPr>
          <w:rFonts w:hint="eastAsia"/>
        </w:rPr>
        <w:t xml:space="preserve"> </w:t>
      </w:r>
      <w:r>
        <w:rPr>
          <w:rFonts w:hint="eastAsia"/>
        </w:rPr>
        <w:t>채널을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비슷하게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신호들이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rPr>
          <w:rFonts w:hint="eastAsia"/>
        </w:rPr>
        <w:t xml:space="preserve"> Address, Burst, Cache, ID, LEN, LOCK, PROT, Ready, Size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WA</w:t>
      </w:r>
      <w:r>
        <w:rPr>
          <w:rFonts w:hint="eastAsia"/>
        </w:rPr>
        <w:t>나</w:t>
      </w:r>
      <w:r>
        <w:rPr>
          <w:rFonts w:hint="eastAsia"/>
        </w:rPr>
        <w:t xml:space="preserve"> RA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붙게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130AE0" w:rsidRDefault="00130AE0" w:rsidP="00130AE0">
      <w:pPr>
        <w:pStyle w:val="af1"/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쪽도</w:t>
      </w:r>
      <w:r>
        <w:rPr>
          <w:rFonts w:hint="eastAsia"/>
        </w:rPr>
        <w:t xml:space="preserve"> </w:t>
      </w:r>
      <w:r>
        <w:rPr>
          <w:rFonts w:hint="eastAsia"/>
        </w:rPr>
        <w:t>만찬가지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Data, ID, LAST, Ready, STRB, Valid </w:t>
      </w:r>
      <w:r>
        <w:rPr>
          <w:rFonts w:hint="eastAsia"/>
        </w:rPr>
        <w:t>신호들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WD, RD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붙어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30AE0" w:rsidRDefault="00130AE0" w:rsidP="00130AE0">
      <w:pPr>
        <w:pStyle w:val="af1"/>
      </w:pPr>
      <w:r>
        <w:rPr>
          <w:rFonts w:hint="eastAsia"/>
        </w:rPr>
        <w:t>Write Response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ID, READY, RESP, VALID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언급했던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이름과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유사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130AE0" w:rsidRDefault="00130AE0" w:rsidP="00130AE0">
      <w:pPr>
        <w:pStyle w:val="af1"/>
      </w:pPr>
      <w:r>
        <w:rPr>
          <w:rFonts w:hint="eastAsia"/>
        </w:rPr>
        <w:t>이와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AXI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채널을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슬레이브를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130AE0" w:rsidRDefault="00130AE0" w:rsidP="00130AE0">
      <w:pPr>
        <w:pStyle w:val="af1"/>
      </w:pPr>
      <w:r>
        <w:rPr>
          <w:noProof/>
        </w:rPr>
        <w:lastRenderedPageBreak/>
        <w:drawing>
          <wp:inline distT="0" distB="0" distL="0" distR="0" wp14:anchorId="660D64B4" wp14:editId="7416063F">
            <wp:extent cx="5157216" cy="2609463"/>
            <wp:effectExtent l="0" t="0" r="571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260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E0" w:rsidRDefault="00130AE0" w:rsidP="00130AE0">
      <w:pPr>
        <w:pStyle w:val="3"/>
      </w:pPr>
      <w:r>
        <w:rPr>
          <w:rFonts w:hint="eastAsia"/>
        </w:rPr>
        <w:t xml:space="preserve">AXI </w:t>
      </w:r>
      <w:r>
        <w:rPr>
          <w:rFonts w:hint="eastAsia"/>
        </w:rPr>
        <w:t>인터페이스</w:t>
      </w:r>
      <w:r>
        <w:rPr>
          <w:rFonts w:hint="eastAsia"/>
        </w:rPr>
        <w:t>, AXI4Full</w:t>
      </w:r>
    </w:p>
    <w:p w:rsidR="00130AE0" w:rsidRDefault="00130AE0" w:rsidP="00130AE0">
      <w:pPr>
        <w:pStyle w:val="af1"/>
      </w:pPr>
      <w:r>
        <w:rPr>
          <w:rFonts w:hint="eastAsia"/>
        </w:rPr>
        <w:t>AXI4Full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Memory Mapped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Full AXI 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부르기도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130AE0" w:rsidRDefault="00130AE0" w:rsidP="00130AE0">
      <w:pPr>
        <w:pStyle w:val="af1"/>
      </w:pPr>
      <w:r>
        <w:rPr>
          <w:rFonts w:hint="eastAsia"/>
        </w:rPr>
        <w:t>특징을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130AE0" w:rsidRDefault="00130AE0" w:rsidP="00130AE0">
      <w:pPr>
        <w:pStyle w:val="af1"/>
      </w:pP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처음에만</w:t>
      </w:r>
      <w:r>
        <w:rPr>
          <w:rFonts w:hint="eastAsia"/>
        </w:rPr>
        <w:t xml:space="preserve"> </w:t>
      </w:r>
      <w:r>
        <w:rPr>
          <w:rFonts w:hint="eastAsia"/>
        </w:rPr>
        <w:t>어드레스가</w:t>
      </w:r>
      <w:r>
        <w:rPr>
          <w:rFonts w:hint="eastAsia"/>
        </w:rPr>
        <w:t xml:space="preserve"> </w:t>
      </w:r>
      <w:r>
        <w:rPr>
          <w:rFonts w:hint="eastAsia"/>
        </w:rPr>
        <w:t>나옵니다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어드레스를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차례대로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쌓인다고</w:t>
      </w:r>
      <w:r>
        <w:rPr>
          <w:rFonts w:hint="eastAsia"/>
        </w:rPr>
        <w:t xml:space="preserve"> </w:t>
      </w:r>
      <w:r>
        <w:rPr>
          <w:rFonts w:hint="eastAsia"/>
        </w:rPr>
        <w:t>예상하고</w:t>
      </w:r>
      <w:r>
        <w:rPr>
          <w:rFonts w:hint="eastAsia"/>
        </w:rPr>
        <w:t xml:space="preserve"> </w:t>
      </w:r>
      <w:r>
        <w:rPr>
          <w:rFonts w:hint="eastAsia"/>
        </w:rPr>
        <w:t>데이터만</w:t>
      </w:r>
      <w:r>
        <w:rPr>
          <w:rFonts w:hint="eastAsia"/>
        </w:rPr>
        <w:t xml:space="preserve"> </w:t>
      </w:r>
      <w:r>
        <w:rPr>
          <w:rFonts w:hint="eastAsia"/>
        </w:rPr>
        <w:t>쭉</w:t>
      </w:r>
      <w:r>
        <w:rPr>
          <w:rFonts w:hint="eastAsia"/>
        </w:rPr>
        <w:t xml:space="preserve"> </w:t>
      </w:r>
      <w:r>
        <w:rPr>
          <w:rFonts w:hint="eastAsia"/>
        </w:rPr>
        <w:t>보내게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이런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방식을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버스트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방식이라고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하는데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최대</w:t>
      </w:r>
      <w:r w:rsidR="004C2378">
        <w:rPr>
          <w:rFonts w:hint="eastAsia"/>
        </w:rPr>
        <w:t xml:space="preserve"> 256</w:t>
      </w:r>
      <w:r w:rsidR="004C2378">
        <w:rPr>
          <w:rFonts w:hint="eastAsia"/>
        </w:rPr>
        <w:t>번까지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보낼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수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있고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현재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자일링스는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데이터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폭</w:t>
      </w:r>
      <w:r w:rsidR="004C2378">
        <w:rPr>
          <w:rFonts w:hint="eastAsia"/>
        </w:rPr>
        <w:t xml:space="preserve"> (Width)</w:t>
      </w:r>
      <w:r w:rsidR="004C2378">
        <w:rPr>
          <w:rFonts w:hint="eastAsia"/>
        </w:rPr>
        <w:t>는</w:t>
      </w:r>
      <w:r w:rsidR="004C2378">
        <w:rPr>
          <w:rFonts w:hint="eastAsia"/>
        </w:rPr>
        <w:t xml:space="preserve"> 256bits</w:t>
      </w:r>
      <w:r w:rsidR="004C2378">
        <w:rPr>
          <w:rFonts w:hint="eastAsia"/>
        </w:rPr>
        <w:t>이니까</w:t>
      </w:r>
      <w:r w:rsidR="004C2378">
        <w:rPr>
          <w:rFonts w:hint="eastAsia"/>
        </w:rPr>
        <w:t xml:space="preserve"> 32</w:t>
      </w:r>
      <w:r w:rsidR="004C2378">
        <w:rPr>
          <w:rFonts w:hint="eastAsia"/>
        </w:rPr>
        <w:t>바이트가</w:t>
      </w:r>
      <w:r w:rsidR="004C2378">
        <w:rPr>
          <w:rFonts w:hint="eastAsia"/>
        </w:rPr>
        <w:t xml:space="preserve"> </w:t>
      </w:r>
      <w:r w:rsidR="004C2378">
        <w:rPr>
          <w:rFonts w:hint="eastAsia"/>
        </w:rPr>
        <w:t>됩니다</w:t>
      </w:r>
      <w:r w:rsidR="004C2378">
        <w:rPr>
          <w:rFonts w:hint="eastAsia"/>
        </w:rPr>
        <w:t xml:space="preserve">. </w:t>
      </w:r>
    </w:p>
    <w:p w:rsidR="004C2378" w:rsidRDefault="004C2378" w:rsidP="004C2378">
      <w:pPr>
        <w:pStyle w:val="af1"/>
      </w:pPr>
      <w:r>
        <w:rPr>
          <w:rFonts w:hint="eastAsia"/>
        </w:rPr>
        <w:t>그러니까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버스트</w:t>
      </w:r>
      <w:r>
        <w:rPr>
          <w:rFonts w:hint="eastAsia"/>
        </w:rPr>
        <w:t xml:space="preserve"> </w:t>
      </w:r>
      <w:r>
        <w:rPr>
          <w:rFonts w:hint="eastAsia"/>
        </w:rPr>
        <w:t>전송을</w:t>
      </w:r>
      <w:r>
        <w:rPr>
          <w:rFonts w:hint="eastAsia"/>
        </w:rPr>
        <w:t xml:space="preserve"> </w:t>
      </w:r>
      <w:r>
        <w:rPr>
          <w:rFonts w:hint="eastAsia"/>
        </w:rPr>
        <w:t>시작하면</w:t>
      </w:r>
      <w:r>
        <w:rPr>
          <w:rFonts w:hint="eastAsia"/>
        </w:rPr>
        <w:t xml:space="preserve"> 32*256 = 4K </w:t>
      </w:r>
      <w:r>
        <w:rPr>
          <w:rFonts w:hint="eastAsia"/>
        </w:rPr>
        <w:t>바이트까지</w:t>
      </w:r>
      <w:r>
        <w:rPr>
          <w:rFonts w:hint="eastAsia"/>
        </w:rPr>
        <w:t xml:space="preserve"> </w:t>
      </w:r>
      <w:r>
        <w:rPr>
          <w:rFonts w:hint="eastAsia"/>
        </w:rPr>
        <w:t>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이상되는</w:t>
      </w:r>
      <w:r>
        <w:rPr>
          <w:rFonts w:hint="eastAsia"/>
        </w:rPr>
        <w:t xml:space="preserve"> </w:t>
      </w:r>
      <w:r>
        <w:rPr>
          <w:rFonts w:hint="eastAsia"/>
        </w:rPr>
        <w:t>크기의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버스트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전송해야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4C2378" w:rsidRDefault="004C2378" w:rsidP="004C2378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AXI4Full Read </w:t>
      </w:r>
      <w:r>
        <w:rPr>
          <w:rFonts w:hint="eastAsia"/>
        </w:rPr>
        <w:t>블록도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4C2378" w:rsidRDefault="004C2378" w:rsidP="004C2378">
      <w:pPr>
        <w:pStyle w:val="af1"/>
        <w:jc w:val="center"/>
      </w:pPr>
      <w:r>
        <w:rPr>
          <w:noProof/>
        </w:rPr>
        <w:drawing>
          <wp:inline distT="0" distB="0" distL="0" distR="0" wp14:anchorId="6BEE9AD4" wp14:editId="3BB6B8CB">
            <wp:extent cx="4371429" cy="136190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87" w:rsidRDefault="00096334" w:rsidP="00680487">
      <w:pPr>
        <w:pStyle w:val="af1"/>
      </w:pPr>
      <w:r>
        <w:rPr>
          <w:rFonts w:hint="eastAsia"/>
        </w:rPr>
        <w:lastRenderedPageBreak/>
        <w:t>마스터가</w:t>
      </w:r>
      <w:r>
        <w:rPr>
          <w:rFonts w:hint="eastAsia"/>
        </w:rPr>
        <w:t xml:space="preserve"> </w:t>
      </w:r>
      <w:r>
        <w:rPr>
          <w:rFonts w:hint="eastAsia"/>
        </w:rPr>
        <w:t>슬레이브에게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어드레스와</w:t>
      </w:r>
      <w:r>
        <w:rPr>
          <w:rFonts w:hint="eastAsia"/>
        </w:rPr>
        <w:t xml:space="preserve"> </w:t>
      </w:r>
      <w:r>
        <w:rPr>
          <w:rFonts w:hint="eastAsia"/>
        </w:rPr>
        <w:t>콘트롤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보</w:t>
      </w:r>
      <w:r w:rsidR="002D01E1">
        <w:rPr>
          <w:rFonts w:hint="eastAsia"/>
        </w:rPr>
        <w:t>내</w:t>
      </w:r>
      <w:r>
        <w:rPr>
          <w:rFonts w:hint="eastAsia"/>
        </w:rPr>
        <w:t>면</w:t>
      </w:r>
      <w:r>
        <w:rPr>
          <w:rFonts w:hint="eastAsia"/>
        </w:rPr>
        <w:t xml:space="preserve"> </w:t>
      </w:r>
      <w:r>
        <w:rPr>
          <w:rFonts w:hint="eastAsia"/>
        </w:rPr>
        <w:t>슬레이브는</w:t>
      </w:r>
      <w:r>
        <w:rPr>
          <w:rFonts w:hint="eastAsia"/>
        </w:rPr>
        <w:t xml:space="preserve"> </w:t>
      </w:r>
      <w:r>
        <w:rPr>
          <w:rFonts w:hint="eastAsia"/>
        </w:rPr>
        <w:t>요청한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 </w:t>
      </w:r>
      <w:r>
        <w:rPr>
          <w:rFonts w:hint="eastAsia"/>
        </w:rPr>
        <w:t>버스트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주루룩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 </w:t>
      </w:r>
    </w:p>
    <w:p w:rsidR="00096334" w:rsidRDefault="00096334" w:rsidP="00096334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AXI4Full Write </w:t>
      </w:r>
      <w:r>
        <w:rPr>
          <w:rFonts w:hint="eastAsia"/>
        </w:rPr>
        <w:t>블록도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096334" w:rsidRDefault="00096334" w:rsidP="00096334">
      <w:pPr>
        <w:pStyle w:val="af1"/>
      </w:pPr>
    </w:p>
    <w:p w:rsidR="00096334" w:rsidRDefault="00096334" w:rsidP="00096334">
      <w:pPr>
        <w:pStyle w:val="af1"/>
        <w:jc w:val="center"/>
      </w:pPr>
      <w:r>
        <w:rPr>
          <w:noProof/>
        </w:rPr>
        <w:drawing>
          <wp:inline distT="0" distB="0" distL="0" distR="0" wp14:anchorId="7FE26620" wp14:editId="2B74E5D1">
            <wp:extent cx="4295238" cy="206666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E1" w:rsidRDefault="002D01E1" w:rsidP="002D01E1">
      <w:pPr>
        <w:pStyle w:val="af1"/>
      </w:pPr>
      <w:r>
        <w:rPr>
          <w:rFonts w:hint="eastAsia"/>
        </w:rPr>
        <w:t>마스터가</w:t>
      </w:r>
      <w:r>
        <w:rPr>
          <w:rFonts w:hint="eastAsia"/>
        </w:rPr>
        <w:t xml:space="preserve"> </w:t>
      </w:r>
      <w:r>
        <w:rPr>
          <w:rFonts w:hint="eastAsia"/>
        </w:rPr>
        <w:t>슬레이브에게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쓰려고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슬레이브간에는</w:t>
      </w:r>
      <w:r>
        <w:rPr>
          <w:rFonts w:hint="eastAsia"/>
        </w:rPr>
        <w:t xml:space="preserve"> Write Response </w:t>
      </w:r>
      <w:r>
        <w:rPr>
          <w:rFonts w:hint="eastAsia"/>
        </w:rPr>
        <w:t>채널을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핸드쉐이크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핸드쉐이크는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준비상태를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2D01E1" w:rsidRDefault="002D01E1" w:rsidP="002D01E1">
      <w:pPr>
        <w:pStyle w:val="3"/>
      </w:pPr>
      <w:r>
        <w:rPr>
          <w:rFonts w:hint="eastAsia"/>
        </w:rPr>
        <w:t xml:space="preserve">AXI </w:t>
      </w:r>
      <w:r>
        <w:rPr>
          <w:rFonts w:hint="eastAsia"/>
        </w:rPr>
        <w:t>인터페이스</w:t>
      </w:r>
      <w:r>
        <w:rPr>
          <w:rFonts w:hint="eastAsia"/>
        </w:rPr>
        <w:t>, AXI4Stream</w:t>
      </w:r>
    </w:p>
    <w:p w:rsidR="002D01E1" w:rsidRDefault="002D01E1" w:rsidP="002D01E1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AXI4Stream </w:t>
      </w:r>
      <w:r>
        <w:rPr>
          <w:rFonts w:hint="eastAsia"/>
        </w:rPr>
        <w:t>인터페이스에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블록도롤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굉장히</w:t>
      </w:r>
      <w:r>
        <w:rPr>
          <w:rFonts w:hint="eastAsia"/>
        </w:rPr>
        <w:t xml:space="preserve"> </w:t>
      </w:r>
      <w:r>
        <w:rPr>
          <w:rFonts w:hint="eastAsia"/>
        </w:rPr>
        <w:t>간단하죠</w:t>
      </w:r>
      <w:r>
        <w:rPr>
          <w:rFonts w:hint="eastAsia"/>
        </w:rPr>
        <w:t xml:space="preserve">. </w:t>
      </w:r>
      <w:r>
        <w:rPr>
          <w:rFonts w:hint="eastAsia"/>
        </w:rPr>
        <w:t>왜냐하면</w:t>
      </w:r>
      <w:r>
        <w:rPr>
          <w:rFonts w:hint="eastAsia"/>
        </w:rPr>
        <w:t xml:space="preserve"> AXI4Stream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방향이</w:t>
      </w:r>
      <w:r>
        <w:rPr>
          <w:rFonts w:hint="eastAsia"/>
        </w:rPr>
        <w:t xml:space="preserve"> </w:t>
      </w:r>
      <w:r>
        <w:rPr>
          <w:rFonts w:hint="eastAsia"/>
        </w:rPr>
        <w:t>단방향성인데다가</w:t>
      </w:r>
      <w:r>
        <w:rPr>
          <w:rFonts w:hint="eastAsia"/>
        </w:rPr>
        <w:t xml:space="preserve"> </w:t>
      </w:r>
      <w:r>
        <w:rPr>
          <w:rFonts w:hint="eastAsia"/>
        </w:rPr>
        <w:t>어드레스</w:t>
      </w:r>
      <w:r>
        <w:rPr>
          <w:rFonts w:hint="eastAsia"/>
        </w:rPr>
        <w:t xml:space="preserve"> </w:t>
      </w:r>
      <w:r>
        <w:rPr>
          <w:rFonts w:hint="eastAsia"/>
        </w:rPr>
        <w:t>채널이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채널만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2D01E1" w:rsidRPr="002D01E1" w:rsidRDefault="002D01E1" w:rsidP="002D01E1">
      <w:pPr>
        <w:pStyle w:val="af1"/>
      </w:pPr>
      <w:r>
        <w:rPr>
          <w:rFonts w:hint="eastAsia"/>
        </w:rPr>
        <w:t>버스트</w:t>
      </w:r>
      <w:r>
        <w:rPr>
          <w:rFonts w:hint="eastAsia"/>
        </w:rPr>
        <w:t xml:space="preserve"> </w:t>
      </w:r>
      <w:r>
        <w:rPr>
          <w:rFonts w:hint="eastAsia"/>
        </w:rPr>
        <w:t>크기의</w:t>
      </w:r>
      <w:r>
        <w:rPr>
          <w:rFonts w:hint="eastAsia"/>
        </w:rPr>
        <w:t xml:space="preserve"> </w:t>
      </w:r>
      <w:r>
        <w:rPr>
          <w:rFonts w:hint="eastAsia"/>
        </w:rPr>
        <w:t>제한도</w:t>
      </w:r>
      <w:r>
        <w:rPr>
          <w:rFonts w:hint="eastAsia"/>
        </w:rPr>
        <w:t xml:space="preserve"> </w:t>
      </w:r>
      <w:r>
        <w:rPr>
          <w:rFonts w:hint="eastAsia"/>
        </w:rPr>
        <w:t>없기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데이터나</w:t>
      </w:r>
      <w:r>
        <w:rPr>
          <w:rFonts w:hint="eastAsia"/>
        </w:rPr>
        <w:t xml:space="preserve"> AD Convert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입력되는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연결하기에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5A2028" w:rsidRDefault="002D01E1" w:rsidP="001C7E90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08E1DF40" wp14:editId="5BAEDBF5">
            <wp:extent cx="3009524" cy="1942857"/>
            <wp:effectExtent l="0" t="0" r="635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E1" w:rsidRDefault="002D01E1" w:rsidP="002D01E1">
      <w:pPr>
        <w:pStyle w:val="3"/>
      </w:pPr>
      <w:r>
        <w:rPr>
          <w:rFonts w:hint="eastAsia"/>
        </w:rPr>
        <w:t xml:space="preserve">AXI </w:t>
      </w:r>
      <w:r>
        <w:rPr>
          <w:rFonts w:hint="eastAsia"/>
        </w:rPr>
        <w:t>인터페이스</w:t>
      </w:r>
      <w:r>
        <w:rPr>
          <w:rFonts w:hint="eastAsia"/>
        </w:rPr>
        <w:t>, AXI4Lite</w:t>
      </w:r>
    </w:p>
    <w:p w:rsidR="002D01E1" w:rsidRDefault="002D01E1" w:rsidP="002D01E1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AXI4Lite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블록도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2D01E1" w:rsidRDefault="002D01E1" w:rsidP="001C7E90">
      <w:pPr>
        <w:pStyle w:val="af1"/>
        <w:jc w:val="center"/>
      </w:pPr>
      <w:r>
        <w:rPr>
          <w:noProof/>
        </w:rPr>
        <w:drawing>
          <wp:inline distT="0" distB="0" distL="0" distR="0" wp14:anchorId="148C7AB0" wp14:editId="22A3EF03">
            <wp:extent cx="4657143" cy="3695238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E" w:rsidRDefault="002D01E1" w:rsidP="00AE0E5E">
      <w:pPr>
        <w:pStyle w:val="af1"/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채널을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버스트</w:t>
      </w:r>
      <w:r>
        <w:rPr>
          <w:rFonts w:hint="eastAsia"/>
        </w:rPr>
        <w:t xml:space="preserve"> </w:t>
      </w:r>
      <w:r>
        <w:rPr>
          <w:rFonts w:hint="eastAsia"/>
        </w:rPr>
        <w:t>방식이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하나씩</w:t>
      </w:r>
      <w:r>
        <w:rPr>
          <w:rFonts w:hint="eastAsia"/>
        </w:rPr>
        <w:t xml:space="preserve"> </w:t>
      </w:r>
      <w:r>
        <w:rPr>
          <w:rFonts w:hint="eastAsia"/>
        </w:rPr>
        <w:t>전달되는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 w:rsidR="00AE0E5E">
        <w:rPr>
          <w:rFonts w:hint="eastAsia"/>
        </w:rPr>
        <w:t xml:space="preserve"> </w:t>
      </w:r>
      <w:r w:rsidR="00AE0E5E">
        <w:rPr>
          <w:rFonts w:hint="eastAsia"/>
        </w:rPr>
        <w:t>아까</w:t>
      </w:r>
      <w:r w:rsidR="00AE0E5E">
        <w:rPr>
          <w:rFonts w:hint="eastAsia"/>
        </w:rPr>
        <w:t xml:space="preserve"> </w:t>
      </w:r>
      <w:r w:rsidR="00AE0E5E">
        <w:rPr>
          <w:rFonts w:hint="eastAsia"/>
        </w:rPr>
        <w:t>말씀</w:t>
      </w:r>
      <w:r w:rsidR="00AE0E5E">
        <w:rPr>
          <w:rFonts w:hint="eastAsia"/>
        </w:rPr>
        <w:t xml:space="preserve"> </w:t>
      </w:r>
      <w:r w:rsidR="00AE0E5E">
        <w:rPr>
          <w:rFonts w:hint="eastAsia"/>
        </w:rPr>
        <w:t>드린대로</w:t>
      </w:r>
      <w:r w:rsidR="00AE0E5E">
        <w:rPr>
          <w:rFonts w:hint="eastAsia"/>
        </w:rPr>
        <w:t xml:space="preserve"> AXI4Lite</w:t>
      </w:r>
      <w:r w:rsidR="00AE0E5E">
        <w:rPr>
          <w:rFonts w:hint="eastAsia"/>
        </w:rPr>
        <w:t>는</w:t>
      </w:r>
      <w:r w:rsidR="00AE0E5E">
        <w:rPr>
          <w:rFonts w:hint="eastAsia"/>
        </w:rPr>
        <w:t xml:space="preserve"> </w:t>
      </w:r>
      <w:r w:rsidR="00AE0E5E">
        <w:rPr>
          <w:rFonts w:hint="eastAsia"/>
        </w:rPr>
        <w:t>프로세서와</w:t>
      </w:r>
      <w:r w:rsidR="00AE0E5E">
        <w:rPr>
          <w:rFonts w:hint="eastAsia"/>
        </w:rPr>
        <w:t xml:space="preserve"> </w:t>
      </w:r>
      <w:r w:rsidR="00AE0E5E">
        <w:rPr>
          <w:rFonts w:hint="eastAsia"/>
        </w:rPr>
        <w:t>주변장치를</w:t>
      </w:r>
      <w:r w:rsidR="00AE0E5E">
        <w:rPr>
          <w:rFonts w:hint="eastAsia"/>
        </w:rPr>
        <w:t xml:space="preserve"> </w:t>
      </w:r>
      <w:r w:rsidR="00AE0E5E">
        <w:rPr>
          <w:rFonts w:hint="eastAsia"/>
        </w:rPr>
        <w:t>인터페이스할</w:t>
      </w:r>
      <w:r w:rsidR="00AE0E5E">
        <w:rPr>
          <w:rFonts w:hint="eastAsia"/>
        </w:rPr>
        <w:t xml:space="preserve"> </w:t>
      </w:r>
      <w:r w:rsidR="00AE0E5E">
        <w:rPr>
          <w:rFonts w:hint="eastAsia"/>
        </w:rPr>
        <w:t>때</w:t>
      </w:r>
      <w:r w:rsidR="00AE0E5E">
        <w:rPr>
          <w:rFonts w:hint="eastAsia"/>
        </w:rPr>
        <w:t xml:space="preserve"> </w:t>
      </w:r>
      <w:r w:rsidR="00AE0E5E">
        <w:rPr>
          <w:rFonts w:hint="eastAsia"/>
        </w:rPr>
        <w:t>사용</w:t>
      </w:r>
      <w:r w:rsidR="00AE0E5E">
        <w:rPr>
          <w:rFonts w:hint="eastAsia"/>
        </w:rPr>
        <w:t xml:space="preserve"> </w:t>
      </w:r>
      <w:r w:rsidR="00AE0E5E">
        <w:rPr>
          <w:rFonts w:hint="eastAsia"/>
        </w:rPr>
        <w:t>합니다</w:t>
      </w:r>
      <w:r w:rsidR="00AE0E5E">
        <w:rPr>
          <w:rFonts w:hint="eastAsia"/>
        </w:rPr>
        <w:t>.</w:t>
      </w:r>
    </w:p>
    <w:p w:rsidR="00AE0E5E" w:rsidRDefault="00AE0E5E" w:rsidP="00AE0E5E">
      <w:pPr>
        <w:pStyle w:val="af1"/>
      </w:pPr>
      <w:r>
        <w:rPr>
          <w:rFonts w:hint="eastAsia"/>
        </w:rPr>
        <w:lastRenderedPageBreak/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자일링스에서</w:t>
      </w:r>
      <w:r>
        <w:rPr>
          <w:rFonts w:hint="eastAsia"/>
        </w:rPr>
        <w:t xml:space="preserve"> AXI4Lite 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이유에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말씀드리겠습니다</w:t>
      </w:r>
      <w:r>
        <w:rPr>
          <w:rFonts w:hint="eastAsia"/>
        </w:rPr>
        <w:t xml:space="preserve">. </w:t>
      </w:r>
    </w:p>
    <w:p w:rsidR="00AE0E5E" w:rsidRDefault="00AE0E5E" w:rsidP="00AE0E5E">
      <w:pPr>
        <w:pStyle w:val="af1"/>
      </w:pPr>
      <w:r>
        <w:rPr>
          <w:rFonts w:hint="eastAsia"/>
        </w:rPr>
        <w:t>AXI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버스가</w:t>
      </w:r>
      <w:r>
        <w:rPr>
          <w:rFonts w:hint="eastAsia"/>
        </w:rPr>
        <w:t xml:space="preserve"> </w:t>
      </w:r>
      <w:r>
        <w:rPr>
          <w:rFonts w:hint="eastAsia"/>
        </w:rPr>
        <w:t>아니다</w:t>
      </w:r>
      <w:r>
        <w:rPr>
          <w:rFonts w:hint="eastAsia"/>
        </w:rPr>
        <w:t xml:space="preserve">. Point to Point </w:t>
      </w:r>
      <w:r>
        <w:rPr>
          <w:rFonts w:hint="eastAsia"/>
        </w:rPr>
        <w:t>커넥션이다</w:t>
      </w:r>
      <w:r>
        <w:rPr>
          <w:rFonts w:hint="eastAsia"/>
        </w:rPr>
        <w:t xml:space="preserve"> 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말씀드렸습니다</w:t>
      </w:r>
      <w:r>
        <w:rPr>
          <w:rFonts w:hint="eastAsia"/>
        </w:rPr>
        <w:t xml:space="preserve">. </w:t>
      </w:r>
      <w:r>
        <w:rPr>
          <w:rFonts w:hint="eastAsia"/>
        </w:rPr>
        <w:t>자일링스는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AXI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IP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지원할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대대적으로</w:t>
      </w:r>
      <w:r>
        <w:rPr>
          <w:rFonts w:hint="eastAsia"/>
        </w:rPr>
        <w:t xml:space="preserve"> </w:t>
      </w:r>
      <w:r>
        <w:rPr>
          <w:rFonts w:hint="eastAsia"/>
        </w:rPr>
        <w:t>수정하게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AE0E5E" w:rsidRDefault="00AE0E5E" w:rsidP="00AE0E5E">
      <w:pPr>
        <w:pStyle w:val="af1"/>
      </w:pPr>
      <w:r>
        <w:rPr>
          <w:rFonts w:hint="eastAsia"/>
        </w:rPr>
        <w:t>당연히</w:t>
      </w:r>
      <w:r>
        <w:rPr>
          <w:rFonts w:hint="eastAsia"/>
        </w:rPr>
        <w:t xml:space="preserve"> Coregen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IP</w:t>
      </w:r>
      <w:r>
        <w:rPr>
          <w:rFonts w:hint="eastAsia"/>
        </w:rPr>
        <w:t>나</w:t>
      </w:r>
      <w:r>
        <w:rPr>
          <w:rFonts w:hint="eastAsia"/>
        </w:rPr>
        <w:t xml:space="preserve"> </w:t>
      </w:r>
      <w:r>
        <w:rPr>
          <w:rFonts w:hint="eastAsia"/>
        </w:rPr>
        <w:t>프로세서에서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IP</w:t>
      </w:r>
      <w:r>
        <w:rPr>
          <w:rFonts w:hint="eastAsia"/>
        </w:rPr>
        <w:t>가</w:t>
      </w:r>
      <w:r>
        <w:rPr>
          <w:rFonts w:hint="eastAsia"/>
        </w:rPr>
        <w:t xml:space="preserve"> AXI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지원하기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>
        <w:rPr>
          <w:rFonts w:hint="eastAsia"/>
        </w:rPr>
        <w:t xml:space="preserve"> </w:t>
      </w:r>
      <w:r>
        <w:rPr>
          <w:rFonts w:hint="eastAsia"/>
        </w:rPr>
        <w:t>문제는</w:t>
      </w:r>
      <w:r>
        <w:rPr>
          <w:rFonts w:hint="eastAsia"/>
        </w:rPr>
        <w:t xml:space="preserve"> </w:t>
      </w:r>
      <w:r>
        <w:rPr>
          <w:rFonts w:hint="eastAsia"/>
        </w:rPr>
        <w:t>처음에는</w:t>
      </w:r>
      <w:r>
        <w:rPr>
          <w:rFonts w:hint="eastAsia"/>
        </w:rPr>
        <w:t xml:space="preserve"> AXI4Full</w:t>
      </w:r>
      <w:r>
        <w:rPr>
          <w:rFonts w:hint="eastAsia"/>
        </w:rPr>
        <w:t>과</w:t>
      </w:r>
      <w:r>
        <w:rPr>
          <w:rFonts w:hint="eastAsia"/>
        </w:rPr>
        <w:t xml:space="preserve"> AXI4Stream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지원했죠</w:t>
      </w:r>
      <w:r>
        <w:rPr>
          <w:rFonts w:hint="eastAsia"/>
        </w:rPr>
        <w:t xml:space="preserve"> (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기억이</w:t>
      </w:r>
      <w:r>
        <w:rPr>
          <w:rFonts w:hint="eastAsia"/>
        </w:rPr>
        <w:t xml:space="preserve"> </w:t>
      </w:r>
      <w:r>
        <w:rPr>
          <w:rFonts w:hint="eastAsia"/>
        </w:rPr>
        <w:t>나지는</w:t>
      </w:r>
      <w:r>
        <w:rPr>
          <w:rFonts w:hint="eastAsia"/>
        </w:rPr>
        <w:t xml:space="preserve"> </w:t>
      </w:r>
      <w:r>
        <w:rPr>
          <w:rFonts w:hint="eastAsia"/>
        </w:rPr>
        <w:t>않습다만</w:t>
      </w:r>
      <w:r>
        <w:rPr>
          <w:rFonts w:hint="eastAsia"/>
        </w:rPr>
        <w:t xml:space="preserve">) </w:t>
      </w:r>
    </w:p>
    <w:p w:rsidR="00AE0E5E" w:rsidRDefault="00AE0E5E" w:rsidP="00AE0E5E">
      <w:pPr>
        <w:pStyle w:val="af1"/>
      </w:pP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프로세서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설계하고</w:t>
      </w:r>
      <w:r>
        <w:rPr>
          <w:rFonts w:hint="eastAsia"/>
        </w:rPr>
        <w:t xml:space="preserve"> UART</w:t>
      </w:r>
      <w:r>
        <w:rPr>
          <w:rFonts w:hint="eastAsia"/>
        </w:rPr>
        <w:t>하나만</w:t>
      </w:r>
      <w:r>
        <w:rPr>
          <w:rFonts w:hint="eastAsia"/>
        </w:rPr>
        <w:t xml:space="preserve"> </w:t>
      </w:r>
      <w:r>
        <w:rPr>
          <w:rFonts w:hint="eastAsia"/>
        </w:rPr>
        <w:t>설계했는데도</w:t>
      </w:r>
      <w:r>
        <w:rPr>
          <w:rFonts w:hint="eastAsia"/>
        </w:rPr>
        <w:t xml:space="preserve"> FPGA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로직사이즈가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엄청나게</w:t>
      </w:r>
      <w:r>
        <w:rPr>
          <w:rFonts w:hint="eastAsia"/>
        </w:rPr>
        <w:t xml:space="preserve"> </w:t>
      </w:r>
      <w:r>
        <w:rPr>
          <w:rFonts w:hint="eastAsia"/>
        </w:rPr>
        <w:t>커진거죠</w:t>
      </w:r>
      <w:r>
        <w:rPr>
          <w:rFonts w:hint="eastAsia"/>
        </w:rPr>
        <w:t>.</w:t>
      </w:r>
    </w:p>
    <w:p w:rsidR="00AE0E5E" w:rsidRDefault="00AE0E5E" w:rsidP="00AE0E5E">
      <w:pPr>
        <w:pStyle w:val="af1"/>
      </w:pP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엔지니어들이</w:t>
      </w:r>
      <w:r>
        <w:rPr>
          <w:rFonts w:hint="eastAsia"/>
        </w:rPr>
        <w:t xml:space="preserve"> </w:t>
      </w:r>
      <w:r>
        <w:rPr>
          <w:rFonts w:hint="eastAsia"/>
        </w:rPr>
        <w:t>깜짝</w:t>
      </w:r>
      <w:r>
        <w:rPr>
          <w:rFonts w:hint="eastAsia"/>
        </w:rPr>
        <w:t xml:space="preserve"> </w:t>
      </w:r>
      <w:r>
        <w:rPr>
          <w:rFonts w:hint="eastAsia"/>
        </w:rPr>
        <w:t>놀랐죠</w:t>
      </w:r>
      <w:r>
        <w:rPr>
          <w:rFonts w:hint="eastAsia"/>
        </w:rPr>
        <w:t>.</w:t>
      </w:r>
    </w:p>
    <w:p w:rsidR="00AE0E5E" w:rsidRDefault="00AE0E5E" w:rsidP="00AE0E5E">
      <w:pPr>
        <w:pStyle w:val="af1"/>
      </w:pP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엄청난</w:t>
      </w:r>
      <w:r>
        <w:rPr>
          <w:rFonts w:hint="eastAsia"/>
        </w:rPr>
        <w:t xml:space="preserve"> </w:t>
      </w:r>
      <w:r>
        <w:rPr>
          <w:rFonts w:hint="eastAsia"/>
        </w:rPr>
        <w:t>컴플레인</w:t>
      </w:r>
      <w:r>
        <w:t>…</w:t>
      </w:r>
    </w:p>
    <w:p w:rsidR="001B0952" w:rsidRDefault="00AE0E5E" w:rsidP="00AE0E5E">
      <w:pPr>
        <w:pStyle w:val="af1"/>
      </w:pPr>
      <w:r>
        <w:rPr>
          <w:rFonts w:hint="eastAsia"/>
        </w:rPr>
        <w:t>자일링스는</w:t>
      </w:r>
      <w:r>
        <w:rPr>
          <w:rFonts w:hint="eastAsia"/>
        </w:rPr>
        <w:t xml:space="preserve"> </w:t>
      </w:r>
      <w:r>
        <w:rPr>
          <w:rFonts w:hint="eastAsia"/>
        </w:rPr>
        <w:t>고민에</w:t>
      </w:r>
      <w:r>
        <w:rPr>
          <w:rFonts w:hint="eastAsia"/>
        </w:rPr>
        <w:t xml:space="preserve"> </w:t>
      </w:r>
      <w:r>
        <w:rPr>
          <w:rFonts w:hint="eastAsia"/>
        </w:rPr>
        <w:t>빠지게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 w:rsidR="001B0952">
        <w:rPr>
          <w:rFonts w:hint="eastAsia"/>
        </w:rPr>
        <w:t xml:space="preserve">AXI4Lite </w:t>
      </w:r>
      <w:r w:rsidR="001B0952">
        <w:rPr>
          <w:rFonts w:hint="eastAsia"/>
        </w:rPr>
        <w:t>버전이</w:t>
      </w:r>
      <w:r w:rsidR="001B0952">
        <w:rPr>
          <w:rFonts w:hint="eastAsia"/>
        </w:rPr>
        <w:t xml:space="preserve"> </w:t>
      </w:r>
      <w:r w:rsidR="001B0952">
        <w:rPr>
          <w:rFonts w:hint="eastAsia"/>
        </w:rPr>
        <w:t>입니다</w:t>
      </w:r>
      <w:r w:rsidR="001B0952">
        <w:rPr>
          <w:rFonts w:hint="eastAsia"/>
        </w:rPr>
        <w:t xml:space="preserve">. </w:t>
      </w:r>
      <w:r w:rsidR="001B0952">
        <w:rPr>
          <w:rFonts w:hint="eastAsia"/>
        </w:rPr>
        <w:t>이</w:t>
      </w:r>
      <w:r w:rsidR="001B0952">
        <w:rPr>
          <w:rFonts w:hint="eastAsia"/>
        </w:rPr>
        <w:t xml:space="preserve"> </w:t>
      </w:r>
      <w:r w:rsidR="001B0952">
        <w:rPr>
          <w:rFonts w:hint="eastAsia"/>
        </w:rPr>
        <w:t>라이트</w:t>
      </w:r>
      <w:r w:rsidR="001B0952">
        <w:rPr>
          <w:rFonts w:hint="eastAsia"/>
        </w:rPr>
        <w:t xml:space="preserve"> </w:t>
      </w:r>
      <w:r w:rsidR="001B0952">
        <w:rPr>
          <w:rFonts w:hint="eastAsia"/>
        </w:rPr>
        <w:t>버전은</w:t>
      </w:r>
      <w:r w:rsidR="001B0952">
        <w:rPr>
          <w:rFonts w:hint="eastAsia"/>
        </w:rPr>
        <w:t xml:space="preserve"> </w:t>
      </w:r>
      <w:r w:rsidR="001B0952">
        <w:rPr>
          <w:rFonts w:hint="eastAsia"/>
        </w:rPr>
        <w:t>기존</w:t>
      </w:r>
      <w:r w:rsidR="001B0952">
        <w:rPr>
          <w:rFonts w:hint="eastAsia"/>
        </w:rPr>
        <w:t xml:space="preserve"> AXI4Full</w:t>
      </w:r>
      <w:r w:rsidR="001B0952">
        <w:rPr>
          <w:rFonts w:hint="eastAsia"/>
        </w:rPr>
        <w:t>에</w:t>
      </w:r>
      <w:r w:rsidR="001B0952">
        <w:rPr>
          <w:rFonts w:hint="eastAsia"/>
        </w:rPr>
        <w:t xml:space="preserve"> </w:t>
      </w:r>
      <w:r w:rsidR="001B0952">
        <w:rPr>
          <w:rFonts w:hint="eastAsia"/>
        </w:rPr>
        <w:t>비해서</w:t>
      </w:r>
      <w:r w:rsidR="001B0952">
        <w:rPr>
          <w:rFonts w:hint="eastAsia"/>
        </w:rPr>
        <w:t xml:space="preserve"> </w:t>
      </w:r>
      <w:r w:rsidR="001B0952">
        <w:rPr>
          <w:rFonts w:hint="eastAsia"/>
        </w:rPr>
        <w:t>굉장히</w:t>
      </w:r>
      <w:r w:rsidR="001B0952">
        <w:rPr>
          <w:rFonts w:hint="eastAsia"/>
        </w:rPr>
        <w:t xml:space="preserve"> </w:t>
      </w:r>
      <w:r w:rsidR="001B0952">
        <w:rPr>
          <w:rFonts w:hint="eastAsia"/>
        </w:rPr>
        <w:t>가볍게</w:t>
      </w:r>
      <w:r w:rsidR="001B0952">
        <w:rPr>
          <w:rFonts w:hint="eastAsia"/>
        </w:rPr>
        <w:t xml:space="preserve"> </w:t>
      </w:r>
      <w:r w:rsidR="001B0952">
        <w:rPr>
          <w:rFonts w:hint="eastAsia"/>
        </w:rPr>
        <w:t>설계되어</w:t>
      </w:r>
      <w:r w:rsidR="001B0952">
        <w:rPr>
          <w:rFonts w:hint="eastAsia"/>
        </w:rPr>
        <w:t xml:space="preserve"> </w:t>
      </w:r>
      <w:r w:rsidR="001B0952">
        <w:rPr>
          <w:rFonts w:hint="eastAsia"/>
        </w:rPr>
        <w:t>있습니다</w:t>
      </w:r>
      <w:r w:rsidR="001B0952">
        <w:rPr>
          <w:rFonts w:hint="eastAsia"/>
        </w:rPr>
        <w:t>.</w:t>
      </w:r>
    </w:p>
    <w:p w:rsidR="0003461D" w:rsidRDefault="001B0952" w:rsidP="0054051F">
      <w:pPr>
        <w:pStyle w:val="3"/>
      </w:pPr>
      <w:r>
        <w:rPr>
          <w:rFonts w:hint="eastAsia"/>
        </w:rPr>
        <w:t>AXI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알아두면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상식</w:t>
      </w:r>
    </w:p>
    <w:p w:rsidR="001B0952" w:rsidRDefault="001B0952" w:rsidP="001B0952">
      <w:pPr>
        <w:pStyle w:val="4"/>
      </w:pPr>
      <w:r>
        <w:rPr>
          <w:rFonts w:hint="eastAsia"/>
        </w:rPr>
        <w:t xml:space="preserve">Valid / Ready </w:t>
      </w:r>
      <w:r>
        <w:rPr>
          <w:rFonts w:hint="eastAsia"/>
        </w:rPr>
        <w:t>핸드쉐이크</w:t>
      </w:r>
    </w:p>
    <w:p w:rsidR="001B0952" w:rsidRDefault="001B0952" w:rsidP="001B0952">
      <w:pPr>
        <w:pStyle w:val="af1"/>
      </w:pPr>
      <w:r>
        <w:rPr>
          <w:rFonts w:hint="eastAsia"/>
        </w:rPr>
        <w:t xml:space="preserve">AXI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안에는</w:t>
      </w:r>
      <w:r>
        <w:rPr>
          <w:rFonts w:hint="eastAsia"/>
        </w:rPr>
        <w:t xml:space="preserve"> Valid</w:t>
      </w:r>
      <w:r>
        <w:rPr>
          <w:rFonts w:hint="eastAsia"/>
        </w:rPr>
        <w:t>신호와</w:t>
      </w:r>
      <w:r>
        <w:rPr>
          <w:rFonts w:hint="eastAsia"/>
        </w:rPr>
        <w:t xml:space="preserve"> Ready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슬레이브간에</w:t>
      </w:r>
      <w:r>
        <w:rPr>
          <w:rFonts w:hint="eastAsia"/>
        </w:rPr>
        <w:t xml:space="preserve"> </w:t>
      </w:r>
      <w:r>
        <w:rPr>
          <w:rFonts w:hint="eastAsia"/>
        </w:rPr>
        <w:t>핸드쉐이크를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1B0952" w:rsidRDefault="001B0952" w:rsidP="001B0952">
      <w:pPr>
        <w:pStyle w:val="af1"/>
        <w:jc w:val="center"/>
      </w:pPr>
      <w:r>
        <w:rPr>
          <w:noProof/>
        </w:rPr>
        <w:drawing>
          <wp:inline distT="0" distB="0" distL="0" distR="0" wp14:anchorId="7A263F0E" wp14:editId="52199CF6">
            <wp:extent cx="3561905" cy="1142857"/>
            <wp:effectExtent l="0" t="0" r="635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52" w:rsidRDefault="001B0952" w:rsidP="001B0952">
      <w:pPr>
        <w:pStyle w:val="af1"/>
      </w:pPr>
      <w:r>
        <w:rPr>
          <w:rFonts w:hint="eastAsia"/>
        </w:rPr>
        <w:t>Valid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현제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(</w:t>
      </w:r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rPr>
          <w:rFonts w:hint="eastAsia"/>
        </w:rPr>
        <w:t>어드레스일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.)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실린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있다라는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알려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1B0952" w:rsidRDefault="001B0952" w:rsidP="001B0952">
      <w:pPr>
        <w:pStyle w:val="af1"/>
      </w:pPr>
      <w:r>
        <w:rPr>
          <w:rFonts w:hint="eastAsia"/>
        </w:rPr>
        <w:lastRenderedPageBreak/>
        <w:t>Ready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슬레이브가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준비가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알려</w:t>
      </w:r>
      <w:r>
        <w:rPr>
          <w:rFonts w:hint="eastAsia"/>
        </w:rPr>
        <w:t xml:space="preserve"> 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1B0952" w:rsidRDefault="001B0952" w:rsidP="001B0952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파형을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이해할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54051F" w:rsidRDefault="001B0952" w:rsidP="0054051F">
      <w:pPr>
        <w:pStyle w:val="af1"/>
        <w:jc w:val="center"/>
      </w:pPr>
      <w:r>
        <w:rPr>
          <w:noProof/>
        </w:rPr>
        <w:drawing>
          <wp:inline distT="0" distB="0" distL="0" distR="0" wp14:anchorId="7A82FD93" wp14:editId="0E46F075">
            <wp:extent cx="5276088" cy="1045071"/>
            <wp:effectExtent l="0" t="0" r="127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10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F5" w:rsidRDefault="0054051F" w:rsidP="0054051F">
      <w:pPr>
        <w:pStyle w:val="20"/>
      </w:pPr>
      <w:r>
        <w:rPr>
          <w:rFonts w:hint="eastAsia"/>
        </w:rPr>
        <w:t>Simulation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AXI4Lite </w:t>
      </w:r>
      <w:r>
        <w:rPr>
          <w:rFonts w:hint="eastAsia"/>
        </w:rPr>
        <w:t>프로트콜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54051F" w:rsidRDefault="0054051F" w:rsidP="0054051F">
      <w:pPr>
        <w:pStyle w:val="3"/>
      </w:pPr>
      <w:r>
        <w:rPr>
          <w:rFonts w:hint="eastAsia"/>
        </w:rPr>
        <w:t xml:space="preserve">XPS </w:t>
      </w:r>
      <w:r>
        <w:rPr>
          <w:rFonts w:hint="eastAsia"/>
        </w:rPr>
        <w:t>프로젝트</w:t>
      </w:r>
      <w:r w:rsidR="001C7E90">
        <w:rPr>
          <w:rFonts w:hint="eastAsia"/>
        </w:rPr>
        <w:t xml:space="preserve">, </w:t>
      </w:r>
      <w:r w:rsidR="001C7E90">
        <w:rPr>
          <w:rFonts w:hint="eastAsia"/>
        </w:rPr>
        <w:t>버스</w:t>
      </w:r>
      <w:r w:rsidR="001C7E90">
        <w:rPr>
          <w:rFonts w:hint="eastAsia"/>
        </w:rPr>
        <w:t xml:space="preserve"> </w:t>
      </w:r>
      <w:r w:rsidR="001C7E90">
        <w:rPr>
          <w:rFonts w:hint="eastAsia"/>
        </w:rPr>
        <w:t>인터페이스</w:t>
      </w:r>
    </w:p>
    <w:p w:rsidR="0054051F" w:rsidRDefault="0054051F" w:rsidP="0054051F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자일링스에서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SP605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데모보드를</w:t>
      </w:r>
      <w:r>
        <w:rPr>
          <w:rFonts w:hint="eastAsia"/>
        </w:rPr>
        <w:t xml:space="preserve"> </w:t>
      </w:r>
      <w:r>
        <w:rPr>
          <w:rFonts w:hint="eastAsia"/>
        </w:rPr>
        <w:t>대상으로</w:t>
      </w:r>
      <w:r>
        <w:rPr>
          <w:rFonts w:hint="eastAsia"/>
        </w:rPr>
        <w:t xml:space="preserve">  Microblaze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프로세서와</w:t>
      </w:r>
      <w:r>
        <w:rPr>
          <w:rFonts w:hint="eastAsia"/>
        </w:rPr>
        <w:t xml:space="preserve"> UART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연결상태를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54051F" w:rsidRDefault="0054051F" w:rsidP="0054051F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그림에서</w:t>
      </w:r>
      <w:r>
        <w:rPr>
          <w:rFonts w:hint="eastAsia"/>
        </w:rPr>
        <w:t xml:space="preserve"> 1)</w:t>
      </w:r>
      <w:r>
        <w:rPr>
          <w:rFonts w:hint="eastAsia"/>
        </w:rPr>
        <w:t>은</w:t>
      </w:r>
      <w:r>
        <w:rPr>
          <w:rFonts w:hint="eastAsia"/>
        </w:rPr>
        <w:t xml:space="preserve"> AXI </w:t>
      </w:r>
      <w:r>
        <w:rPr>
          <w:rFonts w:hint="eastAsia"/>
        </w:rPr>
        <w:t>인터커넥터에서</w:t>
      </w:r>
      <w:r>
        <w:rPr>
          <w:rFonts w:hint="eastAsia"/>
        </w:rPr>
        <w:t xml:space="preserve"> AXI4Lite </w:t>
      </w:r>
      <w:r>
        <w:rPr>
          <w:rFonts w:hint="eastAsia"/>
        </w:rPr>
        <w:t>버전을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인터커넥터의</w:t>
      </w:r>
      <w:r>
        <w:rPr>
          <w:rFonts w:hint="eastAsia"/>
        </w:rPr>
        <w:t xml:space="preserve"> </w:t>
      </w:r>
      <w:r>
        <w:rPr>
          <w:rFonts w:hint="eastAsia"/>
        </w:rPr>
        <w:t>마스터로는</w:t>
      </w:r>
      <w:r>
        <w:rPr>
          <w:rFonts w:hint="eastAsia"/>
        </w:rPr>
        <w:t xml:space="preserve"> 2) Microblaze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 3) Uart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슬레이브로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인터커넥터의</w:t>
      </w:r>
      <w:r>
        <w:rPr>
          <w:rFonts w:hint="eastAsia"/>
        </w:rPr>
        <w:t xml:space="preserve"> </w:t>
      </w:r>
      <w:r>
        <w:rPr>
          <w:rFonts w:hint="eastAsia"/>
        </w:rPr>
        <w:t>마스터</w:t>
      </w:r>
      <w:r>
        <w:rPr>
          <w:rFonts w:hint="eastAsia"/>
        </w:rPr>
        <w:t xml:space="preserve"> </w:t>
      </w:r>
      <w:r>
        <w:rPr>
          <w:rFonts w:hint="eastAsia"/>
        </w:rPr>
        <w:t>연결상태는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4) </w:t>
      </w:r>
      <w:r>
        <w:rPr>
          <w:rFonts w:hint="eastAsia"/>
        </w:rPr>
        <w:t>사각형으로</w:t>
      </w:r>
      <w:r>
        <w:rPr>
          <w:rFonts w:hint="eastAsia"/>
        </w:rPr>
        <w:t xml:space="preserve"> </w:t>
      </w:r>
      <w:r>
        <w:rPr>
          <w:rFonts w:hint="eastAsia"/>
        </w:rPr>
        <w:t>표시하고</w:t>
      </w:r>
      <w:r>
        <w:rPr>
          <w:rFonts w:hint="eastAsia"/>
        </w:rPr>
        <w:t xml:space="preserve"> </w:t>
      </w:r>
      <w:r>
        <w:rPr>
          <w:rFonts w:hint="eastAsia"/>
        </w:rPr>
        <w:t>슬레이브는</w:t>
      </w:r>
      <w:r>
        <w:rPr>
          <w:rFonts w:hint="eastAsia"/>
        </w:rPr>
        <w:t xml:space="preserve"> 5) </w:t>
      </w:r>
      <w:r>
        <w:rPr>
          <w:rFonts w:hint="eastAsia"/>
        </w:rPr>
        <w:t>원으로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54051F" w:rsidRPr="0054051F" w:rsidRDefault="0054051F" w:rsidP="0054051F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인터커넥터에는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슬레이브가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54051F" w:rsidRDefault="0054051F" w:rsidP="0054051F">
      <w:pPr>
        <w:pStyle w:val="af1"/>
      </w:pPr>
      <w:r>
        <w:rPr>
          <w:noProof/>
        </w:rPr>
        <w:lastRenderedPageBreak/>
        <w:drawing>
          <wp:inline distT="0" distB="0" distL="0" distR="0" wp14:anchorId="1C134162" wp14:editId="29C016A2">
            <wp:extent cx="5943600" cy="2392680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90" w:rsidRDefault="001C7E90" w:rsidP="001C7E90">
      <w:pPr>
        <w:pStyle w:val="20"/>
      </w:pPr>
      <w:r>
        <w:rPr>
          <w:rFonts w:hint="eastAsia"/>
        </w:rPr>
        <w:t xml:space="preserve">AXI4Lite </w:t>
      </w:r>
      <w:r>
        <w:rPr>
          <w:rFonts w:hint="eastAsia"/>
        </w:rPr>
        <w:t>타이밍</w:t>
      </w:r>
    </w:p>
    <w:p w:rsidR="00C70CFE" w:rsidRDefault="0054051F" w:rsidP="00C70CF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Microblaze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C70CFE">
        <w:rPr>
          <w:rFonts w:hint="eastAsia"/>
        </w:rPr>
        <w:t xml:space="preserve">AXI </w:t>
      </w:r>
      <w:r w:rsidR="00C70CFE">
        <w:rPr>
          <w:rFonts w:hint="eastAsia"/>
        </w:rPr>
        <w:t>인터커넥터를</w:t>
      </w:r>
      <w:r w:rsidR="00C70CFE">
        <w:rPr>
          <w:rFonts w:hint="eastAsia"/>
        </w:rPr>
        <w:t xml:space="preserve"> </w:t>
      </w:r>
      <w:r w:rsidR="00C70CFE">
        <w:rPr>
          <w:rFonts w:hint="eastAsia"/>
        </w:rPr>
        <w:t>통해</w:t>
      </w:r>
      <w:r w:rsidR="00C70CFE">
        <w:rPr>
          <w:rFonts w:hint="eastAsia"/>
        </w:rPr>
        <w:t xml:space="preserve"> UART</w:t>
      </w:r>
      <w:r w:rsidR="00C70CFE">
        <w:rPr>
          <w:rFonts w:hint="eastAsia"/>
        </w:rPr>
        <w:t>에게</w:t>
      </w:r>
      <w:r w:rsidR="00C70CFE">
        <w:rPr>
          <w:rFonts w:hint="eastAsia"/>
        </w:rPr>
        <w:t xml:space="preserve"> </w:t>
      </w:r>
      <w:r w:rsidR="00C70CFE">
        <w:rPr>
          <w:rFonts w:hint="eastAsia"/>
        </w:rPr>
        <w:t>데이터를</w:t>
      </w:r>
      <w:r w:rsidR="00C70CFE">
        <w:rPr>
          <w:rFonts w:hint="eastAsia"/>
        </w:rPr>
        <w:t xml:space="preserve"> </w:t>
      </w:r>
      <w:r w:rsidR="00C70CFE">
        <w:rPr>
          <w:rFonts w:hint="eastAsia"/>
        </w:rPr>
        <w:t>쓰는</w:t>
      </w:r>
      <w:r w:rsidR="00C70CFE">
        <w:rPr>
          <w:rFonts w:hint="eastAsia"/>
        </w:rPr>
        <w:t xml:space="preserve"> </w:t>
      </w:r>
      <w:r w:rsidR="00C70CFE">
        <w:rPr>
          <w:rFonts w:hint="eastAsia"/>
        </w:rPr>
        <w:t>과정을</w:t>
      </w:r>
      <w:r w:rsidR="00C70CFE">
        <w:rPr>
          <w:rFonts w:hint="eastAsia"/>
        </w:rPr>
        <w:t xml:space="preserve"> </w:t>
      </w:r>
      <w:r w:rsidR="00C70CFE">
        <w:rPr>
          <w:rFonts w:hint="eastAsia"/>
        </w:rPr>
        <w:t>보여주고</w:t>
      </w:r>
      <w:r w:rsidR="00C70CFE">
        <w:rPr>
          <w:rFonts w:hint="eastAsia"/>
        </w:rPr>
        <w:t xml:space="preserve"> </w:t>
      </w:r>
      <w:r w:rsidR="00C70CFE">
        <w:rPr>
          <w:rFonts w:hint="eastAsia"/>
        </w:rPr>
        <w:t>있습니다</w:t>
      </w:r>
      <w:r w:rsidR="00C70CFE">
        <w:rPr>
          <w:rFonts w:hint="eastAsia"/>
        </w:rPr>
        <w:t>.</w:t>
      </w:r>
    </w:p>
    <w:p w:rsidR="00C70CFE" w:rsidRDefault="00C70CFE" w:rsidP="0054051F">
      <w:pPr>
        <w:pStyle w:val="af1"/>
      </w:pPr>
      <w:r>
        <w:rPr>
          <w:noProof/>
        </w:rPr>
        <w:drawing>
          <wp:inline distT="0" distB="0" distL="0" distR="0" wp14:anchorId="52858598" wp14:editId="599912DC">
            <wp:extent cx="5943600" cy="2166620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FE" w:rsidRDefault="00C70CFE" w:rsidP="00C70CFE">
      <w:pPr>
        <w:pStyle w:val="af1"/>
      </w:pP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보이지는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rPr>
          <w:rFonts w:hint="eastAsia"/>
        </w:rPr>
        <w:t xml:space="preserve"> awaddr[3:0], wavalid, awready, wdata, wstrb, wvalid, wready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 xml:space="preserve"> </w:t>
      </w:r>
      <w:r>
        <w:rPr>
          <w:rFonts w:hint="eastAsia"/>
        </w:rPr>
        <w:t>대로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움직이고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C70CFE" w:rsidRDefault="00C70CFE" w:rsidP="00C70CFE">
      <w:pPr>
        <w:pStyle w:val="af1"/>
      </w:pPr>
    </w:p>
    <w:p w:rsidR="00C70CFE" w:rsidRDefault="00C70CFE" w:rsidP="00C70CFE">
      <w:pPr>
        <w:pStyle w:val="af1"/>
      </w:pPr>
      <w:r>
        <w:rPr>
          <w:rFonts w:hint="eastAsia"/>
        </w:rPr>
        <w:t>전체적으로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Microblaze</w:t>
      </w:r>
      <w:r>
        <w:rPr>
          <w:rFonts w:hint="eastAsia"/>
        </w:rPr>
        <w:t>은</w:t>
      </w:r>
      <w:r>
        <w:rPr>
          <w:rFonts w:hint="eastAsia"/>
        </w:rPr>
        <w:t xml:space="preserve"> uart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FIFO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적고</w:t>
      </w:r>
      <w:r>
        <w:rPr>
          <w:rFonts w:hint="eastAsia"/>
        </w:rPr>
        <w:t xml:space="preserve"> </w:t>
      </w:r>
      <w:r>
        <w:rPr>
          <w:rFonts w:hint="eastAsia"/>
        </w:rPr>
        <w:t>나면</w:t>
      </w:r>
      <w:r>
        <w:rPr>
          <w:rFonts w:hint="eastAsia"/>
        </w:rPr>
        <w:t xml:space="preserve"> UART</w:t>
      </w:r>
      <w:r>
        <w:rPr>
          <w:rFonts w:hint="eastAsia"/>
        </w:rPr>
        <w:t>는</w:t>
      </w:r>
      <w:r>
        <w:rPr>
          <w:rFonts w:hint="eastAsia"/>
        </w:rPr>
        <w:t xml:space="preserve"> FIFO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차례대로</w:t>
      </w:r>
      <w:r>
        <w:rPr>
          <w:rFonts w:hint="eastAsia"/>
        </w:rPr>
        <w:t xml:space="preserve"> rs2323_uart_1_sout 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포트로</w:t>
      </w:r>
      <w:r>
        <w:rPr>
          <w:rFonts w:hint="eastAsia"/>
        </w:rPr>
        <w:t xml:space="preserve"> </w:t>
      </w:r>
      <w:r>
        <w:rPr>
          <w:rFonts w:hint="eastAsia"/>
        </w:rPr>
        <w:t>출력하고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C7E90" w:rsidRDefault="001C7E90" w:rsidP="001C7E90">
      <w:pPr>
        <w:pStyle w:val="af1"/>
      </w:pPr>
      <w:r>
        <w:rPr>
          <w:rFonts w:hint="eastAsia"/>
        </w:rPr>
        <w:lastRenderedPageBreak/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uart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시리얼로</w:t>
      </w:r>
      <w:r>
        <w:rPr>
          <w:rFonts w:hint="eastAsia"/>
        </w:rPr>
        <w:t xml:space="preserve"> </w:t>
      </w:r>
      <w:r>
        <w:rPr>
          <w:rFonts w:hint="eastAsia"/>
        </w:rPr>
        <w:t>전송되는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C7E90" w:rsidRDefault="001C7E90" w:rsidP="00C70CFE">
      <w:pPr>
        <w:pStyle w:val="af1"/>
      </w:pPr>
      <w:r>
        <w:rPr>
          <w:noProof/>
        </w:rPr>
        <w:drawing>
          <wp:inline distT="0" distB="0" distL="0" distR="0" wp14:anchorId="7414B7D6" wp14:editId="1F50414F">
            <wp:extent cx="5943600" cy="143764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F5" w:rsidRPr="002655FF" w:rsidRDefault="000943F5" w:rsidP="003E23B8">
      <w:pPr>
        <w:pStyle w:val="11"/>
        <w:rPr>
          <w:lang w:val="en-US"/>
        </w:rPr>
      </w:pPr>
      <w:r w:rsidRPr="002655FF">
        <w:rPr>
          <w:rFonts w:hint="eastAsia"/>
          <w:lang w:val="en-US"/>
        </w:rPr>
        <w:lastRenderedPageBreak/>
        <w:t>CIP (Creat &amp; Import Peripheral) Tool Flow</w:t>
      </w:r>
    </w:p>
    <w:p w:rsidR="003E23B8" w:rsidRDefault="003E23B8" w:rsidP="003E23B8">
      <w:pPr>
        <w:pStyle w:val="af1"/>
        <w:rPr>
          <w:lang w:val="ko-KR"/>
        </w:rPr>
      </w:pPr>
      <w:r>
        <w:rPr>
          <w:rFonts w:hint="eastAsia"/>
          <w:lang w:val="ko-KR"/>
        </w:rPr>
        <w:t>이번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장에서는</w:t>
      </w:r>
      <w:r>
        <w:rPr>
          <w:rFonts w:hint="eastAsia"/>
          <w:lang w:val="ko-KR"/>
        </w:rPr>
        <w:t xml:space="preserve"> IP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만드는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과정에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대해서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설명하도록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하겠습니다</w:t>
      </w:r>
      <w:r>
        <w:rPr>
          <w:rFonts w:hint="eastAsia"/>
          <w:lang w:val="ko-KR"/>
        </w:rPr>
        <w:t>.</w:t>
      </w:r>
    </w:p>
    <w:p w:rsidR="003E23B8" w:rsidRDefault="003E23B8" w:rsidP="003E23B8">
      <w:pPr>
        <w:pStyle w:val="af1"/>
        <w:rPr>
          <w:lang w:val="ko-KR"/>
        </w:rPr>
      </w:pPr>
      <w:r>
        <w:rPr>
          <w:rFonts w:hint="eastAsia"/>
          <w:lang w:val="ko-KR"/>
        </w:rPr>
        <w:t>IP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만들기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위해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필요한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사용과정과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꼭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이해해야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몇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개의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파일들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수정하는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법을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배워보도록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하겠습니다</w:t>
      </w:r>
      <w:r>
        <w:rPr>
          <w:rFonts w:hint="eastAsia"/>
          <w:lang w:val="ko-KR"/>
        </w:rPr>
        <w:t>.</w:t>
      </w:r>
    </w:p>
    <w:p w:rsidR="0003461D" w:rsidRDefault="003E23B8" w:rsidP="003E23B8">
      <w:pPr>
        <w:pStyle w:val="20"/>
      </w:pPr>
      <w:r>
        <w:br w:type="page"/>
      </w:r>
      <w:r>
        <w:rPr>
          <w:rFonts w:hint="eastAsia"/>
        </w:rPr>
        <w:lastRenderedPageBreak/>
        <w:t>Tool Flow</w:t>
      </w:r>
    </w:p>
    <w:p w:rsidR="00F93DD9" w:rsidRPr="00F93DD9" w:rsidRDefault="00F93DD9" w:rsidP="00F93DD9">
      <w:pPr>
        <w:pStyle w:val="af1"/>
      </w:pPr>
      <w:r>
        <w:rPr>
          <w:rFonts w:hint="eastAsia"/>
        </w:rPr>
        <w:t>조금전에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보여주었던</w:t>
      </w:r>
      <w:r>
        <w:rPr>
          <w:rFonts w:hint="eastAsia"/>
        </w:rPr>
        <w:t xml:space="preserve">  XPS </w:t>
      </w:r>
      <w:r>
        <w:rPr>
          <w:rFonts w:hint="eastAsia"/>
        </w:rPr>
        <w:t>프로젝트에서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3E23B8" w:rsidRDefault="003E23B8" w:rsidP="003E23B8">
      <w:pPr>
        <w:pStyle w:val="af1"/>
        <w:jc w:val="center"/>
      </w:pPr>
      <w:r>
        <w:rPr>
          <w:noProof/>
        </w:rPr>
        <w:drawing>
          <wp:inline distT="0" distB="0" distL="0" distR="0" wp14:anchorId="235A136C" wp14:editId="51A7D998">
            <wp:extent cx="5525037" cy="2706349"/>
            <wp:effectExtent l="19050" t="19050" r="19050" b="184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9203" cy="2703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3DD9" w:rsidRDefault="00F93DD9" w:rsidP="00F93DD9">
      <w:pPr>
        <w:pStyle w:val="af1"/>
      </w:pPr>
      <w:r>
        <w:rPr>
          <w:rFonts w:hint="eastAsia"/>
        </w:rPr>
        <w:t>웰컴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나오고요</w:t>
      </w:r>
    </w:p>
    <w:p w:rsidR="003E6B69" w:rsidRDefault="003E6B69" w:rsidP="00F93DD9">
      <w:pPr>
        <w:pStyle w:val="af1"/>
      </w:pPr>
      <w:r>
        <w:rPr>
          <w:noProof/>
        </w:rPr>
        <w:drawing>
          <wp:inline distT="0" distB="0" distL="0" distR="0" wp14:anchorId="0E3AAFFB" wp14:editId="7C7DF2A4">
            <wp:extent cx="5602309" cy="1391001"/>
            <wp:effectExtent l="19050" t="19050" r="17780" b="190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6246" cy="1389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3DD9" w:rsidRDefault="00F93DD9" w:rsidP="00F93DD9">
      <w:pPr>
        <w:pStyle w:val="af1"/>
      </w:pP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첫번쨰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3E6B69" w:rsidRDefault="003E6B69" w:rsidP="003E23B8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4300F6FF" wp14:editId="05864EAC">
            <wp:extent cx="5640946" cy="1856209"/>
            <wp:effectExtent l="19050" t="19050" r="17145" b="1079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5791" cy="1854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3DD9" w:rsidRDefault="00F93DD9" w:rsidP="00F93DD9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메뉴는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생각할</w:t>
      </w:r>
      <w:r>
        <w:rPr>
          <w:rFonts w:hint="eastAsia"/>
        </w:rPr>
        <w:t xml:space="preserve"> </w:t>
      </w:r>
      <w:r>
        <w:rPr>
          <w:rFonts w:hint="eastAsia"/>
        </w:rPr>
        <w:t>만한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첫번쨰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만들려고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프로젝트에서도</w:t>
      </w:r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공용</w:t>
      </w:r>
      <w:r>
        <w:rPr>
          <w:rFonts w:hint="eastAsia"/>
        </w:rPr>
        <w:t xml:space="preserve"> </w:t>
      </w:r>
      <w:r>
        <w:rPr>
          <w:rFonts w:hint="eastAsia"/>
        </w:rPr>
        <w:t>폴터에</w:t>
      </w:r>
      <w:r>
        <w:rPr>
          <w:rFonts w:hint="eastAsia"/>
        </w:rPr>
        <w:t xml:space="preserve"> </w:t>
      </w:r>
      <w:r>
        <w:rPr>
          <w:rFonts w:hint="eastAsia"/>
        </w:rPr>
        <w:t>저장하도록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두번쨰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프로젝트에서만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rPr>
          <w:rFonts w:hint="eastAsia"/>
        </w:rPr>
        <w:t>폴더에</w:t>
      </w:r>
      <w:r>
        <w:rPr>
          <w:rFonts w:hint="eastAsia"/>
        </w:rPr>
        <w:t xml:space="preserve"> </w:t>
      </w:r>
      <w:r>
        <w:rPr>
          <w:rFonts w:hint="eastAsia"/>
        </w:rPr>
        <w:t>저장하도록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rPr>
          <w:rFonts w:hint="eastAsia"/>
        </w:rPr>
        <w:t>폴더에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3E6B69" w:rsidRDefault="003E6B69" w:rsidP="003E6B69">
      <w:pPr>
        <w:pStyle w:val="af1"/>
        <w:jc w:val="center"/>
      </w:pPr>
      <w:r>
        <w:rPr>
          <w:noProof/>
        </w:rPr>
        <w:drawing>
          <wp:inline distT="0" distB="0" distL="0" distR="0" wp14:anchorId="2765275C" wp14:editId="189DB206">
            <wp:extent cx="5692462" cy="2281242"/>
            <wp:effectExtent l="19050" t="19050" r="22860" b="2413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0773" cy="228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3DD9" w:rsidRDefault="00F93DD9" w:rsidP="00F93DD9">
      <w:pPr>
        <w:pStyle w:val="af1"/>
      </w:pPr>
      <w:r>
        <w:rPr>
          <w:rFonts w:hint="eastAsia"/>
        </w:rPr>
        <w:t xml:space="preserve">IP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정합니다</w:t>
      </w:r>
      <w:r>
        <w:rPr>
          <w:rFonts w:hint="eastAsia"/>
        </w:rPr>
        <w:t xml:space="preserve">. 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밑에</w:t>
      </w:r>
      <w:r>
        <w:rPr>
          <w:rFonts w:hint="eastAsia"/>
        </w:rPr>
        <w:t xml:space="preserve"> version </w:t>
      </w:r>
      <w:r>
        <w:rPr>
          <w:rFonts w:hint="eastAsia"/>
        </w:rPr>
        <w:t>정보도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F93DD9" w:rsidRDefault="00F93DD9" w:rsidP="003E6B69">
      <w:pPr>
        <w:pStyle w:val="af1"/>
        <w:jc w:val="center"/>
      </w:pPr>
    </w:p>
    <w:p w:rsidR="003E6B69" w:rsidRDefault="003E6B69" w:rsidP="003E6B69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403E78B6" wp14:editId="049008DA">
            <wp:extent cx="5692462" cy="2239657"/>
            <wp:effectExtent l="19050" t="19050" r="22860" b="273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7830" cy="2245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3DD9" w:rsidRDefault="00F93DD9" w:rsidP="00F93DD9">
      <w:pPr>
        <w:pStyle w:val="af1"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인터커넥터를</w:t>
      </w:r>
      <w:r>
        <w:rPr>
          <w:rFonts w:hint="eastAsia"/>
        </w:rPr>
        <w:t xml:space="preserve"> </w:t>
      </w:r>
      <w:r>
        <w:rPr>
          <w:rFonts w:hint="eastAsia"/>
        </w:rPr>
        <w:t>사용하는지</w:t>
      </w:r>
      <w:r>
        <w:rPr>
          <w:rFonts w:hint="eastAsia"/>
        </w:rPr>
        <w:t xml:space="preserve"> </w:t>
      </w:r>
      <w:r>
        <w:rPr>
          <w:rFonts w:hint="eastAsia"/>
        </w:rPr>
        <w:t>정해야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F93DD9" w:rsidRDefault="00F93DD9" w:rsidP="00F93DD9">
      <w:pPr>
        <w:pStyle w:val="af1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만드려고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간단히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용도로만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AXI4Lite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F93DD9" w:rsidRDefault="00F93DD9" w:rsidP="00F93DD9">
      <w:pPr>
        <w:pStyle w:val="af1"/>
      </w:pP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경험상</w:t>
      </w:r>
      <w:r>
        <w:rPr>
          <w:rFonts w:hint="eastAsia"/>
        </w:rPr>
        <w:t xml:space="preserve"> </w:t>
      </w:r>
      <w:r>
        <w:rPr>
          <w:rFonts w:hint="eastAsia"/>
        </w:rPr>
        <w:t>개발자가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설계하는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 </w:t>
      </w:r>
      <w:r>
        <w:rPr>
          <w:rFonts w:hint="eastAsia"/>
        </w:rPr>
        <w:t>지금과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</w:t>
      </w:r>
      <w:r>
        <w:rPr>
          <w:rFonts w:hint="eastAsia"/>
        </w:rPr>
        <w:t>억세스하는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슬레이브를</w:t>
      </w:r>
      <w:r>
        <w:rPr>
          <w:rFonts w:hint="eastAsia"/>
        </w:rPr>
        <w:t xml:space="preserve"> </w:t>
      </w:r>
      <w:r>
        <w:rPr>
          <w:rFonts w:hint="eastAsia"/>
        </w:rPr>
        <w:t>설계하거나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억세스하기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마스터를</w:t>
      </w:r>
      <w:r>
        <w:rPr>
          <w:rFonts w:hint="eastAsia"/>
        </w:rPr>
        <w:t xml:space="preserve"> </w:t>
      </w:r>
      <w:r>
        <w:rPr>
          <w:rFonts w:hint="eastAsia"/>
        </w:rPr>
        <w:t>설계할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3E6B69" w:rsidRDefault="003E6B69" w:rsidP="003E6B69">
      <w:pPr>
        <w:pStyle w:val="af1"/>
        <w:jc w:val="center"/>
      </w:pPr>
      <w:r>
        <w:rPr>
          <w:noProof/>
        </w:rPr>
        <w:drawing>
          <wp:inline distT="0" distB="0" distL="0" distR="0" wp14:anchorId="06253564" wp14:editId="6BCBB93E">
            <wp:extent cx="5692462" cy="1961954"/>
            <wp:effectExtent l="19050" t="19050" r="22860" b="1968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6301" cy="195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3DD9" w:rsidRDefault="00F93DD9" w:rsidP="00F93DD9">
      <w:pPr>
        <w:pStyle w:val="af1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설계하려고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IP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마스터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user logic master support</w:t>
      </w:r>
      <w:r>
        <w:t>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선택해야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IP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해당사항이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 xml:space="preserve">.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3E6B69" w:rsidRDefault="003E6B69" w:rsidP="003E6B69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4B3B07E4" wp14:editId="79D839B9">
            <wp:extent cx="5666705" cy="2611770"/>
            <wp:effectExtent l="19050" t="19050" r="10795" b="171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0590" cy="2604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3DD9" w:rsidRDefault="00F93DD9" w:rsidP="00F93DD9">
      <w:pPr>
        <w:pStyle w:val="af1"/>
      </w:pPr>
      <w:r>
        <w:rPr>
          <w:rFonts w:hint="eastAsia"/>
        </w:rPr>
        <w:t>설계하려는</w:t>
      </w:r>
      <w:r>
        <w:rPr>
          <w:rFonts w:hint="eastAsia"/>
        </w:rPr>
        <w:t xml:space="preserve"> IP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레지스터가</w:t>
      </w:r>
      <w:r>
        <w:rPr>
          <w:rFonts w:hint="eastAsia"/>
        </w:rPr>
        <w:t xml:space="preserve"> </w:t>
      </w:r>
      <w:r>
        <w:rPr>
          <w:rFonts w:hint="eastAsia"/>
        </w:rPr>
        <w:t>필요한지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F93DD9" w:rsidRDefault="00F93DD9" w:rsidP="00F93DD9">
      <w:pPr>
        <w:pStyle w:val="af1"/>
      </w:pP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그림에서는</w:t>
      </w:r>
      <w:r>
        <w:rPr>
          <w:rFonts w:hint="eastAsia"/>
        </w:rPr>
        <w:t xml:space="preserve"> </w:t>
      </w:r>
      <w:r>
        <w:rPr>
          <w:rFonts w:hint="eastAsia"/>
        </w:rPr>
        <w:t>약간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군요</w:t>
      </w:r>
      <w:r>
        <w:rPr>
          <w:rFonts w:hint="eastAsia"/>
        </w:rPr>
        <w:t xml:space="preserve">.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쭉</w:t>
      </w:r>
      <w:r>
        <w:rPr>
          <w:rFonts w:hint="eastAsia"/>
        </w:rPr>
        <w:t xml:space="preserve"> </w:t>
      </w:r>
      <w:r>
        <w:rPr>
          <w:rFonts w:hint="eastAsia"/>
        </w:rPr>
        <w:t>설명해</w:t>
      </w:r>
      <w:r>
        <w:rPr>
          <w:rFonts w:hint="eastAsia"/>
        </w:rPr>
        <w:t xml:space="preserve"> </w:t>
      </w:r>
      <w:r>
        <w:rPr>
          <w:rFonts w:hint="eastAsia"/>
        </w:rPr>
        <w:t>왔던</w:t>
      </w:r>
      <w:r>
        <w:rPr>
          <w:rFonts w:hint="eastAsia"/>
        </w:rPr>
        <w:t xml:space="preserve"> AXI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신호이름은</w:t>
      </w:r>
      <w:r>
        <w:rPr>
          <w:rFonts w:hint="eastAsia"/>
        </w:rP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>.</w:t>
      </w:r>
    </w:p>
    <w:p w:rsidR="00F93DD9" w:rsidRDefault="00F93DD9" w:rsidP="00F93DD9">
      <w:pPr>
        <w:pStyle w:val="af1"/>
      </w:pPr>
      <w:r>
        <w:rPr>
          <w:rFonts w:hint="eastAsia"/>
        </w:rPr>
        <w:t>Bus2</w:t>
      </w:r>
      <w:r>
        <w:t>IP***, IP2Bus***</w:t>
      </w:r>
      <w:r>
        <w:rPr>
          <w:rFonts w:hint="eastAsia"/>
        </w:rPr>
        <w:t>는</w:t>
      </w:r>
      <w:r>
        <w:rPr>
          <w:rFonts w:hint="eastAsia"/>
        </w:rPr>
        <w:t xml:space="preserve"> IPIC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인터커넥터인데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신호들은</w:t>
      </w:r>
      <w:r>
        <w:rPr>
          <w:rFonts w:hint="eastAsia"/>
        </w:rPr>
        <w:t xml:space="preserve"> </w:t>
      </w:r>
      <w:r>
        <w:rPr>
          <w:rFonts w:hint="eastAsia"/>
        </w:rPr>
        <w:t>개발자가</w:t>
      </w:r>
      <w:r>
        <w:rPr>
          <w:rFonts w:hint="eastAsia"/>
        </w:rPr>
        <w:t xml:space="preserve"> AXI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전체를</w:t>
      </w:r>
      <w:r>
        <w:rPr>
          <w:rFonts w:hint="eastAsia"/>
        </w:rPr>
        <w:t xml:space="preserve"> </w:t>
      </w:r>
      <w:r>
        <w:rPr>
          <w:rFonts w:hint="eastAsia"/>
        </w:rPr>
        <w:t>다루지</w:t>
      </w:r>
      <w:r>
        <w:rPr>
          <w:rFonts w:hint="eastAsia"/>
        </w:rPr>
        <w:t xml:space="preserve"> </w:t>
      </w:r>
      <w:r>
        <w:rPr>
          <w:rFonts w:hint="eastAsia"/>
        </w:rPr>
        <w:t>않고도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슬레이브를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도와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F93DD9" w:rsidRDefault="00B43443" w:rsidP="00F93DD9">
      <w:pPr>
        <w:pStyle w:val="af1"/>
      </w:pP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개발하는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아니면</w:t>
      </w:r>
      <w:r>
        <w:rPr>
          <w:rFonts w:hint="eastAsia"/>
        </w:rPr>
        <w:t xml:space="preserve"> Bus2IP***, IP2Bus***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신호의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IPIC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3E6B69" w:rsidRDefault="003E6B69" w:rsidP="003E6B69">
      <w:pPr>
        <w:pStyle w:val="af1"/>
      </w:pPr>
      <w:r>
        <w:rPr>
          <w:noProof/>
        </w:rPr>
        <w:drawing>
          <wp:inline distT="0" distB="0" distL="0" distR="0" wp14:anchorId="3EBC712A" wp14:editId="5FEC9F9A">
            <wp:extent cx="5666705" cy="2230357"/>
            <wp:effectExtent l="19050" t="19050" r="10795" b="1778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0572" cy="2227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443" w:rsidRDefault="00B43443" w:rsidP="00B43443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IPIC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사용중인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기본값을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3E6B69" w:rsidRDefault="003E6B69" w:rsidP="003E6B69">
      <w:pPr>
        <w:pStyle w:val="af1"/>
      </w:pPr>
      <w:r>
        <w:rPr>
          <w:noProof/>
        </w:rPr>
        <w:lastRenderedPageBreak/>
        <w:drawing>
          <wp:inline distT="0" distB="0" distL="0" distR="0" wp14:anchorId="61342913" wp14:editId="31E66A26">
            <wp:extent cx="5653825" cy="3231016"/>
            <wp:effectExtent l="19050" t="19050" r="23495" b="266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8158" cy="322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443" w:rsidRDefault="00B43443" w:rsidP="00B43443">
      <w:pPr>
        <w:pStyle w:val="af1"/>
      </w:pPr>
      <w:r>
        <w:rPr>
          <w:rFonts w:hint="eastAsia"/>
        </w:rPr>
        <w:t xml:space="preserve">BFM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말은</w:t>
      </w:r>
      <w:r>
        <w:rPr>
          <w:rFonts w:hint="eastAsia"/>
        </w:rPr>
        <w:t xml:space="preserve"> Bus Function Modeling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약자로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슬레이브간에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이루어</w:t>
      </w:r>
      <w:r>
        <w:rPr>
          <w:rFonts w:hint="eastAsia"/>
        </w:rPr>
        <w:t xml:space="preserve"> </w:t>
      </w:r>
      <w:r>
        <w:rPr>
          <w:rFonts w:hint="eastAsia"/>
        </w:rPr>
        <w:t>지는지</w:t>
      </w:r>
      <w:r>
        <w:rPr>
          <w:rFonts w:hint="eastAsia"/>
        </w:rPr>
        <w:t xml:space="preserve"> </w:t>
      </w:r>
      <w:r>
        <w:rPr>
          <w:rFonts w:hint="eastAsia"/>
        </w:rPr>
        <w:t>검사하는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B43443" w:rsidRDefault="00B43443" w:rsidP="00B43443">
      <w:pPr>
        <w:pStyle w:val="af1"/>
      </w:pP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신호들에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억세스가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되는지</w:t>
      </w:r>
      <w:r>
        <w:rPr>
          <w:rFonts w:hint="eastAsia"/>
        </w:rPr>
        <w:t xml:space="preserve"> </w:t>
      </w:r>
      <w:r>
        <w:rPr>
          <w:rFonts w:hint="eastAsia"/>
        </w:rPr>
        <w:t>안되는지에</w:t>
      </w:r>
      <w:r>
        <w:rPr>
          <w:rFonts w:hint="eastAsia"/>
        </w:rPr>
        <w:t xml:space="preserve"> </w:t>
      </w:r>
      <w:r>
        <w:rPr>
          <w:rFonts w:hint="eastAsia"/>
        </w:rPr>
        <w:t>관심을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B43443" w:rsidRDefault="00B43443" w:rsidP="00B43443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다루지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>.</w:t>
      </w:r>
    </w:p>
    <w:p w:rsidR="003E6B69" w:rsidRDefault="003E6B69" w:rsidP="003E6B69">
      <w:pPr>
        <w:pStyle w:val="af1"/>
      </w:pPr>
      <w:r>
        <w:rPr>
          <w:noProof/>
        </w:rPr>
        <w:drawing>
          <wp:inline distT="0" distB="0" distL="0" distR="0" wp14:anchorId="16CC82D9" wp14:editId="141F72D2">
            <wp:extent cx="5653826" cy="2942889"/>
            <wp:effectExtent l="19050" t="19050" r="23495" b="1016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2559" cy="2947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443" w:rsidRDefault="00B43443" w:rsidP="00B43443">
      <w:pPr>
        <w:pStyle w:val="af1"/>
      </w:pPr>
      <w:r>
        <w:rPr>
          <w:rFonts w:hint="eastAsia"/>
        </w:rPr>
        <w:lastRenderedPageBreak/>
        <w:t xml:space="preserve">Verilog </w:t>
      </w:r>
      <w:r>
        <w:rPr>
          <w:rFonts w:hint="eastAsia"/>
        </w:rPr>
        <w:t>개발자라면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3E6B69" w:rsidRDefault="003E6B69" w:rsidP="003E6B69">
      <w:pPr>
        <w:pStyle w:val="af1"/>
      </w:pPr>
      <w:r>
        <w:rPr>
          <w:noProof/>
        </w:rPr>
        <w:drawing>
          <wp:inline distT="0" distB="0" distL="0" distR="0" wp14:anchorId="7F55914F" wp14:editId="78C4C032">
            <wp:extent cx="5628067" cy="2922265"/>
            <wp:effectExtent l="19050" t="19050" r="10795" b="1206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1976" cy="2919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443" w:rsidRDefault="00B43443" w:rsidP="00B43443">
      <w:pPr>
        <w:pStyle w:val="af1"/>
      </w:pPr>
      <w:r>
        <w:rPr>
          <w:rFonts w:hint="eastAsia"/>
        </w:rPr>
        <w:t>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생성하기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마쳤습니다</w:t>
      </w:r>
      <w:r>
        <w:rPr>
          <w:rFonts w:hint="eastAsia"/>
        </w:rPr>
        <w:t xml:space="preserve">. </w:t>
      </w:r>
    </w:p>
    <w:p w:rsidR="00B43443" w:rsidRDefault="00B43443" w:rsidP="00B43443">
      <w:pPr>
        <w:pStyle w:val="af1"/>
      </w:pP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기억해야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CIP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거쳐</w:t>
      </w:r>
      <w:r>
        <w:rPr>
          <w:rFonts w:hint="eastAsia"/>
        </w:rPr>
        <w:t xml:space="preserve"> </w:t>
      </w:r>
      <w:r>
        <w:rPr>
          <w:rFonts w:hint="eastAsia"/>
        </w:rPr>
        <w:t>만들어지는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과정에</w:t>
      </w:r>
      <w:r>
        <w:rPr>
          <w:rFonts w:hint="eastAsia"/>
        </w:rPr>
        <w:t xml:space="preserve"> </w:t>
      </w:r>
      <w:r>
        <w:rPr>
          <w:rFonts w:hint="eastAsia"/>
        </w:rPr>
        <w:t>대해서만</w:t>
      </w:r>
      <w:r>
        <w:rPr>
          <w:rFonts w:hint="eastAsia"/>
        </w:rPr>
        <w:t xml:space="preserve"> </w:t>
      </w:r>
      <w:r>
        <w:rPr>
          <w:rFonts w:hint="eastAsia"/>
        </w:rPr>
        <w:t>설계되어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B3564" w:rsidRDefault="009B3564" w:rsidP="00B43443">
      <w:pPr>
        <w:pStyle w:val="af1"/>
      </w:pP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떄는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수정해야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차례대로</w:t>
      </w:r>
      <w:r>
        <w:rPr>
          <w:rFonts w:hint="eastAsia"/>
        </w:rPr>
        <w:t xml:space="preserve"> </w:t>
      </w:r>
      <w:r>
        <w:rPr>
          <w:rFonts w:hint="eastAsia"/>
        </w:rPr>
        <w:t>살펴보겠습니다</w:t>
      </w:r>
      <w:r>
        <w:rPr>
          <w:rFonts w:hint="eastAsia"/>
        </w:rPr>
        <w:t>.</w:t>
      </w:r>
    </w:p>
    <w:p w:rsidR="003E6B69" w:rsidRDefault="003E6B69" w:rsidP="003E6B69">
      <w:pPr>
        <w:pStyle w:val="af1"/>
      </w:pPr>
      <w:r>
        <w:rPr>
          <w:noProof/>
        </w:rPr>
        <w:drawing>
          <wp:inline distT="0" distB="0" distL="0" distR="0" wp14:anchorId="5DF39E8D" wp14:editId="20602F85">
            <wp:extent cx="5628067" cy="1996280"/>
            <wp:effectExtent l="19050" t="19050" r="10795" b="2349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1976" cy="1994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564" w:rsidRDefault="009B3564" w:rsidP="009B3564">
      <w:pPr>
        <w:pStyle w:val="20"/>
      </w:pPr>
      <w:r>
        <w:rPr>
          <w:rFonts w:hint="eastAsia"/>
        </w:rPr>
        <w:lastRenderedPageBreak/>
        <w:t>폴더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</w:p>
    <w:p w:rsidR="009B3564" w:rsidRDefault="009B3564" w:rsidP="009B3564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IP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 xml:space="preserve">.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폴더가</w:t>
      </w:r>
      <w:r>
        <w:rPr>
          <w:rFonts w:hint="eastAsia"/>
        </w:rPr>
        <w:t xml:space="preserve"> pcores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인데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폴더에는</w:t>
      </w:r>
      <w:r>
        <w:rPr>
          <w:rFonts w:hint="eastAsia"/>
        </w:rPr>
        <w:t xml:space="preserve"> mylogic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 w:rsidR="00CE5D4A">
        <w:rPr>
          <w:rFonts w:hint="eastAsia"/>
        </w:rPr>
        <w:t>과</w:t>
      </w:r>
      <w:r w:rsidR="00CE5D4A">
        <w:rPr>
          <w:rFonts w:hint="eastAsia"/>
        </w:rPr>
        <w:t xml:space="preserve"> </w:t>
      </w:r>
      <w:r w:rsidR="00CE5D4A">
        <w:rPr>
          <w:rFonts w:hint="eastAsia"/>
        </w:rPr>
        <w:t>버전</w:t>
      </w:r>
      <w:r w:rsidR="00CE5D4A">
        <w:rPr>
          <w:rFonts w:hint="eastAsia"/>
        </w:rPr>
        <w:t xml:space="preserve"> </w:t>
      </w:r>
      <w:r w:rsidR="00CE5D4A">
        <w:rPr>
          <w:rFonts w:hint="eastAsia"/>
        </w:rPr>
        <w:t>정보들이</w:t>
      </w:r>
      <w:r w:rsidR="00CE5D4A">
        <w:rPr>
          <w:rFonts w:hint="eastAsia"/>
        </w:rPr>
        <w:t xml:space="preserve"> </w:t>
      </w:r>
      <w:r w:rsidR="00CE5D4A">
        <w:rPr>
          <w:rFonts w:hint="eastAsia"/>
        </w:rPr>
        <w:t>구성된</w:t>
      </w:r>
      <w:r w:rsidR="00CE5D4A">
        <w:rPr>
          <w:rFonts w:hint="eastAsia"/>
        </w:rPr>
        <w:t xml:space="preserve"> </w:t>
      </w:r>
      <w:r w:rsidR="00CE5D4A">
        <w:rPr>
          <w:rFonts w:hint="eastAsia"/>
        </w:rPr>
        <w:t>폴더가</w:t>
      </w:r>
      <w:r w:rsidR="00CE5D4A">
        <w:rPr>
          <w:rFonts w:hint="eastAsia"/>
        </w:rPr>
        <w:t xml:space="preserve"> </w:t>
      </w:r>
      <w:r w:rsidR="00CE5D4A">
        <w:rPr>
          <w:rFonts w:hint="eastAsia"/>
        </w:rPr>
        <w:t>있습니다</w:t>
      </w:r>
      <w:r w:rsidR="00CE5D4A">
        <w:rPr>
          <w:rFonts w:hint="eastAsia"/>
        </w:rPr>
        <w:t>.</w:t>
      </w:r>
    </w:p>
    <w:p w:rsidR="00CE5D4A" w:rsidRPr="00CE5D4A" w:rsidRDefault="00CE5D4A" w:rsidP="009B3564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data, devl, hdl </w:t>
      </w:r>
      <w:r>
        <w:rPr>
          <w:rFonts w:hint="eastAsia"/>
        </w:rPr>
        <w:t>폴더가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t>Verilog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선택하지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vhdl </w:t>
      </w:r>
      <w:r>
        <w:rPr>
          <w:rFonts w:hint="eastAsia"/>
        </w:rPr>
        <w:t>폴더가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집니다</w:t>
      </w:r>
      <w:r>
        <w:rPr>
          <w:rFonts w:hint="eastAsia"/>
        </w:rPr>
        <w:t>.</w:t>
      </w:r>
    </w:p>
    <w:p w:rsidR="003E6B69" w:rsidRDefault="003E6B69" w:rsidP="00CE5D4A">
      <w:pPr>
        <w:pStyle w:val="af1"/>
        <w:jc w:val="center"/>
      </w:pPr>
      <w:r>
        <w:rPr>
          <w:noProof/>
        </w:rPr>
        <w:drawing>
          <wp:inline distT="0" distB="0" distL="0" distR="0" wp14:anchorId="414FC9D8" wp14:editId="543F2FA2">
            <wp:extent cx="4542857" cy="3676191"/>
            <wp:effectExtent l="19050" t="19050" r="10160" b="196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676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5D4A" w:rsidRDefault="00CE5D4A" w:rsidP="00CE5D4A">
      <w:pPr>
        <w:pStyle w:val="af1"/>
      </w:pPr>
      <w:r>
        <w:rPr>
          <w:rFonts w:hint="eastAsia"/>
        </w:rPr>
        <w:t>먼저</w:t>
      </w:r>
      <w:r>
        <w:rPr>
          <w:rFonts w:hint="eastAsia"/>
        </w:rPr>
        <w:t xml:space="preserve"> data 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MPD </w:t>
      </w:r>
      <w:r>
        <w:rPr>
          <w:rFonts w:hint="eastAsia"/>
        </w:rPr>
        <w:t>파일과</w:t>
      </w:r>
      <w:r>
        <w:rPr>
          <w:rFonts w:hint="eastAsia"/>
        </w:rPr>
        <w:t xml:space="preserve"> PAO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CE5D4A" w:rsidRDefault="00CE5D4A" w:rsidP="00CE5D4A">
      <w:pPr>
        <w:pStyle w:val="af1"/>
      </w:pPr>
      <w:r>
        <w:rPr>
          <w:noProof/>
        </w:rPr>
        <w:drawing>
          <wp:inline distT="0" distB="0" distL="0" distR="0" wp14:anchorId="1A583972" wp14:editId="17DF4359">
            <wp:extent cx="5943600" cy="1694180"/>
            <wp:effectExtent l="19050" t="19050" r="19050" b="2032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61D" w:rsidRDefault="0003461D" w:rsidP="0003461D">
      <w:pPr>
        <w:pStyle w:val="3"/>
      </w:pPr>
      <w:r>
        <w:rPr>
          <w:rFonts w:hint="eastAsia"/>
        </w:rPr>
        <w:lastRenderedPageBreak/>
        <w:t>MPD File</w:t>
      </w:r>
    </w:p>
    <w:p w:rsidR="00CE5D4A" w:rsidRPr="00CE5D4A" w:rsidRDefault="00CE5D4A" w:rsidP="00CE5D4A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MPD</w:t>
      </w:r>
      <w:r w:rsidR="002946B2">
        <w:rPr>
          <w:rFonts w:hint="eastAsia"/>
        </w:rPr>
        <w:t>내용을</w:t>
      </w:r>
      <w:r w:rsidR="002946B2">
        <w:rPr>
          <w:rFonts w:hint="eastAsia"/>
        </w:rPr>
        <w:t xml:space="preserve"> </w:t>
      </w:r>
      <w:r w:rsidR="002946B2">
        <w:rPr>
          <w:rFonts w:hint="eastAsia"/>
        </w:rPr>
        <w:t>보여</w:t>
      </w:r>
      <w:r w:rsidR="002946B2">
        <w:rPr>
          <w:rFonts w:hint="eastAsia"/>
        </w:rPr>
        <w:t xml:space="preserve"> </w:t>
      </w:r>
      <w:r w:rsidR="002946B2">
        <w:rPr>
          <w:rFonts w:hint="eastAsia"/>
        </w:rPr>
        <w:t>주고</w:t>
      </w:r>
      <w:r w:rsidR="002946B2">
        <w:rPr>
          <w:rFonts w:hint="eastAsia"/>
        </w:rPr>
        <w:t xml:space="preserve"> </w:t>
      </w:r>
      <w:r w:rsidR="002946B2">
        <w:rPr>
          <w:rFonts w:hint="eastAsia"/>
        </w:rPr>
        <w:t>있습니다</w:t>
      </w:r>
      <w:r w:rsidR="002946B2">
        <w:rPr>
          <w:rFonts w:hint="eastAsia"/>
        </w:rPr>
        <w:t xml:space="preserve">. </w:t>
      </w:r>
    </w:p>
    <w:p w:rsidR="00CE5D4A" w:rsidRDefault="00CE5D4A" w:rsidP="00CE5D4A">
      <w:pPr>
        <w:pStyle w:val="120"/>
        <w:ind w:left="1030"/>
      </w:pPr>
      <w:r>
        <w:t>1  ###################################################################</w:t>
      </w:r>
    </w:p>
    <w:p w:rsidR="00CE5D4A" w:rsidRDefault="00CE5D4A" w:rsidP="00CE5D4A">
      <w:pPr>
        <w:pStyle w:val="120"/>
        <w:ind w:left="1030"/>
      </w:pPr>
      <w:r>
        <w:t>2  ##</w:t>
      </w:r>
    </w:p>
    <w:p w:rsidR="00CE5D4A" w:rsidRDefault="00CE5D4A" w:rsidP="00CE5D4A">
      <w:pPr>
        <w:pStyle w:val="120"/>
        <w:ind w:left="1030"/>
      </w:pPr>
      <w:r>
        <w:t>3  ## Name     : mylogic</w:t>
      </w:r>
    </w:p>
    <w:p w:rsidR="00CE5D4A" w:rsidRDefault="00CE5D4A" w:rsidP="00CE5D4A">
      <w:pPr>
        <w:pStyle w:val="120"/>
        <w:ind w:left="1030"/>
      </w:pPr>
      <w:r>
        <w:t>4  ## Desc     : Microprocessor Peripheral Description</w:t>
      </w:r>
    </w:p>
    <w:p w:rsidR="00CE5D4A" w:rsidRDefault="00CE5D4A" w:rsidP="00CE5D4A">
      <w:pPr>
        <w:pStyle w:val="120"/>
        <w:ind w:left="1030"/>
      </w:pPr>
      <w:r>
        <w:t>5  ##          : Automatically generated by PsfUtility</w:t>
      </w:r>
    </w:p>
    <w:p w:rsidR="00CE5D4A" w:rsidRDefault="00CE5D4A" w:rsidP="00CE5D4A">
      <w:pPr>
        <w:pStyle w:val="120"/>
        <w:ind w:left="1030"/>
      </w:pPr>
      <w:r>
        <w:t>6  ##</w:t>
      </w:r>
    </w:p>
    <w:p w:rsidR="00CE5D4A" w:rsidRDefault="00CE5D4A" w:rsidP="00CE5D4A">
      <w:pPr>
        <w:pStyle w:val="120"/>
        <w:ind w:left="1030"/>
      </w:pPr>
      <w:r>
        <w:t>7  ###################################################################</w:t>
      </w:r>
    </w:p>
    <w:p w:rsidR="00CE5D4A" w:rsidRDefault="00CE5D4A" w:rsidP="00CE5D4A">
      <w:pPr>
        <w:pStyle w:val="120"/>
        <w:ind w:left="1030"/>
      </w:pPr>
      <w:r>
        <w:t xml:space="preserve">8  </w:t>
      </w:r>
    </w:p>
    <w:p w:rsidR="00CE5D4A" w:rsidRDefault="00CE5D4A" w:rsidP="00CE5D4A">
      <w:pPr>
        <w:pStyle w:val="120"/>
        <w:ind w:left="1030"/>
      </w:pPr>
      <w:r>
        <w:t>9  BEGIN mylogic</w:t>
      </w:r>
    </w:p>
    <w:p w:rsidR="00CE5D4A" w:rsidRDefault="00CE5D4A" w:rsidP="00CE5D4A">
      <w:pPr>
        <w:pStyle w:val="120"/>
        <w:ind w:left="1030"/>
      </w:pPr>
      <w:r>
        <w:t xml:space="preserve">10  </w:t>
      </w:r>
    </w:p>
    <w:p w:rsidR="00CE5D4A" w:rsidRDefault="00CE5D4A" w:rsidP="00CE5D4A">
      <w:pPr>
        <w:pStyle w:val="120"/>
        <w:ind w:left="1030"/>
      </w:pPr>
      <w:r>
        <w:t>11  ## Peripheral Options</w:t>
      </w:r>
    </w:p>
    <w:p w:rsidR="00CE5D4A" w:rsidRDefault="00CE5D4A" w:rsidP="00CE5D4A">
      <w:pPr>
        <w:pStyle w:val="120"/>
        <w:ind w:left="1030"/>
      </w:pPr>
      <w:r>
        <w:t>12  OPTION IPTYPE = PERIPHERAL</w:t>
      </w:r>
    </w:p>
    <w:p w:rsidR="00CE5D4A" w:rsidRDefault="00CE5D4A" w:rsidP="00CE5D4A">
      <w:pPr>
        <w:pStyle w:val="120"/>
        <w:ind w:left="1030"/>
      </w:pPr>
      <w:r>
        <w:t>13  OPTION IMP_NETLIST = TRUE</w:t>
      </w:r>
    </w:p>
    <w:p w:rsidR="00CE5D4A" w:rsidRDefault="00CE5D4A" w:rsidP="00CE5D4A">
      <w:pPr>
        <w:pStyle w:val="120"/>
        <w:ind w:left="1030"/>
      </w:pPr>
      <w:r>
        <w:t>14  OPTION HDL = VHDL</w:t>
      </w:r>
    </w:p>
    <w:p w:rsidR="00CE5D4A" w:rsidRDefault="00CE5D4A" w:rsidP="00CE5D4A">
      <w:pPr>
        <w:pStyle w:val="120"/>
        <w:ind w:left="1030"/>
      </w:pPr>
      <w:r>
        <w:t>15  OPTION IP_GROUP = MICROBLAZE:USER</w:t>
      </w:r>
    </w:p>
    <w:p w:rsidR="00CE5D4A" w:rsidRDefault="00CE5D4A" w:rsidP="00CE5D4A">
      <w:pPr>
        <w:pStyle w:val="120"/>
        <w:ind w:left="1030"/>
      </w:pPr>
      <w:r>
        <w:t>16  OPTION DESC = MYLOGIC</w:t>
      </w:r>
    </w:p>
    <w:p w:rsidR="00CE5D4A" w:rsidRDefault="00CE5D4A" w:rsidP="00CE5D4A">
      <w:pPr>
        <w:pStyle w:val="120"/>
        <w:ind w:left="1030"/>
      </w:pPr>
      <w:r>
        <w:t>17  OPTION ARCH_SUPPORT_MAP = (others=DEVELOPMENT)</w:t>
      </w:r>
    </w:p>
    <w:p w:rsidR="00CE5D4A" w:rsidRDefault="00CE5D4A" w:rsidP="00CE5D4A">
      <w:pPr>
        <w:pStyle w:val="120"/>
        <w:ind w:left="1030"/>
      </w:pPr>
      <w:r>
        <w:t xml:space="preserve">18  </w:t>
      </w:r>
    </w:p>
    <w:p w:rsidR="00CE5D4A" w:rsidRDefault="00CE5D4A" w:rsidP="00CE5D4A">
      <w:pPr>
        <w:pStyle w:val="120"/>
        <w:ind w:left="1030"/>
      </w:pPr>
      <w:r>
        <w:t xml:space="preserve">19  </w:t>
      </w:r>
    </w:p>
    <w:p w:rsidR="00CE5D4A" w:rsidRDefault="00CE5D4A" w:rsidP="00CE5D4A">
      <w:pPr>
        <w:pStyle w:val="120"/>
        <w:ind w:left="1030"/>
      </w:pPr>
      <w:r>
        <w:t>20  ## Bus Interfaces</w:t>
      </w:r>
    </w:p>
    <w:p w:rsidR="00CE5D4A" w:rsidRDefault="00CE5D4A" w:rsidP="00CE5D4A">
      <w:pPr>
        <w:pStyle w:val="120"/>
        <w:ind w:left="1030"/>
      </w:pPr>
      <w:r>
        <w:t>21  BUS_INTERFACE BUS = S_AXI, BUS_STD = AXI, BUS_TYPE = SLAVE</w:t>
      </w:r>
    </w:p>
    <w:p w:rsidR="00CE5D4A" w:rsidRDefault="00CE5D4A" w:rsidP="00CE5D4A">
      <w:pPr>
        <w:pStyle w:val="120"/>
        <w:ind w:left="1030"/>
      </w:pPr>
      <w:r>
        <w:t xml:space="preserve">22  </w:t>
      </w:r>
    </w:p>
    <w:p w:rsidR="00CE5D4A" w:rsidRDefault="00CE5D4A" w:rsidP="00CE5D4A">
      <w:pPr>
        <w:pStyle w:val="120"/>
        <w:ind w:left="1030"/>
      </w:pPr>
      <w:r>
        <w:t>23  ## Generics for VHDL or Parameters for Verilog</w:t>
      </w:r>
    </w:p>
    <w:p w:rsidR="00CE5D4A" w:rsidRDefault="00CE5D4A" w:rsidP="00CE5D4A">
      <w:pPr>
        <w:pStyle w:val="120"/>
        <w:ind w:left="1030"/>
      </w:pPr>
      <w:r>
        <w:t>24  PARAMETER C_S_AXI_DATA_WIDTH = 32, DT = INTEGER, BUS = S_AXI, ASSIGNMENT = CONSTANT</w:t>
      </w:r>
    </w:p>
    <w:p w:rsidR="00CE5D4A" w:rsidRDefault="00CE5D4A" w:rsidP="00CE5D4A">
      <w:pPr>
        <w:pStyle w:val="120"/>
        <w:ind w:left="1030"/>
      </w:pPr>
      <w:r>
        <w:t>25  PARAMETER C_S_AXI_ADDR_WIDTH = 32, DT = INTEGER, BUS = S_AXI, ASSIGNMENT = CONSTANT</w:t>
      </w:r>
    </w:p>
    <w:p w:rsidR="00CE5D4A" w:rsidRDefault="00CE5D4A" w:rsidP="00CE5D4A">
      <w:pPr>
        <w:pStyle w:val="120"/>
        <w:ind w:left="1030"/>
      </w:pPr>
      <w:r>
        <w:t>26  PARAMETER C_S_AXI_MIN_SIZE = 0x000001ff, DT = std_logic_vector, BUS = S_AXI</w:t>
      </w:r>
    </w:p>
    <w:p w:rsidR="00CE5D4A" w:rsidRDefault="00CE5D4A" w:rsidP="00CE5D4A">
      <w:pPr>
        <w:pStyle w:val="120"/>
        <w:ind w:left="1030"/>
      </w:pPr>
      <w:r>
        <w:t>27  PARAMETER C_USE_WSTRB = 0, DT = INTEGER</w:t>
      </w:r>
    </w:p>
    <w:p w:rsidR="00CE5D4A" w:rsidRDefault="00CE5D4A" w:rsidP="00CE5D4A">
      <w:pPr>
        <w:pStyle w:val="120"/>
        <w:ind w:left="1030"/>
      </w:pPr>
      <w:r>
        <w:t>28  PARAMETER C_DPHASE_TIMEOUT = 8, DT = INTEGER</w:t>
      </w:r>
    </w:p>
    <w:p w:rsidR="00CE5D4A" w:rsidRDefault="00CE5D4A" w:rsidP="00CE5D4A">
      <w:pPr>
        <w:pStyle w:val="120"/>
        <w:ind w:left="1030"/>
      </w:pPr>
      <w:r>
        <w:t>29  PARAMETER C_BASEADDR = 0xffffffff, DT = std_logic_vector, MIN_SIZE = 0x100, PAIR = C_HIGHADDR, ADDRESS = BASE, BUS = S_AXI</w:t>
      </w:r>
    </w:p>
    <w:p w:rsidR="00CE5D4A" w:rsidRDefault="00CE5D4A" w:rsidP="00CE5D4A">
      <w:pPr>
        <w:pStyle w:val="120"/>
        <w:ind w:left="1030"/>
      </w:pPr>
      <w:r>
        <w:t>30  PARAMETER C_HIGHADDR = 0x00000000, DT = std_logic_vector, PAIR = C_BASEADDR, ADDRESS = HIGH, BUS = S_AXI</w:t>
      </w:r>
    </w:p>
    <w:p w:rsidR="00CE5D4A" w:rsidRDefault="00CE5D4A" w:rsidP="00CE5D4A">
      <w:pPr>
        <w:pStyle w:val="120"/>
        <w:ind w:left="1030"/>
      </w:pPr>
      <w:r>
        <w:t>31  PARAMETER C_FAMILY = virtex6, DT = STRING</w:t>
      </w:r>
    </w:p>
    <w:p w:rsidR="00CE5D4A" w:rsidRDefault="00CE5D4A" w:rsidP="00CE5D4A">
      <w:pPr>
        <w:pStyle w:val="120"/>
        <w:ind w:left="1030"/>
      </w:pPr>
      <w:r>
        <w:t>32  PARAMETER C_NUM_REG = 1, DT = INTEGER</w:t>
      </w:r>
    </w:p>
    <w:p w:rsidR="00CE5D4A" w:rsidRDefault="00CE5D4A" w:rsidP="00CE5D4A">
      <w:pPr>
        <w:pStyle w:val="120"/>
        <w:ind w:left="1030"/>
      </w:pPr>
      <w:r>
        <w:t>33  PARAMETER C_NUM_MEM = 1, DT = INTEGER</w:t>
      </w:r>
    </w:p>
    <w:p w:rsidR="00CE5D4A" w:rsidRDefault="00CE5D4A" w:rsidP="00CE5D4A">
      <w:pPr>
        <w:pStyle w:val="120"/>
        <w:ind w:left="1030"/>
      </w:pPr>
      <w:r>
        <w:t>34  PARAMETER C_SLV_AWIDTH = 32, DT = INTEGER</w:t>
      </w:r>
    </w:p>
    <w:p w:rsidR="00CE5D4A" w:rsidRDefault="00CE5D4A" w:rsidP="00CE5D4A">
      <w:pPr>
        <w:pStyle w:val="120"/>
        <w:ind w:left="1030"/>
      </w:pPr>
      <w:r>
        <w:t>35  PARAMETER C_SLV_DWIDTH = 32, DT = INTEGER</w:t>
      </w:r>
    </w:p>
    <w:p w:rsidR="00CE5D4A" w:rsidRDefault="00CE5D4A" w:rsidP="00CE5D4A">
      <w:pPr>
        <w:pStyle w:val="120"/>
        <w:ind w:left="1030"/>
      </w:pPr>
      <w:r>
        <w:t>36  PARAMETER C_S_AXI_PROTOCOL = AXI4LITE, TYPE = NON_HDL, ASSIGNMENT = CONSTANT, DT = STRING, BUS = S_AXI</w:t>
      </w:r>
    </w:p>
    <w:p w:rsidR="00CE5D4A" w:rsidRDefault="00CE5D4A" w:rsidP="00CE5D4A">
      <w:pPr>
        <w:pStyle w:val="120"/>
        <w:ind w:left="1030"/>
      </w:pPr>
      <w:r>
        <w:t xml:space="preserve">37  </w:t>
      </w:r>
    </w:p>
    <w:p w:rsidR="00CE5D4A" w:rsidRDefault="00CE5D4A" w:rsidP="00CE5D4A">
      <w:pPr>
        <w:pStyle w:val="120"/>
        <w:ind w:left="1030"/>
      </w:pPr>
      <w:r>
        <w:t>38  ## Ports</w:t>
      </w:r>
    </w:p>
    <w:p w:rsidR="00CE5D4A" w:rsidRDefault="00CE5D4A" w:rsidP="00CE5D4A">
      <w:pPr>
        <w:pStyle w:val="120"/>
        <w:ind w:left="1030"/>
      </w:pPr>
      <w:r>
        <w:t>39  PORT S_AXI_ACLK = "", DIR = I, SIGIS = CLK, BUS = S_AXI</w:t>
      </w:r>
    </w:p>
    <w:p w:rsidR="00CE5D4A" w:rsidRDefault="00CE5D4A" w:rsidP="00CE5D4A">
      <w:pPr>
        <w:pStyle w:val="120"/>
        <w:ind w:left="1030"/>
      </w:pPr>
      <w:r>
        <w:t>40  PORT S_AXI_ARESETN = ARESETN, DIR = I, SIGIS = RST, BUS = S_AXI</w:t>
      </w:r>
    </w:p>
    <w:p w:rsidR="00CE5D4A" w:rsidRDefault="00CE5D4A" w:rsidP="00CE5D4A">
      <w:pPr>
        <w:pStyle w:val="120"/>
        <w:ind w:left="1030"/>
      </w:pPr>
      <w:r>
        <w:t>41  PORT S_AXI_AWADDR = AWADDR, DIR = I, VEC = [(C_S_AXI_ADDR_WIDTH-1):0], ENDIAN = LITTLE, BUS = S_AXI</w:t>
      </w:r>
    </w:p>
    <w:p w:rsidR="00CE5D4A" w:rsidRDefault="00CE5D4A" w:rsidP="00CE5D4A">
      <w:pPr>
        <w:pStyle w:val="120"/>
        <w:ind w:left="1030"/>
      </w:pPr>
      <w:r>
        <w:t>42  PORT S_AXI_AWVALID = AWVALID, DIR = I, BUS = S_AXI</w:t>
      </w:r>
    </w:p>
    <w:p w:rsidR="00CE5D4A" w:rsidRDefault="00CE5D4A" w:rsidP="00CE5D4A">
      <w:pPr>
        <w:pStyle w:val="120"/>
        <w:ind w:left="1030"/>
      </w:pPr>
      <w:r>
        <w:t>43  PORT S_AXI_WDATA = WDATA, DIR = I, VEC = [(C_S_AXI_DATA_WIDTH-1):0], ENDIAN = LITTLE, BUS = S_AXI</w:t>
      </w:r>
    </w:p>
    <w:p w:rsidR="00CE5D4A" w:rsidRDefault="00CE5D4A" w:rsidP="00CE5D4A">
      <w:pPr>
        <w:pStyle w:val="120"/>
        <w:ind w:left="1030"/>
      </w:pPr>
      <w:r>
        <w:t>44  PORT S_AXI_WSTRB = WSTRB, DIR = I, VEC = [((C_S_AXI_DATA_WIDTH/8)-1):0], ENDIAN = LITTLE, BUS = S_AXI</w:t>
      </w:r>
    </w:p>
    <w:p w:rsidR="00CE5D4A" w:rsidRDefault="00CE5D4A" w:rsidP="00CE5D4A">
      <w:pPr>
        <w:pStyle w:val="120"/>
        <w:ind w:left="1030"/>
      </w:pPr>
      <w:r>
        <w:t>45  PORT S_AXI_WVALID = WVALID, DIR = I, BUS = S_AXI</w:t>
      </w:r>
    </w:p>
    <w:p w:rsidR="00CE5D4A" w:rsidRDefault="00CE5D4A" w:rsidP="00CE5D4A">
      <w:pPr>
        <w:pStyle w:val="120"/>
        <w:ind w:left="1030"/>
      </w:pPr>
      <w:r>
        <w:t>46  PORT S_AXI_BREADY = BREADY, DIR = I, BUS = S_AXI</w:t>
      </w:r>
    </w:p>
    <w:p w:rsidR="00CE5D4A" w:rsidRDefault="00CE5D4A" w:rsidP="00CE5D4A">
      <w:pPr>
        <w:pStyle w:val="120"/>
        <w:ind w:left="1030"/>
      </w:pPr>
      <w:r>
        <w:t>47  PORT S_AXI_ARADDR = ARADDR, DIR = I, VEC = [(C_S_AXI_ADDR_WIDTH-1):0], ENDIAN = LITTLE, BUS = S_AXI</w:t>
      </w:r>
    </w:p>
    <w:p w:rsidR="00CE5D4A" w:rsidRDefault="00CE5D4A" w:rsidP="00CE5D4A">
      <w:pPr>
        <w:pStyle w:val="120"/>
        <w:ind w:left="1030"/>
      </w:pPr>
      <w:r>
        <w:t>48  PORT S_AXI_ARVALID = ARVALID, DIR = I, BUS = S_AXI</w:t>
      </w:r>
    </w:p>
    <w:p w:rsidR="00CE5D4A" w:rsidRDefault="00CE5D4A" w:rsidP="00CE5D4A">
      <w:pPr>
        <w:pStyle w:val="120"/>
        <w:ind w:left="1030"/>
      </w:pPr>
      <w:r>
        <w:t>49  PORT S_AXI_RREADY = RREADY, DIR = I, BUS = S_AXI</w:t>
      </w:r>
    </w:p>
    <w:p w:rsidR="00CE5D4A" w:rsidRDefault="00CE5D4A" w:rsidP="00CE5D4A">
      <w:pPr>
        <w:pStyle w:val="120"/>
        <w:ind w:left="1030"/>
      </w:pPr>
      <w:r>
        <w:t>50  PORT S_AXI_ARREADY = ARREADY, DIR = O, BUS = S_AXI</w:t>
      </w:r>
    </w:p>
    <w:p w:rsidR="00CE5D4A" w:rsidRDefault="00CE5D4A" w:rsidP="00CE5D4A">
      <w:pPr>
        <w:pStyle w:val="120"/>
        <w:ind w:left="1030"/>
      </w:pPr>
      <w:r>
        <w:t>51  PORT S_AXI_RDATA = RDATA, DIR = O, VEC = [(C_S_AXI_DATA_WIDTH-1):0], ENDIAN = LITTLE, BUS = S_AXI</w:t>
      </w:r>
    </w:p>
    <w:p w:rsidR="00CE5D4A" w:rsidRDefault="00CE5D4A" w:rsidP="00CE5D4A">
      <w:pPr>
        <w:pStyle w:val="120"/>
        <w:ind w:left="1030"/>
      </w:pPr>
      <w:r>
        <w:t>52  PORT S_AXI_RRESP = RRESP, DIR = O, VEC = [1:0], BUS = S_AXI</w:t>
      </w:r>
    </w:p>
    <w:p w:rsidR="00CE5D4A" w:rsidRDefault="00CE5D4A" w:rsidP="00CE5D4A">
      <w:pPr>
        <w:pStyle w:val="120"/>
        <w:ind w:left="1030"/>
      </w:pPr>
      <w:r>
        <w:t>53  PORT S_AXI_RVALID = RVALID, DIR = O, BUS = S_AXI</w:t>
      </w:r>
    </w:p>
    <w:p w:rsidR="00CE5D4A" w:rsidRDefault="00CE5D4A" w:rsidP="00CE5D4A">
      <w:pPr>
        <w:pStyle w:val="120"/>
        <w:ind w:left="1030"/>
      </w:pPr>
      <w:r>
        <w:t>54  PORT S_AXI_WREADY = WREADY, DIR = O, BUS = S_AXI</w:t>
      </w:r>
    </w:p>
    <w:p w:rsidR="00CE5D4A" w:rsidRDefault="00CE5D4A" w:rsidP="00CE5D4A">
      <w:pPr>
        <w:pStyle w:val="120"/>
        <w:ind w:left="1030"/>
      </w:pPr>
      <w:r>
        <w:t>55  PORT S_AXI_BRESP = BRESP, DIR = O, VEC = [1:0], BUS = S_AXI</w:t>
      </w:r>
    </w:p>
    <w:p w:rsidR="00CE5D4A" w:rsidRDefault="00CE5D4A" w:rsidP="00CE5D4A">
      <w:pPr>
        <w:pStyle w:val="120"/>
        <w:ind w:left="1030"/>
      </w:pPr>
      <w:r>
        <w:t>56  PORT S_AXI_BVALID = BVALID, DIR = O, BUS = S_AXI</w:t>
      </w:r>
    </w:p>
    <w:p w:rsidR="00CE5D4A" w:rsidRDefault="00CE5D4A" w:rsidP="00CE5D4A">
      <w:pPr>
        <w:pStyle w:val="120"/>
        <w:ind w:left="1030"/>
      </w:pPr>
      <w:r>
        <w:lastRenderedPageBreak/>
        <w:t>57  PORT S_AXI_AWREADY = AWREADY, DIR = O, BUS = S_AXI</w:t>
      </w:r>
    </w:p>
    <w:p w:rsidR="00CE5D4A" w:rsidRDefault="00CE5D4A" w:rsidP="00CE5D4A">
      <w:pPr>
        <w:pStyle w:val="120"/>
        <w:ind w:left="1030"/>
      </w:pPr>
      <w:r>
        <w:t xml:space="preserve">58  </w:t>
      </w:r>
    </w:p>
    <w:p w:rsidR="00CE5D4A" w:rsidRDefault="00CE5D4A" w:rsidP="00CE5D4A">
      <w:pPr>
        <w:pStyle w:val="120"/>
        <w:ind w:left="1030"/>
      </w:pPr>
      <w:r>
        <w:t>59  END</w:t>
      </w:r>
    </w:p>
    <w:p w:rsidR="002946B2" w:rsidRDefault="002946B2" w:rsidP="002946B2">
      <w:pPr>
        <w:pStyle w:val="af1"/>
      </w:pP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38~ 57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AXI4Lite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신호들을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2946B2" w:rsidRDefault="002946B2" w:rsidP="002946B2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39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클럭포트가</w:t>
      </w:r>
      <w:r>
        <w:rPr>
          <w:rFonts w:hint="eastAsia"/>
        </w:rPr>
        <w:t xml:space="preserve"> </w:t>
      </w:r>
      <w:r>
        <w:rPr>
          <w:rFonts w:hint="eastAsia"/>
        </w:rPr>
        <w:t>비어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나중에</w:t>
      </w:r>
      <w:r>
        <w:rPr>
          <w:rFonts w:hint="eastAsia"/>
        </w:rPr>
        <w:t xml:space="preserve"> XPS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정의해</w:t>
      </w:r>
      <w:r>
        <w:rPr>
          <w:rFonts w:hint="eastAsia"/>
        </w:rPr>
        <w:t xml:space="preserve"> </w:t>
      </w:r>
      <w:r>
        <w:rPr>
          <w:rFonts w:hint="eastAsia"/>
        </w:rPr>
        <w:t>줘야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2946B2" w:rsidRDefault="002946B2" w:rsidP="002946B2">
      <w:pPr>
        <w:pStyle w:val="120"/>
        <w:ind w:left="1030"/>
      </w:pPr>
      <w:r>
        <w:t>39  PORT S_AXI_ACLK = "", DIR = I, SIGIS = CLK, BUS = S_AXI</w:t>
      </w:r>
    </w:p>
    <w:p w:rsidR="002946B2" w:rsidRDefault="002946B2" w:rsidP="002946B2">
      <w:pPr>
        <w:pStyle w:val="af1"/>
      </w:pP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</w:t>
      </w:r>
      <w:r>
        <w:rPr>
          <w:rFonts w:hint="eastAsia"/>
        </w:rPr>
        <w:t>부터는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신호들이</w:t>
      </w:r>
      <w:r>
        <w:rPr>
          <w:rFonts w:hint="eastAsia"/>
        </w:rPr>
        <w:t xml:space="preserve"> Mapping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850670" w:rsidRDefault="00850670" w:rsidP="002946B2">
      <w:pPr>
        <w:pStyle w:val="af1"/>
      </w:pPr>
      <w:r>
        <w:rPr>
          <w:rFonts w:hint="eastAsia"/>
        </w:rPr>
        <w:t>두번쩌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24</w:t>
      </w:r>
      <w:r>
        <w:rPr>
          <w:rFonts w:hint="eastAsia"/>
        </w:rPr>
        <w:t>부터</w:t>
      </w:r>
      <w:r>
        <w:rPr>
          <w:rFonts w:hint="eastAsia"/>
        </w:rPr>
        <w:t xml:space="preserve"> 36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구성하는데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정의한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850670" w:rsidRDefault="00850670" w:rsidP="002946B2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29,30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IP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어드레스를</w:t>
      </w:r>
      <w:r>
        <w:rPr>
          <w:rFonts w:hint="eastAsia"/>
        </w:rPr>
        <w:t xml:space="preserve"> </w:t>
      </w:r>
      <w:r>
        <w:rPr>
          <w:rFonts w:hint="eastAsia"/>
        </w:rPr>
        <w:t>정한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 base</w:t>
      </w:r>
      <w:r>
        <w:rPr>
          <w:rFonts w:hint="eastAsia"/>
        </w:rPr>
        <w:t>는</w:t>
      </w:r>
      <w:r>
        <w:rPr>
          <w:rFonts w:hint="eastAsia"/>
        </w:rPr>
        <w:t xml:space="preserve"> 0xffff_ffff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정의되어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high</w:t>
      </w:r>
      <w:r>
        <w:rPr>
          <w:rFonts w:hint="eastAsia"/>
        </w:rPr>
        <w:t>는</w:t>
      </w:r>
      <w:r>
        <w:rPr>
          <w:rFonts w:hint="eastAsia"/>
        </w:rPr>
        <w:t xml:space="preserve"> 0x0000_0000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정의되어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50670" w:rsidRDefault="00850670" w:rsidP="002946B2">
      <w:pPr>
        <w:pStyle w:val="af1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사용못하기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설계자는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억세스할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어드레스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XPS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재정의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850670" w:rsidRDefault="00850670" w:rsidP="00850670">
      <w:pPr>
        <w:pStyle w:val="3"/>
      </w:pPr>
      <w:r>
        <w:rPr>
          <w:rFonts w:hint="eastAsia"/>
        </w:rPr>
        <w:t>PAO File</w:t>
      </w:r>
    </w:p>
    <w:p w:rsidR="00850670" w:rsidRDefault="00850670" w:rsidP="00850670">
      <w:pPr>
        <w:pStyle w:val="af1"/>
      </w:pPr>
      <w:r>
        <w:rPr>
          <w:rFonts w:hint="eastAsia"/>
        </w:rPr>
        <w:t>PAO</w:t>
      </w:r>
      <w:r>
        <w:rPr>
          <w:rFonts w:hint="eastAsia"/>
        </w:rPr>
        <w:t>파일에는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파일과</w:t>
      </w:r>
      <w:r>
        <w:rPr>
          <w:rFonts w:hint="eastAsia"/>
        </w:rPr>
        <w:t xml:space="preserve"> </w:t>
      </w:r>
      <w:r>
        <w:rPr>
          <w:rFonts w:hint="eastAsia"/>
        </w:rPr>
        <w:t>합성</w:t>
      </w:r>
      <w:r>
        <w:rPr>
          <w:rFonts w:hint="eastAsia"/>
        </w:rPr>
        <w:t xml:space="preserve"> </w:t>
      </w:r>
      <w:r>
        <w:rPr>
          <w:rFonts w:hint="eastAsia"/>
        </w:rPr>
        <w:t>순서를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850670" w:rsidRPr="00850670" w:rsidRDefault="00850670" w:rsidP="00850670">
      <w:pPr>
        <w:pStyle w:val="af1"/>
      </w:pPr>
      <w:r>
        <w:rPr>
          <w:rFonts w:hint="eastAsia"/>
        </w:rPr>
        <w:t>이중에</w:t>
      </w:r>
      <w:r>
        <w:rPr>
          <w:rFonts w:hint="eastAsia"/>
        </w:rPr>
        <w:t xml:space="preserve"> </w:t>
      </w:r>
      <w:r>
        <w:rPr>
          <w:rFonts w:hint="eastAsia"/>
        </w:rPr>
        <w:t>개발자들이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수정하는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user_Logic.vhd </w:t>
      </w:r>
      <w:r>
        <w:rPr>
          <w:rFonts w:hint="eastAsia"/>
        </w:rPr>
        <w:t>와</w:t>
      </w:r>
      <w:r>
        <w:rPr>
          <w:rFonts w:hint="eastAsia"/>
        </w:rPr>
        <w:t xml:space="preserve"> mylogic.vhd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>##############################################################################</w:t>
      </w:r>
    </w:p>
    <w:p w:rsidR="00850670" w:rsidRDefault="00850670" w:rsidP="00850670">
      <w:pPr>
        <w:pStyle w:val="120"/>
        <w:ind w:left="1030"/>
      </w:pPr>
      <w:r>
        <w:t>## Filename:          C:/work/2013/v144_sp605_isim_axi4lite/system/pcores/mylogic_v1_00_a/data/mylogic_v2_1_0.pao</w:t>
      </w:r>
    </w:p>
    <w:p w:rsidR="00850670" w:rsidRDefault="00850670" w:rsidP="00850670">
      <w:pPr>
        <w:pStyle w:val="120"/>
        <w:ind w:left="1030"/>
      </w:pPr>
      <w:r>
        <w:t>## Description:       Peripheral Analysis Order</w:t>
      </w:r>
    </w:p>
    <w:p w:rsidR="00850670" w:rsidRDefault="00850670" w:rsidP="00850670">
      <w:pPr>
        <w:pStyle w:val="120"/>
        <w:ind w:left="1030"/>
      </w:pPr>
      <w:r>
        <w:t>## Date:              Sat Mar 23 14:25:38 2013 (by Create and Import Peripheral Wizard)</w:t>
      </w:r>
    </w:p>
    <w:p w:rsidR="00850670" w:rsidRDefault="00850670" w:rsidP="00850670">
      <w:pPr>
        <w:pStyle w:val="120"/>
        <w:ind w:left="1030"/>
      </w:pPr>
      <w:r>
        <w:t>##############################################################################</w:t>
      </w:r>
    </w:p>
    <w:p w:rsidR="00850670" w:rsidRDefault="00850670" w:rsidP="00850670">
      <w:pPr>
        <w:pStyle w:val="120"/>
        <w:ind w:left="1030"/>
      </w:pPr>
    </w:p>
    <w:p w:rsidR="00850670" w:rsidRDefault="00850670" w:rsidP="00850670">
      <w:pPr>
        <w:pStyle w:val="120"/>
        <w:ind w:left="1030"/>
      </w:pPr>
      <w:r>
        <w:t xml:space="preserve">lib proc_common_v3_00_a  all </w:t>
      </w:r>
    </w:p>
    <w:p w:rsidR="00850670" w:rsidRDefault="00850670" w:rsidP="00850670">
      <w:pPr>
        <w:pStyle w:val="120"/>
        <w:ind w:left="1030"/>
      </w:pPr>
      <w:r>
        <w:t xml:space="preserve">lib axi_lite_ipif_v1_01_a  all </w:t>
      </w:r>
    </w:p>
    <w:p w:rsidR="00850670" w:rsidRDefault="00850670" w:rsidP="00850670">
      <w:pPr>
        <w:pStyle w:val="120"/>
        <w:ind w:left="1030"/>
      </w:pPr>
      <w:r>
        <w:t>lib mylogic_v1_00_a user_logic vhdl</w:t>
      </w:r>
    </w:p>
    <w:p w:rsidR="00850670" w:rsidRPr="002946B2" w:rsidRDefault="00850670" w:rsidP="00850670">
      <w:pPr>
        <w:pStyle w:val="120"/>
        <w:ind w:left="1030"/>
      </w:pPr>
      <w:r>
        <w:t>lib mylogic_v1_00_a mylogic vhdl</w:t>
      </w:r>
      <w:r>
        <w:rPr>
          <w:rFonts w:hint="eastAsia"/>
        </w:rPr>
        <w:t xml:space="preserve"> </w:t>
      </w:r>
    </w:p>
    <w:p w:rsidR="002946B2" w:rsidRPr="002946B2" w:rsidRDefault="002946B2" w:rsidP="002946B2">
      <w:pPr>
        <w:pStyle w:val="af1"/>
      </w:pPr>
    </w:p>
    <w:p w:rsidR="0003461D" w:rsidRDefault="00850670" w:rsidP="0003461D">
      <w:pPr>
        <w:pStyle w:val="3"/>
      </w:pPr>
      <w:r>
        <w:t>U</w:t>
      </w:r>
      <w:r>
        <w:rPr>
          <w:rFonts w:hint="eastAsia"/>
        </w:rPr>
        <w:t>ser_logic.vhd</w:t>
      </w:r>
    </w:p>
    <w:p w:rsidR="00850670" w:rsidRPr="00850670" w:rsidRDefault="00850670" w:rsidP="00850670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user_logic.vhd </w:t>
      </w:r>
      <w:r w:rsidR="00C23590">
        <w:rPr>
          <w:rFonts w:hint="eastAsia"/>
        </w:rPr>
        <w:t>에</w:t>
      </w:r>
      <w:r w:rsidR="00C23590">
        <w:rPr>
          <w:rFonts w:hint="eastAsia"/>
        </w:rPr>
        <w:t xml:space="preserve"> </w:t>
      </w:r>
      <w:r w:rsidR="00C23590">
        <w:rPr>
          <w:rFonts w:hint="eastAsia"/>
        </w:rPr>
        <w:t>대한</w:t>
      </w:r>
      <w:r w:rsidR="00C23590">
        <w:rPr>
          <w:rFonts w:hint="eastAsia"/>
        </w:rPr>
        <w:t xml:space="preserve"> </w:t>
      </w:r>
      <w:r w:rsidR="00C23590">
        <w:rPr>
          <w:rFonts w:hint="eastAsia"/>
        </w:rPr>
        <w:t>내용</w:t>
      </w:r>
      <w:r w:rsidR="00C23590">
        <w:rPr>
          <w:rFonts w:hint="eastAsia"/>
        </w:rPr>
        <w:t xml:space="preserve"> </w:t>
      </w:r>
      <w:r w:rsidR="00C23590">
        <w:rPr>
          <w:rFonts w:hint="eastAsia"/>
        </w:rPr>
        <w:t>입니다</w:t>
      </w:r>
      <w:r w:rsidR="00C23590"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lastRenderedPageBreak/>
        <w:t>1  ------------------------------------------------------------------------------</w:t>
      </w:r>
    </w:p>
    <w:p w:rsidR="00850670" w:rsidRDefault="00850670" w:rsidP="00850670">
      <w:pPr>
        <w:pStyle w:val="120"/>
        <w:ind w:left="1030"/>
      </w:pPr>
      <w:r>
        <w:t>2  -- user_logic.vhd - entity/architecture pair</w:t>
      </w:r>
    </w:p>
    <w:p w:rsidR="00850670" w:rsidRDefault="00850670" w:rsidP="00850670">
      <w:pPr>
        <w:pStyle w:val="120"/>
        <w:ind w:left="1030"/>
      </w:pPr>
      <w:r>
        <w:t>3  ------------------------------------------------------------------------------</w:t>
      </w:r>
    </w:p>
    <w:p w:rsidR="003D4948" w:rsidRDefault="003D4948" w:rsidP="00850670">
      <w:pPr>
        <w:pStyle w:val="120"/>
        <w:ind w:left="1030"/>
      </w:pPr>
    </w:p>
    <w:p w:rsidR="00850670" w:rsidRDefault="003D4948" w:rsidP="00850670">
      <w:pPr>
        <w:pStyle w:val="120"/>
        <w:ind w:left="1030"/>
      </w:pPr>
      <w:r>
        <w:rPr>
          <w:rFonts w:hint="eastAsia"/>
        </w:rPr>
        <w:t>&gt;&gt;&gt;&gt;&gt;&gt;&gt;&gt;&gt;&gt;&gt;&gt;&gt;&gt;&gt;&gt;&gt;&gt;&gt;&gt;&gt;&gt;</w:t>
      </w:r>
    </w:p>
    <w:p w:rsidR="003D4948" w:rsidRDefault="003D4948" w:rsidP="00850670">
      <w:pPr>
        <w:pStyle w:val="120"/>
        <w:ind w:left="1030"/>
      </w:pPr>
    </w:p>
    <w:p w:rsidR="00850670" w:rsidRDefault="00850670" w:rsidP="00850670">
      <w:pPr>
        <w:pStyle w:val="120"/>
        <w:ind w:left="1030"/>
      </w:pPr>
      <w:r>
        <w:t xml:space="preserve">50  </w:t>
      </w:r>
    </w:p>
    <w:p w:rsidR="00850670" w:rsidRDefault="00850670" w:rsidP="00850670">
      <w:pPr>
        <w:pStyle w:val="120"/>
        <w:ind w:left="1030"/>
      </w:pPr>
      <w:r>
        <w:t>51  -- DO NOT EDIT BELOW THIS LINE --------------------</w:t>
      </w:r>
    </w:p>
    <w:p w:rsidR="00850670" w:rsidRDefault="00850670" w:rsidP="00850670">
      <w:pPr>
        <w:pStyle w:val="120"/>
        <w:ind w:left="1030"/>
      </w:pPr>
      <w:r>
        <w:t>52  library ieee;</w:t>
      </w:r>
    </w:p>
    <w:p w:rsidR="00850670" w:rsidRDefault="00850670" w:rsidP="00850670">
      <w:pPr>
        <w:pStyle w:val="120"/>
        <w:ind w:left="1030"/>
      </w:pPr>
      <w:r>
        <w:t>53  use ieee.std_logic_1164.all;</w:t>
      </w:r>
    </w:p>
    <w:p w:rsidR="00850670" w:rsidRDefault="00850670" w:rsidP="00850670">
      <w:pPr>
        <w:pStyle w:val="120"/>
        <w:ind w:left="1030"/>
      </w:pPr>
      <w:r>
        <w:t>54  use ieee.std_logic_arith.all;</w:t>
      </w:r>
    </w:p>
    <w:p w:rsidR="00850670" w:rsidRDefault="00850670" w:rsidP="00850670">
      <w:pPr>
        <w:pStyle w:val="120"/>
        <w:ind w:left="1030"/>
      </w:pPr>
      <w:r>
        <w:t>55  use ieee.std_logic_unsigned.all;</w:t>
      </w:r>
    </w:p>
    <w:p w:rsidR="00850670" w:rsidRDefault="00850670" w:rsidP="00850670">
      <w:pPr>
        <w:pStyle w:val="120"/>
        <w:ind w:left="1030"/>
      </w:pPr>
      <w:r>
        <w:t xml:space="preserve">56  </w:t>
      </w:r>
    </w:p>
    <w:p w:rsidR="00850670" w:rsidRDefault="00850670" w:rsidP="00850670">
      <w:pPr>
        <w:pStyle w:val="120"/>
        <w:ind w:left="1030"/>
      </w:pPr>
      <w:r>
        <w:t>57  library proc_common_v3_00_a;</w:t>
      </w:r>
    </w:p>
    <w:p w:rsidR="00850670" w:rsidRDefault="00850670" w:rsidP="00850670">
      <w:pPr>
        <w:pStyle w:val="120"/>
        <w:ind w:left="1030"/>
      </w:pPr>
      <w:r>
        <w:t>58  use proc_common_v3_00_a.proc_common_pkg.all;</w:t>
      </w:r>
    </w:p>
    <w:p w:rsidR="00850670" w:rsidRDefault="00850670" w:rsidP="00850670">
      <w:pPr>
        <w:pStyle w:val="120"/>
        <w:ind w:left="1030"/>
      </w:pPr>
      <w:r>
        <w:t xml:space="preserve">59  </w:t>
      </w:r>
    </w:p>
    <w:p w:rsidR="00850670" w:rsidRDefault="00850670" w:rsidP="00850670">
      <w:pPr>
        <w:pStyle w:val="120"/>
        <w:ind w:left="1030"/>
      </w:pPr>
      <w:r>
        <w:t>60  -- DO NOT EDIT ABOVE THIS LINE --------------------</w:t>
      </w:r>
    </w:p>
    <w:p w:rsidR="00850670" w:rsidRDefault="00850670" w:rsidP="00850670">
      <w:pPr>
        <w:pStyle w:val="120"/>
        <w:ind w:left="1030"/>
      </w:pPr>
      <w:r>
        <w:t xml:space="preserve">61  </w:t>
      </w:r>
    </w:p>
    <w:p w:rsidR="00850670" w:rsidRDefault="00850670" w:rsidP="00850670">
      <w:pPr>
        <w:pStyle w:val="120"/>
        <w:ind w:left="1030"/>
      </w:pPr>
      <w:r>
        <w:t>62  --USER libraries added here</w:t>
      </w:r>
    </w:p>
    <w:p w:rsidR="00850670" w:rsidRDefault="00850670" w:rsidP="00850670">
      <w:pPr>
        <w:pStyle w:val="120"/>
        <w:ind w:left="1030"/>
      </w:pPr>
      <w:r>
        <w:t xml:space="preserve">63  </w:t>
      </w:r>
    </w:p>
    <w:p w:rsidR="003D4948" w:rsidRDefault="003D4948" w:rsidP="003D4948">
      <w:pPr>
        <w:pStyle w:val="af1"/>
      </w:pPr>
      <w:r>
        <w:rPr>
          <w:rFonts w:hint="eastAsia"/>
        </w:rPr>
        <w:t>IPIC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신호들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>64  ------------------------------------------------------------------------------</w:t>
      </w:r>
    </w:p>
    <w:p w:rsidR="00850670" w:rsidRDefault="00850670" w:rsidP="00850670">
      <w:pPr>
        <w:pStyle w:val="120"/>
        <w:ind w:left="1030"/>
      </w:pPr>
      <w:r>
        <w:t>65  -- Entity section</w:t>
      </w:r>
    </w:p>
    <w:p w:rsidR="00850670" w:rsidRDefault="00850670" w:rsidP="00850670">
      <w:pPr>
        <w:pStyle w:val="120"/>
        <w:ind w:left="1030"/>
      </w:pPr>
      <w:r>
        <w:t>66  ------------------------------------------------------------------------------</w:t>
      </w:r>
    </w:p>
    <w:p w:rsidR="00850670" w:rsidRDefault="00850670" w:rsidP="00850670">
      <w:pPr>
        <w:pStyle w:val="120"/>
        <w:ind w:left="1030"/>
      </w:pPr>
      <w:r>
        <w:t>67  -- Definition of Generics:</w:t>
      </w:r>
    </w:p>
    <w:p w:rsidR="00850670" w:rsidRDefault="00850670" w:rsidP="00850670">
      <w:pPr>
        <w:pStyle w:val="120"/>
        <w:ind w:left="1030"/>
      </w:pPr>
      <w:r>
        <w:t>68  --   C_NUM_REG                    -- Number of software accessible registers</w:t>
      </w:r>
    </w:p>
    <w:p w:rsidR="00850670" w:rsidRDefault="00850670" w:rsidP="00850670">
      <w:pPr>
        <w:pStyle w:val="120"/>
        <w:ind w:left="1030"/>
      </w:pPr>
      <w:r>
        <w:t>69  --   C_SLV_DWIDTH                 -- Slave interface data bus width</w:t>
      </w:r>
    </w:p>
    <w:p w:rsidR="00850670" w:rsidRDefault="00850670" w:rsidP="00850670">
      <w:pPr>
        <w:pStyle w:val="120"/>
        <w:ind w:left="1030"/>
      </w:pPr>
      <w:r>
        <w:t>70  --</w:t>
      </w:r>
    </w:p>
    <w:p w:rsidR="00850670" w:rsidRDefault="00850670" w:rsidP="00850670">
      <w:pPr>
        <w:pStyle w:val="120"/>
        <w:ind w:left="1030"/>
      </w:pPr>
      <w:r>
        <w:t>71  -- Definition of Ports:</w:t>
      </w:r>
    </w:p>
    <w:p w:rsidR="00850670" w:rsidRDefault="00850670" w:rsidP="00850670">
      <w:pPr>
        <w:pStyle w:val="120"/>
        <w:ind w:left="1030"/>
      </w:pPr>
      <w:r>
        <w:t>72  --   Bus2IP_Clk                   -- Bus to IP clock</w:t>
      </w:r>
    </w:p>
    <w:p w:rsidR="00850670" w:rsidRDefault="00850670" w:rsidP="00850670">
      <w:pPr>
        <w:pStyle w:val="120"/>
        <w:ind w:left="1030"/>
      </w:pPr>
      <w:r>
        <w:t>73  --   Bus2IP_Resetn                -- Bus to IP reset</w:t>
      </w:r>
    </w:p>
    <w:p w:rsidR="00850670" w:rsidRDefault="00850670" w:rsidP="00850670">
      <w:pPr>
        <w:pStyle w:val="120"/>
        <w:ind w:left="1030"/>
      </w:pPr>
      <w:r>
        <w:t>74  --   Bus2IP_Data                  -- Bus to IP data bus</w:t>
      </w:r>
    </w:p>
    <w:p w:rsidR="00850670" w:rsidRDefault="00850670" w:rsidP="00850670">
      <w:pPr>
        <w:pStyle w:val="120"/>
        <w:ind w:left="1030"/>
      </w:pPr>
      <w:r>
        <w:t>75  --   Bus2IP_BE                    -- Bus to IP byte enables</w:t>
      </w:r>
    </w:p>
    <w:p w:rsidR="00850670" w:rsidRDefault="00850670" w:rsidP="00850670">
      <w:pPr>
        <w:pStyle w:val="120"/>
        <w:ind w:left="1030"/>
      </w:pPr>
      <w:r>
        <w:t>76  --   Bus2IP_RdCE                  -- Bus to IP read chip enable</w:t>
      </w:r>
    </w:p>
    <w:p w:rsidR="00850670" w:rsidRDefault="00850670" w:rsidP="00850670">
      <w:pPr>
        <w:pStyle w:val="120"/>
        <w:ind w:left="1030"/>
      </w:pPr>
      <w:r>
        <w:t>77  --   Bus2IP_WrCE                  -- Bus to IP write chip enable</w:t>
      </w:r>
    </w:p>
    <w:p w:rsidR="00850670" w:rsidRDefault="00850670" w:rsidP="00850670">
      <w:pPr>
        <w:pStyle w:val="120"/>
        <w:ind w:left="1030"/>
      </w:pPr>
      <w:r>
        <w:t>78  --   IP2Bus_Data                  -- IP to Bus data bus</w:t>
      </w:r>
    </w:p>
    <w:p w:rsidR="00850670" w:rsidRDefault="00850670" w:rsidP="00850670">
      <w:pPr>
        <w:pStyle w:val="120"/>
        <w:ind w:left="1030"/>
      </w:pPr>
      <w:r>
        <w:t>79  --   IP2Bus_RdAck                 -- IP to Bus read transfer acknowledgement</w:t>
      </w:r>
    </w:p>
    <w:p w:rsidR="00850670" w:rsidRDefault="00850670" w:rsidP="00850670">
      <w:pPr>
        <w:pStyle w:val="120"/>
        <w:ind w:left="1030"/>
      </w:pPr>
      <w:r>
        <w:t>80  --   IP2Bus_WrAck                 -- IP to Bus write transfer acknowledgement</w:t>
      </w:r>
    </w:p>
    <w:p w:rsidR="00850670" w:rsidRDefault="00850670" w:rsidP="00850670">
      <w:pPr>
        <w:pStyle w:val="120"/>
        <w:ind w:left="1030"/>
      </w:pPr>
      <w:r>
        <w:t>81  --   IP2Bus_Error                 -- IP to Bus error response</w:t>
      </w:r>
    </w:p>
    <w:p w:rsidR="00850670" w:rsidRDefault="00850670" w:rsidP="00850670">
      <w:pPr>
        <w:pStyle w:val="120"/>
        <w:ind w:left="1030"/>
      </w:pPr>
      <w:r>
        <w:t>82  ------------------------------------------------------------------------------</w:t>
      </w:r>
    </w:p>
    <w:p w:rsidR="003D4948" w:rsidRDefault="003D4948" w:rsidP="003D4948">
      <w:pPr>
        <w:pStyle w:val="af1"/>
      </w:pPr>
      <w:r>
        <w:rPr>
          <w:rFonts w:hint="eastAsia"/>
        </w:rPr>
        <w:t>Entity</w:t>
      </w:r>
      <w:r>
        <w:rPr>
          <w:rFonts w:hint="eastAsia"/>
        </w:rPr>
        <w:t>에는</w:t>
      </w:r>
      <w:r>
        <w:rPr>
          <w:rFonts w:hint="eastAsia"/>
        </w:rPr>
        <w:t xml:space="preserve"> generic </w:t>
      </w:r>
      <w:r>
        <w:rPr>
          <w:rFonts w:hint="eastAsia"/>
        </w:rPr>
        <w:t>구문과</w:t>
      </w:r>
      <w:r>
        <w:rPr>
          <w:rFonts w:hint="eastAsia"/>
        </w:rPr>
        <w:t xml:space="preserve"> port </w:t>
      </w:r>
      <w:r>
        <w:rPr>
          <w:rFonts w:hint="eastAsia"/>
        </w:rPr>
        <w:t>구문이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 generic </w:t>
      </w:r>
      <w:r>
        <w:rPr>
          <w:rFonts w:hint="eastAsia"/>
        </w:rPr>
        <w:t>구문에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파라미터는</w:t>
      </w:r>
      <w:r>
        <w:rPr>
          <w:rFonts w:hint="eastAsia"/>
        </w:rPr>
        <w:t xml:space="preserve"> MPD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genric </w:t>
      </w:r>
      <w:r>
        <w:rPr>
          <w:rFonts w:hint="eastAsia"/>
        </w:rPr>
        <w:t>문에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만약</w:t>
      </w:r>
      <w:r>
        <w:rPr>
          <w:rFonts w:hint="eastAsia"/>
        </w:rPr>
        <w:t xml:space="preserve"> MPD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사용하려면</w:t>
      </w:r>
      <w:r>
        <w:rPr>
          <w:rFonts w:hint="eastAsia"/>
        </w:rPr>
        <w:t xml:space="preserve"> MHS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3D4948" w:rsidRDefault="003D4948" w:rsidP="003D4948">
      <w:pPr>
        <w:pStyle w:val="af1"/>
      </w:pPr>
      <w:r>
        <w:rPr>
          <w:rFonts w:hint="eastAsia"/>
        </w:rPr>
        <w:t>즉</w:t>
      </w:r>
      <w:r>
        <w:rPr>
          <w:rFonts w:hint="eastAsia"/>
        </w:rPr>
        <w:t xml:space="preserve"> MPD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파라미터의</w:t>
      </w:r>
      <w:r>
        <w:rPr>
          <w:rFonts w:hint="eastAsia"/>
        </w:rPr>
        <w:t xml:space="preserve"> </w:t>
      </w:r>
      <w:r>
        <w:rPr>
          <w:rFonts w:hint="eastAsia"/>
        </w:rPr>
        <w:t>기본값을</w:t>
      </w:r>
      <w:r>
        <w:rPr>
          <w:rFonts w:hint="eastAsia"/>
        </w:rPr>
        <w:t xml:space="preserve"> </w:t>
      </w:r>
      <w:r>
        <w:rPr>
          <w:rFonts w:hint="eastAsia"/>
        </w:rPr>
        <w:t>정의해</w:t>
      </w:r>
      <w:r>
        <w:rPr>
          <w:rFonts w:hint="eastAsia"/>
        </w:rPr>
        <w:t xml:space="preserve"> </w:t>
      </w:r>
      <w:r>
        <w:rPr>
          <w:rFonts w:hint="eastAsia"/>
        </w:rPr>
        <w:t>놓은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기본값과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MHS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재정의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 xml:space="preserve">83  </w:t>
      </w:r>
    </w:p>
    <w:p w:rsidR="00850670" w:rsidRDefault="00850670" w:rsidP="00850670">
      <w:pPr>
        <w:pStyle w:val="120"/>
        <w:ind w:left="1030"/>
      </w:pPr>
      <w:r>
        <w:t>84  entity user_logic is</w:t>
      </w:r>
    </w:p>
    <w:p w:rsidR="00850670" w:rsidRDefault="00850670" w:rsidP="00850670">
      <w:pPr>
        <w:pStyle w:val="120"/>
        <w:ind w:left="1030"/>
      </w:pPr>
      <w:r>
        <w:t>85    generic</w:t>
      </w:r>
    </w:p>
    <w:p w:rsidR="00850670" w:rsidRDefault="00850670" w:rsidP="00850670">
      <w:pPr>
        <w:pStyle w:val="120"/>
        <w:ind w:left="1030"/>
      </w:pPr>
      <w:r>
        <w:t>86    (</w:t>
      </w:r>
    </w:p>
    <w:p w:rsidR="00850670" w:rsidRDefault="00850670" w:rsidP="00850670">
      <w:pPr>
        <w:pStyle w:val="120"/>
        <w:ind w:left="1030"/>
      </w:pPr>
      <w:r>
        <w:t>87      -- ADD USER GENERICS BELOW THIS LINE ---------------</w:t>
      </w:r>
    </w:p>
    <w:p w:rsidR="00850670" w:rsidRDefault="00850670" w:rsidP="00850670">
      <w:pPr>
        <w:pStyle w:val="120"/>
        <w:ind w:left="1030"/>
      </w:pPr>
      <w:r>
        <w:t>88      --USER generics added here</w:t>
      </w:r>
    </w:p>
    <w:p w:rsidR="00850670" w:rsidRDefault="00850670" w:rsidP="00850670">
      <w:pPr>
        <w:pStyle w:val="120"/>
        <w:ind w:left="1030"/>
      </w:pPr>
      <w:r>
        <w:t>89      -- ADD USER GENERICS ABOVE THIS LINE ---------------</w:t>
      </w:r>
    </w:p>
    <w:p w:rsidR="00850670" w:rsidRDefault="00850670" w:rsidP="00850670">
      <w:pPr>
        <w:pStyle w:val="120"/>
        <w:ind w:left="1030"/>
      </w:pPr>
      <w:r>
        <w:t xml:space="preserve">90  </w:t>
      </w:r>
    </w:p>
    <w:p w:rsidR="00850670" w:rsidRDefault="00850670" w:rsidP="00850670">
      <w:pPr>
        <w:pStyle w:val="120"/>
        <w:ind w:left="1030"/>
      </w:pPr>
      <w:r>
        <w:t>91      -- DO NOT EDIT BELOW THIS LINE ---------------------</w:t>
      </w:r>
    </w:p>
    <w:p w:rsidR="00850670" w:rsidRDefault="00850670" w:rsidP="00850670">
      <w:pPr>
        <w:pStyle w:val="120"/>
        <w:ind w:left="1030"/>
      </w:pPr>
      <w:r>
        <w:t>92      -- Bus protocol parameters, do not add to or delete</w:t>
      </w:r>
    </w:p>
    <w:p w:rsidR="00850670" w:rsidRDefault="00850670" w:rsidP="00850670">
      <w:pPr>
        <w:pStyle w:val="120"/>
        <w:ind w:left="1030"/>
      </w:pPr>
      <w:r>
        <w:t>93      C_NUM_REG                      : integer              := 8;</w:t>
      </w:r>
    </w:p>
    <w:p w:rsidR="00850670" w:rsidRDefault="00850670" w:rsidP="00850670">
      <w:pPr>
        <w:pStyle w:val="120"/>
        <w:ind w:left="1030"/>
      </w:pPr>
      <w:r>
        <w:lastRenderedPageBreak/>
        <w:t>94      C_SLV_DWIDTH                   : integer              := 32</w:t>
      </w:r>
    </w:p>
    <w:p w:rsidR="00850670" w:rsidRDefault="00850670" w:rsidP="00850670">
      <w:pPr>
        <w:pStyle w:val="120"/>
        <w:ind w:left="1030"/>
      </w:pPr>
      <w:r>
        <w:t>95      -- DO NOT EDIT ABOVE THIS LINE ---------------------</w:t>
      </w:r>
    </w:p>
    <w:p w:rsidR="00850670" w:rsidRDefault="00850670" w:rsidP="00850670">
      <w:pPr>
        <w:pStyle w:val="120"/>
        <w:ind w:left="1030"/>
      </w:pPr>
      <w:r>
        <w:t>96    );</w:t>
      </w:r>
    </w:p>
    <w:p w:rsidR="003D4948" w:rsidRDefault="003D4948" w:rsidP="003D4948">
      <w:pPr>
        <w:pStyle w:val="af1"/>
      </w:pPr>
      <w:r>
        <w:rPr>
          <w:rFonts w:hint="eastAsia"/>
        </w:rPr>
        <w:t>다음은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라인</w:t>
      </w:r>
      <w:r>
        <w:rPr>
          <w:rFonts w:hint="eastAsia"/>
        </w:rPr>
        <w:t xml:space="preserve"> 101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추가할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101</w:t>
      </w:r>
      <w:r>
        <w:rPr>
          <w:rFonts w:hint="eastAsia"/>
        </w:rPr>
        <w:t>라인에</w:t>
      </w:r>
      <w:r>
        <w:rPr>
          <w:rFonts w:hint="eastAsia"/>
        </w:rPr>
        <w:t xml:space="preserve"> </w:t>
      </w:r>
      <w:r>
        <w:rPr>
          <w:rFonts w:hint="eastAsia"/>
        </w:rPr>
        <w:t>추가하라고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3D4948" w:rsidRDefault="003D4948" w:rsidP="003D4948">
      <w:pPr>
        <w:pStyle w:val="af1"/>
      </w:pPr>
      <w:r>
        <w:rPr>
          <w:rFonts w:hint="eastAsia"/>
        </w:rPr>
        <w:t>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포트들이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이곳에</w:t>
      </w:r>
      <w:r>
        <w:rPr>
          <w:rFonts w:hint="eastAsia"/>
        </w:rPr>
        <w:t xml:space="preserve"> </w:t>
      </w:r>
      <w:r>
        <w:rPr>
          <w:rFonts w:hint="eastAsia"/>
        </w:rPr>
        <w:t>정의하면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>97    port</w:t>
      </w:r>
    </w:p>
    <w:p w:rsidR="00850670" w:rsidRDefault="00850670" w:rsidP="00850670">
      <w:pPr>
        <w:pStyle w:val="120"/>
        <w:ind w:left="1030"/>
      </w:pPr>
      <w:r>
        <w:t>98    (</w:t>
      </w:r>
    </w:p>
    <w:p w:rsidR="00850670" w:rsidRDefault="00850670" w:rsidP="00850670">
      <w:pPr>
        <w:pStyle w:val="120"/>
        <w:ind w:left="1030"/>
      </w:pPr>
      <w:r>
        <w:t>99      -- ADD USER PORTS BELOW THIS LINE ------------------</w:t>
      </w:r>
    </w:p>
    <w:p w:rsidR="00850670" w:rsidRDefault="00850670" w:rsidP="00850670">
      <w:pPr>
        <w:pStyle w:val="120"/>
        <w:ind w:left="1030"/>
      </w:pPr>
      <w:r>
        <w:t>100      --USER ports added here</w:t>
      </w:r>
    </w:p>
    <w:p w:rsidR="00850670" w:rsidRDefault="00850670" w:rsidP="00850670">
      <w:pPr>
        <w:pStyle w:val="120"/>
        <w:ind w:left="1030"/>
      </w:pPr>
      <w:r>
        <w:t>101      -- ADD USER PORTS ABOVE THIS LINE ------------------</w:t>
      </w:r>
    </w:p>
    <w:p w:rsidR="00850670" w:rsidRDefault="00850670" w:rsidP="00850670">
      <w:pPr>
        <w:pStyle w:val="120"/>
        <w:ind w:left="1030"/>
      </w:pPr>
      <w:r>
        <w:t xml:space="preserve">102  </w:t>
      </w:r>
    </w:p>
    <w:p w:rsidR="00850670" w:rsidRDefault="00850670" w:rsidP="00850670">
      <w:pPr>
        <w:pStyle w:val="120"/>
        <w:ind w:left="1030"/>
      </w:pPr>
      <w:r>
        <w:t>103      -- DO NOT EDIT BELOW THIS LINE ---------------------</w:t>
      </w:r>
    </w:p>
    <w:p w:rsidR="00850670" w:rsidRDefault="00850670" w:rsidP="00850670">
      <w:pPr>
        <w:pStyle w:val="120"/>
        <w:ind w:left="1030"/>
      </w:pPr>
      <w:r>
        <w:t>104      -- Bus protocol ports, do not add to or delete</w:t>
      </w:r>
    </w:p>
    <w:p w:rsidR="003D4948" w:rsidRDefault="003D4948" w:rsidP="003D4948">
      <w:pPr>
        <w:pStyle w:val="af1"/>
      </w:pPr>
      <w:r>
        <w:rPr>
          <w:rFonts w:hint="eastAsia"/>
        </w:rPr>
        <w:t>나머지</w:t>
      </w:r>
      <w:r>
        <w:rPr>
          <w:rFonts w:hint="eastAsia"/>
        </w:rPr>
        <w:t xml:space="preserve"> IPIC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>105      Bus2IP_Clk                     : in  std_logic;</w:t>
      </w:r>
    </w:p>
    <w:p w:rsidR="00850670" w:rsidRDefault="00850670" w:rsidP="00850670">
      <w:pPr>
        <w:pStyle w:val="120"/>
        <w:ind w:left="1030"/>
      </w:pPr>
      <w:r>
        <w:t>106      Bus2IP_Resetn                  : in  std_logic;</w:t>
      </w:r>
    </w:p>
    <w:p w:rsidR="00850670" w:rsidRDefault="00850670" w:rsidP="00850670">
      <w:pPr>
        <w:pStyle w:val="120"/>
        <w:ind w:left="1030"/>
      </w:pPr>
      <w:r>
        <w:t>107      Bus2IP_Data                    : in  std_logic_vector(C_SLV_DWIDTH-1 downto 0);</w:t>
      </w:r>
    </w:p>
    <w:p w:rsidR="00850670" w:rsidRDefault="00850670" w:rsidP="00850670">
      <w:pPr>
        <w:pStyle w:val="120"/>
        <w:ind w:left="1030"/>
      </w:pPr>
      <w:r>
        <w:t>108      Bus2IP_BE                      : in  std_logic_vector(C_SLV_DWIDTH/8-1 downto 0);</w:t>
      </w:r>
    </w:p>
    <w:p w:rsidR="00850670" w:rsidRDefault="00850670" w:rsidP="00850670">
      <w:pPr>
        <w:pStyle w:val="120"/>
        <w:ind w:left="1030"/>
      </w:pPr>
      <w:r>
        <w:t>109      Bus2IP_RdCE                    : in  std_logic_vector(C_NUM_REG-1 downto 0);</w:t>
      </w:r>
    </w:p>
    <w:p w:rsidR="00850670" w:rsidRDefault="00850670" w:rsidP="00850670">
      <w:pPr>
        <w:pStyle w:val="120"/>
        <w:ind w:left="1030"/>
      </w:pPr>
      <w:r>
        <w:t>110      Bus2IP_WrCE                    : in  std_logic_vector(C_NUM_REG-1 downto 0);</w:t>
      </w:r>
    </w:p>
    <w:p w:rsidR="00850670" w:rsidRDefault="00850670" w:rsidP="00850670">
      <w:pPr>
        <w:pStyle w:val="120"/>
        <w:ind w:left="1030"/>
      </w:pPr>
      <w:r>
        <w:t>111      IP2Bus_Data                    : out std_logic_vector(C_SLV_DWIDTH-1 downto 0);</w:t>
      </w:r>
    </w:p>
    <w:p w:rsidR="00850670" w:rsidRDefault="00850670" w:rsidP="00850670">
      <w:pPr>
        <w:pStyle w:val="120"/>
        <w:ind w:left="1030"/>
      </w:pPr>
      <w:r>
        <w:t>112      IP2Bus_RdAck                   : out std_logic;</w:t>
      </w:r>
    </w:p>
    <w:p w:rsidR="00850670" w:rsidRDefault="00850670" w:rsidP="00850670">
      <w:pPr>
        <w:pStyle w:val="120"/>
        <w:ind w:left="1030"/>
      </w:pPr>
      <w:r>
        <w:t>113      IP2Bus_WrAck                   : out std_logic;</w:t>
      </w:r>
    </w:p>
    <w:p w:rsidR="00850670" w:rsidRDefault="00850670" w:rsidP="00850670">
      <w:pPr>
        <w:pStyle w:val="120"/>
        <w:ind w:left="1030"/>
      </w:pPr>
      <w:r>
        <w:t>114      IP2Bus_Error                   : out std_logic</w:t>
      </w:r>
    </w:p>
    <w:p w:rsidR="00850670" w:rsidRDefault="00850670" w:rsidP="00850670">
      <w:pPr>
        <w:pStyle w:val="120"/>
        <w:ind w:left="1030"/>
      </w:pPr>
      <w:r>
        <w:t>115      -- DO NOT EDIT ABOVE THIS LINE ---------------------</w:t>
      </w:r>
    </w:p>
    <w:p w:rsidR="00850670" w:rsidRDefault="00850670" w:rsidP="00850670">
      <w:pPr>
        <w:pStyle w:val="120"/>
        <w:ind w:left="1030"/>
      </w:pPr>
      <w:r>
        <w:t>116    );</w:t>
      </w:r>
    </w:p>
    <w:p w:rsidR="00850670" w:rsidRDefault="00850670" w:rsidP="00850670">
      <w:pPr>
        <w:pStyle w:val="120"/>
        <w:ind w:left="1030"/>
      </w:pPr>
      <w:r>
        <w:t xml:space="preserve">117  </w:t>
      </w:r>
    </w:p>
    <w:p w:rsidR="00850670" w:rsidRDefault="00850670" w:rsidP="00850670">
      <w:pPr>
        <w:pStyle w:val="120"/>
        <w:ind w:left="1030"/>
      </w:pPr>
      <w:r>
        <w:t>118    attribute MAX_FANOUT : string;</w:t>
      </w:r>
    </w:p>
    <w:p w:rsidR="00850670" w:rsidRDefault="00850670" w:rsidP="00850670">
      <w:pPr>
        <w:pStyle w:val="120"/>
        <w:ind w:left="1030"/>
      </w:pPr>
      <w:r>
        <w:t>119    attribute SIGIS : string;</w:t>
      </w:r>
    </w:p>
    <w:p w:rsidR="00850670" w:rsidRDefault="00850670" w:rsidP="00850670">
      <w:pPr>
        <w:pStyle w:val="120"/>
        <w:ind w:left="1030"/>
      </w:pPr>
      <w:r>
        <w:t xml:space="preserve">120  </w:t>
      </w:r>
    </w:p>
    <w:p w:rsidR="00850670" w:rsidRDefault="00850670" w:rsidP="00850670">
      <w:pPr>
        <w:pStyle w:val="120"/>
        <w:ind w:left="1030"/>
      </w:pPr>
      <w:r>
        <w:t>121    attribute SIGIS of Bus2IP_Clk    : signal is "CLK";</w:t>
      </w:r>
    </w:p>
    <w:p w:rsidR="00850670" w:rsidRDefault="00850670" w:rsidP="00850670">
      <w:pPr>
        <w:pStyle w:val="120"/>
        <w:ind w:left="1030"/>
      </w:pPr>
      <w:r>
        <w:t>122    attribute SIGIS of Bus2IP_Resetn : signal is "RST";</w:t>
      </w:r>
    </w:p>
    <w:p w:rsidR="00850670" w:rsidRDefault="00850670" w:rsidP="00850670">
      <w:pPr>
        <w:pStyle w:val="120"/>
        <w:ind w:left="1030"/>
      </w:pPr>
      <w:r>
        <w:t xml:space="preserve">123  </w:t>
      </w:r>
    </w:p>
    <w:p w:rsidR="00850670" w:rsidRDefault="00850670" w:rsidP="00850670">
      <w:pPr>
        <w:pStyle w:val="120"/>
        <w:ind w:left="1030"/>
      </w:pPr>
      <w:r>
        <w:t>124  end entity user_logic;</w:t>
      </w:r>
    </w:p>
    <w:p w:rsidR="00850670" w:rsidRDefault="00850670" w:rsidP="00850670">
      <w:pPr>
        <w:pStyle w:val="120"/>
        <w:ind w:left="1030"/>
      </w:pPr>
      <w:r>
        <w:t xml:space="preserve">125  </w:t>
      </w:r>
    </w:p>
    <w:p w:rsidR="00850670" w:rsidRDefault="00850670" w:rsidP="00850670">
      <w:pPr>
        <w:pStyle w:val="120"/>
        <w:ind w:left="1030"/>
      </w:pPr>
      <w:r>
        <w:t>126  ------------------------------------------------------------------------------</w:t>
      </w:r>
    </w:p>
    <w:p w:rsidR="00850670" w:rsidRDefault="00850670" w:rsidP="00850670">
      <w:pPr>
        <w:pStyle w:val="120"/>
        <w:ind w:left="1030"/>
      </w:pPr>
      <w:r>
        <w:t>127  -- Architecture section</w:t>
      </w:r>
    </w:p>
    <w:p w:rsidR="00850670" w:rsidRDefault="00850670" w:rsidP="00850670">
      <w:pPr>
        <w:pStyle w:val="120"/>
        <w:ind w:left="1030"/>
      </w:pPr>
      <w:r>
        <w:t>128  ------------------------------------------------------------------------------</w:t>
      </w:r>
    </w:p>
    <w:p w:rsidR="00850670" w:rsidRDefault="00850670" w:rsidP="00850670">
      <w:pPr>
        <w:pStyle w:val="120"/>
        <w:ind w:left="1030"/>
      </w:pPr>
      <w:r>
        <w:t xml:space="preserve">129  </w:t>
      </w:r>
    </w:p>
    <w:p w:rsidR="00850670" w:rsidRDefault="00850670" w:rsidP="00850670">
      <w:pPr>
        <w:pStyle w:val="120"/>
        <w:ind w:left="1030"/>
      </w:pPr>
      <w:r>
        <w:t>130  architecture IMP of user_logic is</w:t>
      </w:r>
    </w:p>
    <w:p w:rsidR="00850670" w:rsidRDefault="00850670" w:rsidP="00850670">
      <w:pPr>
        <w:pStyle w:val="120"/>
        <w:ind w:left="1030"/>
      </w:pPr>
      <w:r>
        <w:t xml:space="preserve">131  </w:t>
      </w:r>
    </w:p>
    <w:p w:rsidR="00850670" w:rsidRDefault="00850670" w:rsidP="00850670">
      <w:pPr>
        <w:pStyle w:val="120"/>
        <w:ind w:left="1030"/>
      </w:pPr>
      <w:r>
        <w:t>132    --USER signal declarations added here, as needed for user logic</w:t>
      </w:r>
    </w:p>
    <w:p w:rsidR="00850670" w:rsidRDefault="00850670" w:rsidP="00850670">
      <w:pPr>
        <w:pStyle w:val="120"/>
        <w:ind w:left="1030"/>
      </w:pPr>
      <w:r>
        <w:t xml:space="preserve">133  </w:t>
      </w:r>
    </w:p>
    <w:p w:rsidR="00850670" w:rsidRDefault="00850670" w:rsidP="00850670">
      <w:pPr>
        <w:pStyle w:val="120"/>
        <w:ind w:left="1030"/>
      </w:pPr>
      <w:r>
        <w:t>134    ------------------------------------------</w:t>
      </w:r>
    </w:p>
    <w:p w:rsidR="00850670" w:rsidRDefault="00850670" w:rsidP="00850670">
      <w:pPr>
        <w:pStyle w:val="120"/>
        <w:ind w:left="1030"/>
      </w:pPr>
      <w:r>
        <w:t>135    -- Signals for user logic slave model s/w accessible register example</w:t>
      </w:r>
    </w:p>
    <w:p w:rsidR="00850670" w:rsidRDefault="00850670" w:rsidP="00850670">
      <w:pPr>
        <w:pStyle w:val="120"/>
        <w:ind w:left="1030"/>
      </w:pPr>
      <w:r>
        <w:t>136    ------------------------------------------</w:t>
      </w:r>
    </w:p>
    <w:p w:rsidR="00850670" w:rsidRDefault="00850670" w:rsidP="00850670">
      <w:pPr>
        <w:pStyle w:val="120"/>
        <w:ind w:left="1030"/>
      </w:pPr>
      <w:r>
        <w:t>137    signal slv_reg0                       : std_logic_vector(C_SLV_DWIDTH-1 downto 0);</w:t>
      </w:r>
    </w:p>
    <w:p w:rsidR="00850670" w:rsidRDefault="00850670" w:rsidP="00850670">
      <w:pPr>
        <w:pStyle w:val="120"/>
        <w:ind w:left="1030"/>
      </w:pPr>
      <w:r>
        <w:t>138    signal slv_reg1                       : std_logic_vector(C_SLV_DWIDTH-1 downto 0);</w:t>
      </w:r>
    </w:p>
    <w:p w:rsidR="00850670" w:rsidRDefault="00850670" w:rsidP="00850670">
      <w:pPr>
        <w:pStyle w:val="120"/>
        <w:ind w:left="1030"/>
      </w:pPr>
      <w:r>
        <w:t>139    signal slv_reg2                       : std_logic_vector(C_SLV_DWIDTH-1 downto 0);</w:t>
      </w:r>
    </w:p>
    <w:p w:rsidR="00850670" w:rsidRDefault="00850670" w:rsidP="00850670">
      <w:pPr>
        <w:pStyle w:val="120"/>
        <w:ind w:left="1030"/>
      </w:pPr>
      <w:r>
        <w:t>140    signal slv_reg3                       : std_logic_vector(C_SLV_DWIDTH-1 downto 0);</w:t>
      </w:r>
    </w:p>
    <w:p w:rsidR="00850670" w:rsidRDefault="00850670" w:rsidP="00850670">
      <w:pPr>
        <w:pStyle w:val="120"/>
        <w:ind w:left="1030"/>
      </w:pPr>
      <w:r>
        <w:t>141    signal slv_reg4                       : std_logic_vector(C_SLV_DWIDTH-1 downto 0);</w:t>
      </w:r>
    </w:p>
    <w:p w:rsidR="00850670" w:rsidRDefault="00850670" w:rsidP="00850670">
      <w:pPr>
        <w:pStyle w:val="120"/>
        <w:ind w:left="1030"/>
      </w:pPr>
      <w:r>
        <w:t>142    signal slv_reg5                       : std_logic_vector(C_SLV_DWIDTH-1 downto 0);</w:t>
      </w:r>
    </w:p>
    <w:p w:rsidR="00850670" w:rsidRDefault="00850670" w:rsidP="00850670">
      <w:pPr>
        <w:pStyle w:val="120"/>
        <w:ind w:left="1030"/>
      </w:pPr>
      <w:r>
        <w:t>143    signal slv_reg6                       : std_logic_vector(C_SLV_DWIDTH-1 downto 0);</w:t>
      </w:r>
    </w:p>
    <w:p w:rsidR="00850670" w:rsidRDefault="00850670" w:rsidP="00850670">
      <w:pPr>
        <w:pStyle w:val="120"/>
        <w:ind w:left="1030"/>
      </w:pPr>
      <w:r>
        <w:t>144    signal slv_reg7                       : std_logic_vector(C_SLV_DWIDTH-1 downto 0);</w:t>
      </w:r>
    </w:p>
    <w:p w:rsidR="00850670" w:rsidRDefault="00850670" w:rsidP="00850670">
      <w:pPr>
        <w:pStyle w:val="120"/>
        <w:ind w:left="1030"/>
      </w:pPr>
      <w:r>
        <w:t>145    signal slv_reg_write_sel              : std_logic_vector(7 downto 0);</w:t>
      </w:r>
    </w:p>
    <w:p w:rsidR="00850670" w:rsidRDefault="00850670" w:rsidP="00850670">
      <w:pPr>
        <w:pStyle w:val="120"/>
        <w:ind w:left="1030"/>
      </w:pPr>
      <w:r>
        <w:lastRenderedPageBreak/>
        <w:t>146    signal slv_reg_read_sel               : std_logic_vector(7 downto 0);</w:t>
      </w:r>
    </w:p>
    <w:p w:rsidR="00850670" w:rsidRDefault="00850670" w:rsidP="00850670">
      <w:pPr>
        <w:pStyle w:val="120"/>
        <w:ind w:left="1030"/>
      </w:pPr>
      <w:r>
        <w:t>147    signal slv_ip2bus_data                : std_logic_vector(C_SLV_DWIDTH-1 downto 0);</w:t>
      </w:r>
    </w:p>
    <w:p w:rsidR="00850670" w:rsidRDefault="00850670" w:rsidP="00850670">
      <w:pPr>
        <w:pStyle w:val="120"/>
        <w:ind w:left="1030"/>
      </w:pPr>
      <w:r>
        <w:t>148    signal slv_read_ack                   : std_logic;</w:t>
      </w:r>
    </w:p>
    <w:p w:rsidR="00850670" w:rsidRDefault="00850670" w:rsidP="00850670">
      <w:pPr>
        <w:pStyle w:val="120"/>
        <w:ind w:left="1030"/>
      </w:pPr>
      <w:r>
        <w:t>149    signal slv_write_ack                  : std_logic;</w:t>
      </w:r>
    </w:p>
    <w:p w:rsidR="00850670" w:rsidRDefault="00850670" w:rsidP="00850670">
      <w:pPr>
        <w:pStyle w:val="120"/>
        <w:ind w:left="1030"/>
      </w:pPr>
      <w:r>
        <w:t xml:space="preserve">150  </w:t>
      </w:r>
    </w:p>
    <w:p w:rsidR="00850670" w:rsidRDefault="00850670" w:rsidP="00850670">
      <w:pPr>
        <w:pStyle w:val="120"/>
        <w:ind w:left="1030"/>
      </w:pPr>
      <w:r>
        <w:t>151  begin</w:t>
      </w:r>
    </w:p>
    <w:p w:rsidR="00850670" w:rsidRDefault="00850670" w:rsidP="00850670">
      <w:pPr>
        <w:pStyle w:val="120"/>
        <w:ind w:left="1030"/>
      </w:pPr>
      <w:r>
        <w:t xml:space="preserve">152  </w:t>
      </w:r>
    </w:p>
    <w:p w:rsidR="00850670" w:rsidRDefault="00850670" w:rsidP="00850670">
      <w:pPr>
        <w:pStyle w:val="120"/>
        <w:ind w:left="1030"/>
      </w:pPr>
      <w:r>
        <w:t>153    --USER logic implementation added here</w:t>
      </w:r>
    </w:p>
    <w:p w:rsidR="00850670" w:rsidRDefault="00850670" w:rsidP="00850670">
      <w:pPr>
        <w:pStyle w:val="120"/>
        <w:ind w:left="1030"/>
      </w:pPr>
      <w:r>
        <w:t xml:space="preserve">154  </w:t>
      </w:r>
    </w:p>
    <w:p w:rsidR="00850670" w:rsidRDefault="00850670" w:rsidP="00850670">
      <w:pPr>
        <w:pStyle w:val="120"/>
        <w:ind w:left="1030"/>
      </w:pPr>
      <w:r>
        <w:t>155    ------------------------------------------</w:t>
      </w:r>
    </w:p>
    <w:p w:rsidR="00850670" w:rsidRDefault="00850670" w:rsidP="00850670">
      <w:pPr>
        <w:pStyle w:val="120"/>
        <w:ind w:left="1030"/>
      </w:pPr>
      <w:r>
        <w:t>156    -- Example code to read/write user logic slave model s/w accessible registers</w:t>
      </w:r>
    </w:p>
    <w:p w:rsidR="00850670" w:rsidRDefault="00850670" w:rsidP="00850670">
      <w:pPr>
        <w:pStyle w:val="120"/>
        <w:ind w:left="1030"/>
      </w:pPr>
      <w:r>
        <w:t xml:space="preserve">157    -- </w:t>
      </w:r>
    </w:p>
    <w:p w:rsidR="00850670" w:rsidRDefault="00850670" w:rsidP="00850670">
      <w:pPr>
        <w:pStyle w:val="120"/>
        <w:ind w:left="1030"/>
      </w:pPr>
      <w:r>
        <w:t>158    -- Note:</w:t>
      </w:r>
    </w:p>
    <w:p w:rsidR="00850670" w:rsidRDefault="00850670" w:rsidP="00850670">
      <w:pPr>
        <w:pStyle w:val="120"/>
        <w:ind w:left="1030"/>
      </w:pPr>
      <w:r>
        <w:t>159    -- The example code presented here is to show you one way of reading/writing</w:t>
      </w:r>
    </w:p>
    <w:p w:rsidR="00850670" w:rsidRDefault="00850670" w:rsidP="00850670">
      <w:pPr>
        <w:pStyle w:val="120"/>
        <w:ind w:left="1030"/>
      </w:pPr>
      <w:r>
        <w:t>160    -- software accessible registers implemented in the user logic slave model.</w:t>
      </w:r>
    </w:p>
    <w:p w:rsidR="00850670" w:rsidRDefault="00850670" w:rsidP="00850670">
      <w:pPr>
        <w:pStyle w:val="120"/>
        <w:ind w:left="1030"/>
      </w:pPr>
      <w:r>
        <w:t>161    -- Each bit of the Bus2IP_WrCE/Bus2IP_RdCE signals is configured to correspond</w:t>
      </w:r>
    </w:p>
    <w:p w:rsidR="00850670" w:rsidRDefault="00850670" w:rsidP="00850670">
      <w:pPr>
        <w:pStyle w:val="120"/>
        <w:ind w:left="1030"/>
      </w:pPr>
      <w:r>
        <w:t>162    -- to one software accessible register by the top level template. For example,</w:t>
      </w:r>
    </w:p>
    <w:p w:rsidR="00850670" w:rsidRDefault="00850670" w:rsidP="00850670">
      <w:pPr>
        <w:pStyle w:val="120"/>
        <w:ind w:left="1030"/>
      </w:pPr>
      <w:r>
        <w:t>163    -- if you have four 32 bit software accessible registers in the user logic,</w:t>
      </w:r>
    </w:p>
    <w:p w:rsidR="00850670" w:rsidRDefault="00850670" w:rsidP="00850670">
      <w:pPr>
        <w:pStyle w:val="120"/>
        <w:ind w:left="1030"/>
      </w:pPr>
      <w:r>
        <w:t>164    -- you are basically operating on the following memory mapped registers:</w:t>
      </w:r>
    </w:p>
    <w:p w:rsidR="00850670" w:rsidRDefault="00850670" w:rsidP="00850670">
      <w:pPr>
        <w:pStyle w:val="120"/>
        <w:ind w:left="1030"/>
      </w:pPr>
      <w:r>
        <w:t xml:space="preserve">165    -- </w:t>
      </w:r>
    </w:p>
    <w:p w:rsidR="00850670" w:rsidRDefault="00850670" w:rsidP="00850670">
      <w:pPr>
        <w:pStyle w:val="120"/>
        <w:ind w:left="1030"/>
      </w:pPr>
      <w:r>
        <w:t>166    --    Bus2IP_WrCE/Bus2IP_RdCE   Memory Mapped Register</w:t>
      </w:r>
    </w:p>
    <w:p w:rsidR="00850670" w:rsidRDefault="00850670" w:rsidP="00850670">
      <w:pPr>
        <w:pStyle w:val="120"/>
        <w:ind w:left="1030"/>
      </w:pPr>
      <w:r>
        <w:t>167    --                     "1000"   C_BASEADDR + 0x0</w:t>
      </w:r>
    </w:p>
    <w:p w:rsidR="00850670" w:rsidRDefault="00850670" w:rsidP="00850670">
      <w:pPr>
        <w:pStyle w:val="120"/>
        <w:ind w:left="1030"/>
      </w:pPr>
      <w:r>
        <w:t>168    --                     "0100"   C_BASEADDR + 0x4</w:t>
      </w:r>
    </w:p>
    <w:p w:rsidR="00850670" w:rsidRDefault="00850670" w:rsidP="00850670">
      <w:pPr>
        <w:pStyle w:val="120"/>
        <w:ind w:left="1030"/>
      </w:pPr>
      <w:r>
        <w:t>169    --                     "0010"   C_BASEADDR + 0x8</w:t>
      </w:r>
    </w:p>
    <w:p w:rsidR="00850670" w:rsidRDefault="00850670" w:rsidP="00850670">
      <w:pPr>
        <w:pStyle w:val="120"/>
        <w:ind w:left="1030"/>
      </w:pPr>
      <w:r>
        <w:t>170    --                     "0001"   C_BASEADDR + 0xC</w:t>
      </w:r>
    </w:p>
    <w:p w:rsidR="00850670" w:rsidRDefault="00850670" w:rsidP="00850670">
      <w:pPr>
        <w:pStyle w:val="120"/>
        <w:ind w:left="1030"/>
      </w:pPr>
      <w:r>
        <w:t xml:space="preserve">171    -- </w:t>
      </w:r>
    </w:p>
    <w:p w:rsidR="00850670" w:rsidRDefault="00850670" w:rsidP="00850670">
      <w:pPr>
        <w:pStyle w:val="120"/>
        <w:ind w:left="1030"/>
      </w:pPr>
      <w:r>
        <w:t>172    ------------------------------------------</w:t>
      </w:r>
    </w:p>
    <w:p w:rsidR="003D4948" w:rsidRDefault="003D4948" w:rsidP="003D4948">
      <w:pPr>
        <w:pStyle w:val="af1"/>
      </w:pPr>
      <w:r>
        <w:rPr>
          <w:rFonts w:hint="eastAsia"/>
        </w:rPr>
        <w:t>Bus2IP_WrCE(7 downto 0)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정의할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8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생긴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마찬가지로</w:t>
      </w:r>
      <w:r>
        <w:rPr>
          <w:rFonts w:hint="eastAsia"/>
        </w:rPr>
        <w:t xml:space="preserve"> Bus2IP_RdCE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t>R</w:t>
      </w:r>
      <w:r>
        <w:rPr>
          <w:rFonts w:hint="eastAsia"/>
        </w:rPr>
        <w:t>ead, write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레지스터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독립적인</w:t>
      </w:r>
      <w:r>
        <w:rPr>
          <w:rFonts w:hint="eastAsia"/>
        </w:rPr>
        <w:t xml:space="preserve"> CS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>173    slv_reg_write_sel &lt;= Bus2IP_WrCE(7 downto 0);</w:t>
      </w:r>
    </w:p>
    <w:p w:rsidR="00850670" w:rsidRDefault="00850670" w:rsidP="00850670">
      <w:pPr>
        <w:pStyle w:val="120"/>
        <w:ind w:left="1030"/>
      </w:pPr>
      <w:r>
        <w:t>174    slv_reg_read_sel  &lt;= Bus2IP_RdCE(7 downto 0);</w:t>
      </w:r>
    </w:p>
    <w:p w:rsidR="003D4948" w:rsidRPr="003D4948" w:rsidRDefault="003D4948" w:rsidP="003D4948">
      <w:pPr>
        <w:pStyle w:val="af1"/>
      </w:pPr>
      <w:r>
        <w:rPr>
          <w:rFonts w:hint="eastAsia"/>
        </w:rPr>
        <w:t>ACK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신호는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IP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선택되었을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슬레이브가</w:t>
      </w:r>
      <w:r>
        <w:rPr>
          <w:rFonts w:hint="eastAsia"/>
        </w:rPr>
        <w:t xml:space="preserve"> </w:t>
      </w:r>
      <w:r>
        <w:rPr>
          <w:rFonts w:hint="eastAsia"/>
        </w:rPr>
        <w:t>올바로</w:t>
      </w:r>
      <w:r>
        <w:rPr>
          <w:rFonts w:hint="eastAsia"/>
        </w:rPr>
        <w:t xml:space="preserve"> </w:t>
      </w:r>
      <w:r>
        <w:rPr>
          <w:rFonts w:hint="eastAsia"/>
        </w:rPr>
        <w:t>디코딩이</w:t>
      </w:r>
      <w:r>
        <w:rPr>
          <w:rFonts w:hint="eastAsia"/>
        </w:rPr>
        <w:t xml:space="preserve"> </w:t>
      </w:r>
      <w:r>
        <w:rPr>
          <w:rFonts w:hint="eastAsia"/>
        </w:rPr>
        <w:t>됐다는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버스에</w:t>
      </w:r>
      <w:r>
        <w:rPr>
          <w:rFonts w:hint="eastAsia"/>
        </w:rPr>
        <w:t xml:space="preserve"> </w:t>
      </w:r>
      <w:r>
        <w:rPr>
          <w:rFonts w:hint="eastAsia"/>
        </w:rPr>
        <w:t>알려줘야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라인</w:t>
      </w:r>
      <w:r>
        <w:rPr>
          <w:rFonts w:hint="eastAsia"/>
        </w:rPr>
        <w:t xml:space="preserve"> 176, 176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마스터가</w:t>
      </w:r>
      <w:r>
        <w:rPr>
          <w:rFonts w:hint="eastAsia"/>
        </w:rPr>
        <w:t xml:space="preserve"> </w:t>
      </w:r>
      <w:r>
        <w:rPr>
          <w:rFonts w:hint="eastAsia"/>
        </w:rPr>
        <w:t>슬레이브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read/write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ack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돌려주기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>175    slv_write_ack     &lt;= Bus2IP_WrCE(0) or Bus2IP_WrCE(1) or Bus2IP_WrCE(2) or Bus2IP_WrCE(3) or Bus2IP_WrCE(4) or Bus2IP_WrCE(5) or Bus2IP_WrCE(6) or Bus2IP_WrCE(7);</w:t>
      </w:r>
    </w:p>
    <w:p w:rsidR="00850670" w:rsidRDefault="00850670" w:rsidP="00850670">
      <w:pPr>
        <w:pStyle w:val="120"/>
        <w:ind w:left="1030"/>
      </w:pPr>
      <w:r>
        <w:t>176    slv_read_ack      &lt;= Bus2IP_RdCE(0) or Bus2IP_RdCE(1) or Bus2IP_RdCE(2) or Bus2IP_RdCE(3) or Bus2IP_RdCE(4) or Bus2IP_RdCE(5) or Bus2IP_RdCE(6) or Bus2IP_RdCE(7);</w:t>
      </w:r>
    </w:p>
    <w:p w:rsidR="00850670" w:rsidRDefault="00850670" w:rsidP="00850670">
      <w:pPr>
        <w:pStyle w:val="120"/>
        <w:ind w:left="1030"/>
      </w:pPr>
      <w:r>
        <w:t xml:space="preserve">177  </w:t>
      </w:r>
    </w:p>
    <w:p w:rsidR="003D4948" w:rsidRDefault="003D4948" w:rsidP="003D4948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178</w:t>
      </w:r>
      <w:r>
        <w:rPr>
          <w:rFonts w:hint="eastAsia"/>
        </w:rPr>
        <w:t>부터</w:t>
      </w:r>
      <w:r>
        <w:rPr>
          <w:rFonts w:hint="eastAsia"/>
        </w:rPr>
        <w:t xml:space="preserve"> 247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 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떄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디코딩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중간에</w:t>
      </w:r>
      <w:r>
        <w:rPr>
          <w:rFonts w:hint="eastAsia"/>
        </w:rPr>
        <w:t xml:space="preserve"> for loop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들어가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BE (Byte Enable)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바이트를</w:t>
      </w:r>
      <w:r>
        <w:rPr>
          <w:rFonts w:hint="eastAsia"/>
        </w:rPr>
        <w:t xml:space="preserve"> </w:t>
      </w:r>
      <w:r>
        <w:rPr>
          <w:rFonts w:hint="eastAsia"/>
        </w:rPr>
        <w:t>선택하기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>178    -- implement slave model software accessible register(s)</w:t>
      </w:r>
    </w:p>
    <w:p w:rsidR="00850670" w:rsidRDefault="00850670" w:rsidP="00850670">
      <w:pPr>
        <w:pStyle w:val="120"/>
        <w:ind w:left="1030"/>
      </w:pPr>
      <w:r>
        <w:t>179    SLAVE_REG_WRITE_PROC : process( Bus2IP_Clk ) is</w:t>
      </w:r>
    </w:p>
    <w:p w:rsidR="00850670" w:rsidRDefault="00850670" w:rsidP="00850670">
      <w:pPr>
        <w:pStyle w:val="120"/>
        <w:ind w:left="1030"/>
      </w:pPr>
      <w:r>
        <w:t>180    begin</w:t>
      </w:r>
    </w:p>
    <w:p w:rsidR="00850670" w:rsidRDefault="00850670" w:rsidP="00850670">
      <w:pPr>
        <w:pStyle w:val="120"/>
        <w:ind w:left="1030"/>
      </w:pPr>
      <w:r>
        <w:t xml:space="preserve">181  </w:t>
      </w:r>
    </w:p>
    <w:p w:rsidR="00850670" w:rsidRDefault="00850670" w:rsidP="00850670">
      <w:pPr>
        <w:pStyle w:val="120"/>
        <w:ind w:left="1030"/>
      </w:pPr>
      <w:r>
        <w:t>182      if Bus2IP_Clk'event and Bus2IP_Clk = '1' then</w:t>
      </w:r>
    </w:p>
    <w:p w:rsidR="00850670" w:rsidRDefault="00850670" w:rsidP="00850670">
      <w:pPr>
        <w:pStyle w:val="120"/>
        <w:ind w:left="1030"/>
      </w:pPr>
      <w:r>
        <w:t>183        if Bus2IP_Resetn = '0' then</w:t>
      </w:r>
    </w:p>
    <w:p w:rsidR="00850670" w:rsidRDefault="00850670" w:rsidP="00850670">
      <w:pPr>
        <w:pStyle w:val="120"/>
        <w:ind w:left="1030"/>
      </w:pPr>
      <w:r>
        <w:t>184          slv_reg0 &lt;= (others =&gt; '0');</w:t>
      </w:r>
    </w:p>
    <w:p w:rsidR="00850670" w:rsidRDefault="00850670" w:rsidP="00850670">
      <w:pPr>
        <w:pStyle w:val="120"/>
        <w:ind w:left="1030"/>
      </w:pPr>
      <w:r>
        <w:lastRenderedPageBreak/>
        <w:t>185          slv_reg1 &lt;= (others =&gt; '0');</w:t>
      </w:r>
    </w:p>
    <w:p w:rsidR="00850670" w:rsidRDefault="00850670" w:rsidP="00850670">
      <w:pPr>
        <w:pStyle w:val="120"/>
        <w:ind w:left="1030"/>
      </w:pPr>
      <w:r>
        <w:t>186          slv_reg2 &lt;= (others =&gt; '0');</w:t>
      </w:r>
    </w:p>
    <w:p w:rsidR="00850670" w:rsidRDefault="00850670" w:rsidP="00850670">
      <w:pPr>
        <w:pStyle w:val="120"/>
        <w:ind w:left="1030"/>
      </w:pPr>
      <w:r>
        <w:t>187          slv_reg3 &lt;= (others =&gt; '0');</w:t>
      </w:r>
    </w:p>
    <w:p w:rsidR="00850670" w:rsidRDefault="00850670" w:rsidP="00850670">
      <w:pPr>
        <w:pStyle w:val="120"/>
        <w:ind w:left="1030"/>
      </w:pPr>
      <w:r>
        <w:t>188          slv_reg4 &lt;= (others =&gt; '0');</w:t>
      </w:r>
    </w:p>
    <w:p w:rsidR="00850670" w:rsidRDefault="00850670" w:rsidP="00850670">
      <w:pPr>
        <w:pStyle w:val="120"/>
        <w:ind w:left="1030"/>
      </w:pPr>
      <w:r>
        <w:t>189          slv_reg5 &lt;= (others =&gt; '0');</w:t>
      </w:r>
    </w:p>
    <w:p w:rsidR="00850670" w:rsidRDefault="00850670" w:rsidP="00850670">
      <w:pPr>
        <w:pStyle w:val="120"/>
        <w:ind w:left="1030"/>
      </w:pPr>
      <w:r>
        <w:t>190          slv_reg6 &lt;= (others =&gt; '0');</w:t>
      </w:r>
    </w:p>
    <w:p w:rsidR="00850670" w:rsidRDefault="00850670" w:rsidP="00850670">
      <w:pPr>
        <w:pStyle w:val="120"/>
        <w:ind w:left="1030"/>
      </w:pPr>
      <w:r>
        <w:t>191          slv_reg7 &lt;= (others =&gt; '0');</w:t>
      </w:r>
    </w:p>
    <w:p w:rsidR="00850670" w:rsidRDefault="00850670" w:rsidP="00850670">
      <w:pPr>
        <w:pStyle w:val="120"/>
        <w:ind w:left="1030"/>
      </w:pPr>
      <w:r>
        <w:t>192        else</w:t>
      </w:r>
    </w:p>
    <w:p w:rsidR="00D62262" w:rsidRDefault="00D62262" w:rsidP="00D62262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192~246</w:t>
      </w:r>
      <w:r>
        <w:rPr>
          <w:rFonts w:hint="eastAsia"/>
        </w:rPr>
        <w:t>까지는</w:t>
      </w:r>
      <w:r>
        <w:rPr>
          <w:rFonts w:hint="eastAsia"/>
        </w:rPr>
        <w:t xml:space="preserve"> 8</w:t>
      </w:r>
      <w:r>
        <w:rPr>
          <w:rFonts w:hint="eastAsia"/>
        </w:rPr>
        <w:t>개의</w:t>
      </w:r>
      <w:r>
        <w:rPr>
          <w:rFonts w:hint="eastAsia"/>
        </w:rPr>
        <w:t xml:space="preserve"> cs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8</w:t>
      </w:r>
      <w:r>
        <w:rPr>
          <w:rFonts w:hint="eastAsia"/>
        </w:rPr>
        <w:t>개의</w:t>
      </w:r>
      <w:r>
        <w:rPr>
          <w:rFonts w:hint="eastAsia"/>
        </w:rPr>
        <w:t xml:space="preserve"> slv_reg#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선택해서</w:t>
      </w:r>
      <w:r>
        <w:rPr>
          <w:rFonts w:hint="eastAsia"/>
        </w:rPr>
        <w:t xml:space="preserve"> </w:t>
      </w:r>
      <w:r>
        <w:rPr>
          <w:rFonts w:hint="eastAsia"/>
        </w:rPr>
        <w:t>쓰기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로직을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 xml:space="preserve">. </w:t>
      </w:r>
    </w:p>
    <w:p w:rsidR="00D62262" w:rsidRPr="00D62262" w:rsidRDefault="00D62262" w:rsidP="00D62262">
      <w:pPr>
        <w:pStyle w:val="af1"/>
      </w:pPr>
      <w:r>
        <w:rPr>
          <w:rFonts w:hint="eastAsia"/>
        </w:rPr>
        <w:t>프로세서가</w:t>
      </w:r>
      <w:r>
        <w:rPr>
          <w:rFonts w:hint="eastAsia"/>
        </w:rPr>
        <w:t xml:space="preserve"> byte accessable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(</w:t>
      </w:r>
      <w:r>
        <w:rPr>
          <w:rFonts w:hint="eastAsia"/>
        </w:rPr>
        <w:t>즉</w:t>
      </w:r>
      <w:r>
        <w:rPr>
          <w:rFonts w:hint="eastAsia"/>
        </w:rPr>
        <w:t xml:space="preserve"> byte, half word, word)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Bus2IP_BE (Byte Enable)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이용하는</w:t>
      </w:r>
      <w:r>
        <w:rPr>
          <w:rFonts w:hint="eastAsia"/>
        </w:rPr>
        <w:t xml:space="preserve"> </w:t>
      </w:r>
      <w:r>
        <w:rPr>
          <w:rFonts w:hint="eastAsia"/>
        </w:rPr>
        <w:t>로직이</w:t>
      </w:r>
      <w:r>
        <w:rPr>
          <w:rFonts w:hint="eastAsia"/>
        </w:rPr>
        <w:t xml:space="preserve"> for loop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850670" w:rsidRDefault="00850670" w:rsidP="00850670">
      <w:pPr>
        <w:pStyle w:val="120"/>
        <w:ind w:left="1030"/>
      </w:pPr>
      <w:r>
        <w:t>193          case slv_reg_write_sel is</w:t>
      </w:r>
    </w:p>
    <w:p w:rsidR="00850670" w:rsidRDefault="00850670" w:rsidP="00850670">
      <w:pPr>
        <w:pStyle w:val="120"/>
        <w:ind w:left="1030"/>
      </w:pPr>
      <w:r>
        <w:t>194            when "10000000" =&gt;</w:t>
      </w:r>
    </w:p>
    <w:p w:rsidR="00850670" w:rsidRDefault="00850670" w:rsidP="00850670">
      <w:pPr>
        <w:pStyle w:val="120"/>
        <w:ind w:left="1030"/>
      </w:pPr>
      <w:r>
        <w:t>195              for byte_index in 0 to (C_SLV_DWIDTH/8)-1 loop</w:t>
      </w:r>
    </w:p>
    <w:p w:rsidR="00850670" w:rsidRDefault="00850670" w:rsidP="00850670">
      <w:pPr>
        <w:pStyle w:val="120"/>
        <w:ind w:left="1030"/>
      </w:pPr>
      <w:r>
        <w:t>196                if ( Bus2IP_BE(byte_index) = '1' ) then</w:t>
      </w:r>
    </w:p>
    <w:p w:rsidR="00850670" w:rsidRDefault="00850670" w:rsidP="00850670">
      <w:pPr>
        <w:pStyle w:val="120"/>
        <w:ind w:left="1030"/>
      </w:pPr>
      <w:r>
        <w:t>197                  slv_reg0(byte_index*8+7 downto byte_index*8) &lt;= Bus2IP_Data(byte_index*8+7 downto byte_index*8);</w:t>
      </w:r>
    </w:p>
    <w:p w:rsidR="00850670" w:rsidRDefault="00850670" w:rsidP="00850670">
      <w:pPr>
        <w:pStyle w:val="120"/>
        <w:ind w:left="1030"/>
      </w:pPr>
      <w:r>
        <w:t>198                end if;</w:t>
      </w:r>
    </w:p>
    <w:p w:rsidR="00850670" w:rsidRDefault="00850670" w:rsidP="00850670">
      <w:pPr>
        <w:pStyle w:val="120"/>
        <w:ind w:left="1030"/>
      </w:pPr>
      <w:r>
        <w:t>199              end loop;</w:t>
      </w:r>
    </w:p>
    <w:p w:rsidR="00850670" w:rsidRDefault="00850670" w:rsidP="00850670">
      <w:pPr>
        <w:pStyle w:val="120"/>
        <w:ind w:left="1030"/>
      </w:pPr>
      <w:r>
        <w:t>200            when "01000000" =&gt;</w:t>
      </w:r>
    </w:p>
    <w:p w:rsidR="00850670" w:rsidRDefault="00850670" w:rsidP="00850670">
      <w:pPr>
        <w:pStyle w:val="120"/>
        <w:ind w:left="1030"/>
      </w:pPr>
      <w:r>
        <w:t>201              for byte_index in 0 to (C_SLV_DWIDTH/8)-1 loop</w:t>
      </w:r>
    </w:p>
    <w:p w:rsidR="00850670" w:rsidRDefault="00850670" w:rsidP="00850670">
      <w:pPr>
        <w:pStyle w:val="120"/>
        <w:ind w:left="1030"/>
      </w:pPr>
      <w:r>
        <w:t>202                if ( Bus2IP_BE(byte_index) = '1' ) then</w:t>
      </w:r>
    </w:p>
    <w:p w:rsidR="00850670" w:rsidRDefault="00850670" w:rsidP="00850670">
      <w:pPr>
        <w:pStyle w:val="120"/>
        <w:ind w:left="1030"/>
      </w:pPr>
      <w:r>
        <w:t>203                  slv_reg1(byte_index*8+7 downto byte_index*8) &lt;= Bus2IP_Data(byte_index*8+7 downto byte_index*8);</w:t>
      </w:r>
    </w:p>
    <w:p w:rsidR="00850670" w:rsidRDefault="00850670" w:rsidP="00850670">
      <w:pPr>
        <w:pStyle w:val="120"/>
        <w:ind w:left="1030"/>
      </w:pPr>
      <w:r>
        <w:t>204                end if;</w:t>
      </w:r>
    </w:p>
    <w:p w:rsidR="00850670" w:rsidRDefault="00850670" w:rsidP="00850670">
      <w:pPr>
        <w:pStyle w:val="120"/>
        <w:ind w:left="1030"/>
      </w:pPr>
      <w:r>
        <w:t>205              end loop;</w:t>
      </w:r>
    </w:p>
    <w:p w:rsidR="00850670" w:rsidRDefault="00850670" w:rsidP="00850670">
      <w:pPr>
        <w:pStyle w:val="120"/>
        <w:ind w:left="1030"/>
      </w:pPr>
      <w:r>
        <w:t>206            when "00100000" =&gt;</w:t>
      </w:r>
    </w:p>
    <w:p w:rsidR="00850670" w:rsidRDefault="00850670" w:rsidP="00850670">
      <w:pPr>
        <w:pStyle w:val="120"/>
        <w:ind w:left="1030"/>
      </w:pPr>
      <w:r>
        <w:t>207              for byte_index in 0 to (C_SLV_DWIDTH/8)-1 loop</w:t>
      </w:r>
    </w:p>
    <w:p w:rsidR="00850670" w:rsidRDefault="00850670" w:rsidP="00850670">
      <w:pPr>
        <w:pStyle w:val="120"/>
        <w:ind w:left="1030"/>
      </w:pPr>
      <w:r>
        <w:t>208                if ( Bus2IP_BE(byte_index) = '1' ) then</w:t>
      </w:r>
    </w:p>
    <w:p w:rsidR="00850670" w:rsidRDefault="00850670" w:rsidP="00850670">
      <w:pPr>
        <w:pStyle w:val="120"/>
        <w:ind w:left="1030"/>
      </w:pPr>
      <w:r>
        <w:t>209                  slv_reg2(byte_index*8+7 downto byte_index*8) &lt;= Bus2IP_Data(byte_index*8+7 downto byte_index*8);</w:t>
      </w:r>
    </w:p>
    <w:p w:rsidR="00850670" w:rsidRDefault="00850670" w:rsidP="00850670">
      <w:pPr>
        <w:pStyle w:val="120"/>
        <w:ind w:left="1030"/>
      </w:pPr>
      <w:r>
        <w:t>210                end if;</w:t>
      </w:r>
    </w:p>
    <w:p w:rsidR="00850670" w:rsidRDefault="00850670" w:rsidP="00850670">
      <w:pPr>
        <w:pStyle w:val="120"/>
        <w:ind w:left="1030"/>
      </w:pPr>
      <w:r>
        <w:t>211              end loop;</w:t>
      </w:r>
    </w:p>
    <w:p w:rsidR="00850670" w:rsidRDefault="00850670" w:rsidP="00850670">
      <w:pPr>
        <w:pStyle w:val="120"/>
        <w:ind w:left="1030"/>
      </w:pPr>
      <w:r>
        <w:t>212            when "00010000" =&gt;</w:t>
      </w:r>
    </w:p>
    <w:p w:rsidR="00850670" w:rsidRDefault="00850670" w:rsidP="00850670">
      <w:pPr>
        <w:pStyle w:val="120"/>
        <w:ind w:left="1030"/>
      </w:pPr>
      <w:r>
        <w:t>213              for byte_index in 0 to (C_SLV_DWIDTH/8)-1 loop</w:t>
      </w:r>
    </w:p>
    <w:p w:rsidR="00850670" w:rsidRDefault="00850670" w:rsidP="00850670">
      <w:pPr>
        <w:pStyle w:val="120"/>
        <w:ind w:left="1030"/>
      </w:pPr>
      <w:r>
        <w:t>214                if ( Bus2IP_BE(byte_index) = '1' ) then</w:t>
      </w:r>
    </w:p>
    <w:p w:rsidR="00850670" w:rsidRDefault="00850670" w:rsidP="00850670">
      <w:pPr>
        <w:pStyle w:val="120"/>
        <w:ind w:left="1030"/>
      </w:pPr>
      <w:r>
        <w:t>215                  slv_reg3(byte_index*8+7 downto byte_index*8) &lt;= Bus2IP_Data(byte_index*8+7 downto byte_index*8);</w:t>
      </w:r>
    </w:p>
    <w:p w:rsidR="00850670" w:rsidRDefault="00850670" w:rsidP="00850670">
      <w:pPr>
        <w:pStyle w:val="120"/>
        <w:ind w:left="1030"/>
      </w:pPr>
      <w:r>
        <w:t>216                end if;</w:t>
      </w:r>
    </w:p>
    <w:p w:rsidR="00850670" w:rsidRDefault="00850670" w:rsidP="00850670">
      <w:pPr>
        <w:pStyle w:val="120"/>
        <w:ind w:left="1030"/>
      </w:pPr>
      <w:r>
        <w:t>217              end loop;</w:t>
      </w:r>
    </w:p>
    <w:p w:rsidR="00850670" w:rsidRDefault="00850670" w:rsidP="00850670">
      <w:pPr>
        <w:pStyle w:val="120"/>
        <w:ind w:left="1030"/>
      </w:pPr>
      <w:r>
        <w:t>218            when "00001000" =&gt;</w:t>
      </w:r>
    </w:p>
    <w:p w:rsidR="00850670" w:rsidRDefault="00850670" w:rsidP="00850670">
      <w:pPr>
        <w:pStyle w:val="120"/>
        <w:ind w:left="1030"/>
      </w:pPr>
      <w:r>
        <w:t>219              for byte_index in 0 to (C_SLV_DWIDTH/8)-1 loop</w:t>
      </w:r>
    </w:p>
    <w:p w:rsidR="00850670" w:rsidRDefault="00850670" w:rsidP="00850670">
      <w:pPr>
        <w:pStyle w:val="120"/>
        <w:ind w:left="1030"/>
      </w:pPr>
      <w:r>
        <w:t>220                if ( Bus2IP_BE(byte_index) = '1' ) then</w:t>
      </w:r>
    </w:p>
    <w:p w:rsidR="00850670" w:rsidRDefault="00850670" w:rsidP="00850670">
      <w:pPr>
        <w:pStyle w:val="120"/>
        <w:ind w:left="1030"/>
      </w:pPr>
      <w:r>
        <w:t>221                  slv_reg4(byte_index*8+7 downto byte_index*8) &lt;= Bus2IP_Data(byte_index*8+7 downto byte_index*8);</w:t>
      </w:r>
    </w:p>
    <w:p w:rsidR="00850670" w:rsidRDefault="00D62262" w:rsidP="00850670">
      <w:pPr>
        <w:pStyle w:val="120"/>
        <w:ind w:left="1030"/>
      </w:pPr>
      <w:r>
        <w:t>ㅋ</w:t>
      </w:r>
      <w:r>
        <w:rPr>
          <w:rFonts w:hint="eastAsia"/>
        </w:rPr>
        <w:t>1</w:t>
      </w:r>
      <w:r w:rsidR="00850670">
        <w:t>222                end if;</w:t>
      </w:r>
    </w:p>
    <w:p w:rsidR="00850670" w:rsidRDefault="00850670" w:rsidP="00850670">
      <w:pPr>
        <w:pStyle w:val="120"/>
        <w:ind w:left="1030"/>
      </w:pPr>
      <w:r>
        <w:t>223              end loop;</w:t>
      </w:r>
    </w:p>
    <w:p w:rsidR="00850670" w:rsidRDefault="00850670" w:rsidP="00850670">
      <w:pPr>
        <w:pStyle w:val="120"/>
        <w:ind w:left="1030"/>
      </w:pPr>
      <w:r>
        <w:t>224            when "00000100" =&gt;</w:t>
      </w:r>
    </w:p>
    <w:p w:rsidR="00850670" w:rsidRDefault="00850670" w:rsidP="00850670">
      <w:pPr>
        <w:pStyle w:val="120"/>
        <w:ind w:left="1030"/>
      </w:pPr>
      <w:r>
        <w:t>225              for byte_index in 0 to (C_SLV_DWIDTH/8)-1 loop</w:t>
      </w:r>
    </w:p>
    <w:p w:rsidR="00850670" w:rsidRDefault="00850670" w:rsidP="00850670">
      <w:pPr>
        <w:pStyle w:val="120"/>
        <w:ind w:left="1030"/>
      </w:pPr>
      <w:r>
        <w:t>226                if ( Bus2IP_BE(byte_index) = '1' ) then</w:t>
      </w:r>
    </w:p>
    <w:p w:rsidR="00850670" w:rsidRDefault="00850670" w:rsidP="00850670">
      <w:pPr>
        <w:pStyle w:val="120"/>
        <w:ind w:left="1030"/>
      </w:pPr>
      <w:r>
        <w:t>227                  slv_reg5(byte_index*8+7 downto byte_index*8) &lt;= Bus2IP_Data(byte_index*8+7 downto byte_index*8);</w:t>
      </w:r>
    </w:p>
    <w:p w:rsidR="00850670" w:rsidRDefault="00850670" w:rsidP="00850670">
      <w:pPr>
        <w:pStyle w:val="120"/>
        <w:ind w:left="1030"/>
      </w:pPr>
      <w:r>
        <w:t>228                end if;</w:t>
      </w:r>
    </w:p>
    <w:p w:rsidR="00850670" w:rsidRDefault="00850670" w:rsidP="00850670">
      <w:pPr>
        <w:pStyle w:val="120"/>
        <w:ind w:left="1030"/>
      </w:pPr>
      <w:r>
        <w:t>229              end loop;</w:t>
      </w:r>
    </w:p>
    <w:p w:rsidR="00850670" w:rsidRDefault="00850670" w:rsidP="00850670">
      <w:pPr>
        <w:pStyle w:val="120"/>
        <w:ind w:left="1030"/>
      </w:pPr>
      <w:r>
        <w:t>230            when "00000010" =&gt;</w:t>
      </w:r>
    </w:p>
    <w:p w:rsidR="00850670" w:rsidRDefault="00850670" w:rsidP="00850670">
      <w:pPr>
        <w:pStyle w:val="120"/>
        <w:ind w:left="1030"/>
      </w:pPr>
      <w:r>
        <w:t>231              for byte_index in 0 to (C_SLV_DWIDTH/8)-1 loop</w:t>
      </w:r>
    </w:p>
    <w:p w:rsidR="00850670" w:rsidRDefault="00850670" w:rsidP="00850670">
      <w:pPr>
        <w:pStyle w:val="120"/>
        <w:ind w:left="1030"/>
      </w:pPr>
      <w:r>
        <w:t>232                if ( Bus2IP_BE(byte_index) = '1' ) then</w:t>
      </w:r>
    </w:p>
    <w:p w:rsidR="00850670" w:rsidRDefault="00850670" w:rsidP="00850670">
      <w:pPr>
        <w:pStyle w:val="120"/>
        <w:ind w:left="1030"/>
      </w:pPr>
      <w:r>
        <w:t>233                  slv_reg6(byte_index*8+7 downto byte_index*8) &lt;= Bus2IP_Data(byte_index*8+7 downto byte_index*8);</w:t>
      </w:r>
    </w:p>
    <w:p w:rsidR="00850670" w:rsidRDefault="00850670" w:rsidP="00850670">
      <w:pPr>
        <w:pStyle w:val="120"/>
        <w:ind w:left="1030"/>
      </w:pPr>
      <w:r>
        <w:t>234                end if;</w:t>
      </w:r>
    </w:p>
    <w:p w:rsidR="00850670" w:rsidRDefault="00850670" w:rsidP="00850670">
      <w:pPr>
        <w:pStyle w:val="120"/>
        <w:ind w:left="1030"/>
      </w:pPr>
      <w:r>
        <w:lastRenderedPageBreak/>
        <w:t>235              end loop;</w:t>
      </w:r>
    </w:p>
    <w:p w:rsidR="00850670" w:rsidRDefault="00850670" w:rsidP="00850670">
      <w:pPr>
        <w:pStyle w:val="120"/>
        <w:ind w:left="1030"/>
      </w:pPr>
      <w:r>
        <w:t>236            when "00000001" =&gt;</w:t>
      </w:r>
    </w:p>
    <w:p w:rsidR="00850670" w:rsidRDefault="00850670" w:rsidP="00850670">
      <w:pPr>
        <w:pStyle w:val="120"/>
        <w:ind w:left="1030"/>
      </w:pPr>
      <w:r>
        <w:t>237              for byte_index in 0 to (C_SLV_DWIDTH/8)-1 loop</w:t>
      </w:r>
    </w:p>
    <w:p w:rsidR="00850670" w:rsidRDefault="00850670" w:rsidP="00850670">
      <w:pPr>
        <w:pStyle w:val="120"/>
        <w:ind w:left="1030"/>
      </w:pPr>
      <w:r>
        <w:t>238                if ( Bus2IP_BE(byte_index) = '1' ) then</w:t>
      </w:r>
    </w:p>
    <w:p w:rsidR="00850670" w:rsidRDefault="00850670" w:rsidP="00850670">
      <w:pPr>
        <w:pStyle w:val="120"/>
        <w:ind w:left="1030"/>
      </w:pPr>
      <w:r>
        <w:t>239                  slv_reg7(byte_index*8+7 downto byte_index*8) &lt;= Bus2IP_Data(byte_index*8+7 downto byte_index*8);</w:t>
      </w:r>
    </w:p>
    <w:p w:rsidR="00850670" w:rsidRDefault="00850670" w:rsidP="00850670">
      <w:pPr>
        <w:pStyle w:val="120"/>
        <w:ind w:left="1030"/>
      </w:pPr>
      <w:r>
        <w:t>240                end if;</w:t>
      </w:r>
    </w:p>
    <w:p w:rsidR="00850670" w:rsidRDefault="00850670" w:rsidP="00850670">
      <w:pPr>
        <w:pStyle w:val="120"/>
        <w:ind w:left="1030"/>
      </w:pPr>
      <w:r>
        <w:t>241              end loop;</w:t>
      </w:r>
    </w:p>
    <w:p w:rsidR="00850670" w:rsidRDefault="00850670" w:rsidP="00850670">
      <w:pPr>
        <w:pStyle w:val="120"/>
        <w:ind w:left="1030"/>
      </w:pPr>
      <w:r>
        <w:t>242            when others =&gt; null;</w:t>
      </w:r>
    </w:p>
    <w:p w:rsidR="00850670" w:rsidRDefault="00850670" w:rsidP="00850670">
      <w:pPr>
        <w:pStyle w:val="120"/>
        <w:ind w:left="1030"/>
      </w:pPr>
      <w:r>
        <w:t>243          end case;</w:t>
      </w:r>
    </w:p>
    <w:p w:rsidR="00850670" w:rsidRDefault="00850670" w:rsidP="00850670">
      <w:pPr>
        <w:pStyle w:val="120"/>
        <w:ind w:left="1030"/>
      </w:pPr>
      <w:r>
        <w:t>244        end if;</w:t>
      </w:r>
    </w:p>
    <w:p w:rsidR="00850670" w:rsidRDefault="00850670" w:rsidP="00850670">
      <w:pPr>
        <w:pStyle w:val="120"/>
        <w:ind w:left="1030"/>
      </w:pPr>
      <w:r>
        <w:t>245      end if;</w:t>
      </w:r>
    </w:p>
    <w:p w:rsidR="00850670" w:rsidRDefault="00850670" w:rsidP="00850670">
      <w:pPr>
        <w:pStyle w:val="120"/>
        <w:ind w:left="1030"/>
      </w:pPr>
      <w:r>
        <w:t xml:space="preserve">246  </w:t>
      </w:r>
    </w:p>
    <w:p w:rsidR="00850670" w:rsidRDefault="00850670" w:rsidP="00850670">
      <w:pPr>
        <w:pStyle w:val="120"/>
        <w:ind w:left="1030"/>
      </w:pPr>
      <w:r>
        <w:t>247    end process SLAVE_REG_WRITE_PROC;</w:t>
      </w:r>
    </w:p>
    <w:p w:rsidR="00850670" w:rsidRDefault="00850670" w:rsidP="00850670">
      <w:pPr>
        <w:pStyle w:val="120"/>
        <w:ind w:left="1030"/>
      </w:pPr>
      <w:r>
        <w:t xml:space="preserve">248  </w:t>
      </w:r>
    </w:p>
    <w:p w:rsidR="003D4948" w:rsidRDefault="003D4948" w:rsidP="003D4948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마스터가</w:t>
      </w:r>
      <w:r>
        <w:rPr>
          <w:rFonts w:hint="eastAsia"/>
        </w:rPr>
        <w:t xml:space="preserve"> </w:t>
      </w:r>
      <w:r>
        <w:rPr>
          <w:rFonts w:hint="eastAsia"/>
        </w:rPr>
        <w:t>슬레이브에서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로직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라인</w:t>
      </w:r>
      <w:r>
        <w:rPr>
          <w:rFonts w:hint="eastAsia"/>
        </w:rPr>
        <w:t xml:space="preserve"> 254</w:t>
      </w:r>
      <w:r>
        <w:rPr>
          <w:rFonts w:hint="eastAsia"/>
        </w:rPr>
        <w:t>부터</w:t>
      </w:r>
      <w:r>
        <w:rPr>
          <w:rFonts w:hint="eastAsia"/>
        </w:rPr>
        <w:t xml:space="preserve"> 262</w:t>
      </w:r>
      <w:r>
        <w:rPr>
          <w:rFonts w:hint="eastAsia"/>
        </w:rPr>
        <w:t>까지</w:t>
      </w:r>
      <w:r>
        <w:rPr>
          <w:rFonts w:hint="eastAsia"/>
        </w:rPr>
        <w:t xml:space="preserve"> CS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레지스터가</w:t>
      </w:r>
      <w:r>
        <w:rPr>
          <w:rFonts w:hint="eastAsia"/>
        </w:rPr>
        <w:t xml:space="preserve"> </w:t>
      </w:r>
      <w:r>
        <w:rPr>
          <w:rFonts w:hint="eastAsia"/>
        </w:rPr>
        <w:t>디코딩</w:t>
      </w:r>
      <w:r>
        <w:rPr>
          <w:rFonts w:hint="eastAsia"/>
        </w:rPr>
        <w:t xml:space="preserve"> </w:t>
      </w:r>
      <w:r>
        <w:rPr>
          <w:rFonts w:hint="eastAsia"/>
        </w:rPr>
        <w:t>되어서</w:t>
      </w:r>
      <w:r>
        <w:rPr>
          <w:rFonts w:hint="eastAsia"/>
        </w:rPr>
        <w:t xml:space="preserve"> </w:t>
      </w:r>
      <w:r>
        <w:rPr>
          <w:rFonts w:hint="eastAsia"/>
        </w:rPr>
        <w:t>버스에</w:t>
      </w:r>
      <w:r>
        <w:rPr>
          <w:rFonts w:hint="eastAsia"/>
        </w:rPr>
        <w:t xml:space="preserve"> </w:t>
      </w:r>
      <w:r>
        <w:rPr>
          <w:rFonts w:hint="eastAsia"/>
        </w:rPr>
        <w:t>실리는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>249    -- implement slave model software accessible register(s) read mux</w:t>
      </w:r>
    </w:p>
    <w:p w:rsidR="00850670" w:rsidRDefault="00850670" w:rsidP="00850670">
      <w:pPr>
        <w:pStyle w:val="120"/>
        <w:ind w:left="1030"/>
      </w:pPr>
      <w:r>
        <w:t>250    SLAVE_REG_READ_PROC : process( slv_reg_read_sel, slv_reg0, slv_reg1, slv_reg2, slv_reg3, slv_reg4, slv_reg5, slv_reg6, slv_reg7 ) is</w:t>
      </w:r>
    </w:p>
    <w:p w:rsidR="00850670" w:rsidRDefault="00850670" w:rsidP="00850670">
      <w:pPr>
        <w:pStyle w:val="120"/>
        <w:ind w:left="1030"/>
      </w:pPr>
      <w:r>
        <w:t>251    begin</w:t>
      </w:r>
    </w:p>
    <w:p w:rsidR="00850670" w:rsidRDefault="00850670" w:rsidP="00850670">
      <w:pPr>
        <w:pStyle w:val="120"/>
        <w:ind w:left="1030"/>
      </w:pPr>
      <w:r>
        <w:t xml:space="preserve">252  </w:t>
      </w:r>
    </w:p>
    <w:p w:rsidR="00850670" w:rsidRDefault="00850670" w:rsidP="00850670">
      <w:pPr>
        <w:pStyle w:val="120"/>
        <w:ind w:left="1030"/>
      </w:pPr>
      <w:r>
        <w:t>253      case slv_reg_read_sel is</w:t>
      </w:r>
    </w:p>
    <w:p w:rsidR="00850670" w:rsidRDefault="00850670" w:rsidP="00850670">
      <w:pPr>
        <w:pStyle w:val="120"/>
        <w:ind w:left="1030"/>
      </w:pPr>
      <w:r>
        <w:t>254        when "10000000" =&gt; slv_ip2bus_data &lt;= slv_reg0;</w:t>
      </w:r>
    </w:p>
    <w:p w:rsidR="00850670" w:rsidRDefault="00850670" w:rsidP="00850670">
      <w:pPr>
        <w:pStyle w:val="120"/>
        <w:ind w:left="1030"/>
      </w:pPr>
      <w:r>
        <w:t>255        when "01000000" =&gt; slv_ip2bus_data &lt;= slv_reg1;</w:t>
      </w:r>
    </w:p>
    <w:p w:rsidR="00850670" w:rsidRDefault="00850670" w:rsidP="00850670">
      <w:pPr>
        <w:pStyle w:val="120"/>
        <w:ind w:left="1030"/>
      </w:pPr>
      <w:r>
        <w:t>256        when "00100000" =&gt; slv_ip2bus_data &lt;= slv_reg2;</w:t>
      </w:r>
    </w:p>
    <w:p w:rsidR="00850670" w:rsidRDefault="00850670" w:rsidP="00850670">
      <w:pPr>
        <w:pStyle w:val="120"/>
        <w:ind w:left="1030"/>
      </w:pPr>
      <w:r>
        <w:t>257        when "00010000" =&gt; slv_ip2bus_data &lt;= slv_reg3;</w:t>
      </w:r>
    </w:p>
    <w:p w:rsidR="00850670" w:rsidRDefault="00850670" w:rsidP="00850670">
      <w:pPr>
        <w:pStyle w:val="120"/>
        <w:ind w:left="1030"/>
      </w:pPr>
      <w:r>
        <w:t>258        when "00001000" =&gt; slv_ip2bus_data &lt;= slv_reg4;</w:t>
      </w:r>
    </w:p>
    <w:p w:rsidR="00850670" w:rsidRDefault="00850670" w:rsidP="00850670">
      <w:pPr>
        <w:pStyle w:val="120"/>
        <w:ind w:left="1030"/>
      </w:pPr>
      <w:r>
        <w:t>259        when "00000100" =&gt; slv_ip2bus_data &lt;= slv_reg5;</w:t>
      </w:r>
    </w:p>
    <w:p w:rsidR="00850670" w:rsidRDefault="00850670" w:rsidP="00850670">
      <w:pPr>
        <w:pStyle w:val="120"/>
        <w:ind w:left="1030"/>
      </w:pPr>
      <w:r>
        <w:t>260        when "00000010" =&gt; slv_ip2bus_data &lt;= slv_reg6;</w:t>
      </w:r>
    </w:p>
    <w:p w:rsidR="00850670" w:rsidRDefault="00850670" w:rsidP="00850670">
      <w:pPr>
        <w:pStyle w:val="120"/>
        <w:ind w:left="1030"/>
      </w:pPr>
      <w:r>
        <w:t>261        when "00000001" =&gt; slv_ip2bus_data &lt;= slv_reg7;</w:t>
      </w:r>
    </w:p>
    <w:p w:rsidR="00850670" w:rsidRDefault="00850670" w:rsidP="00850670">
      <w:pPr>
        <w:pStyle w:val="120"/>
        <w:ind w:left="1030"/>
      </w:pPr>
      <w:r>
        <w:t>262        when others =&gt; slv_ip2bus_data &lt;= (others =&gt; '0');</w:t>
      </w:r>
    </w:p>
    <w:p w:rsidR="00850670" w:rsidRDefault="00850670" w:rsidP="00850670">
      <w:pPr>
        <w:pStyle w:val="120"/>
        <w:ind w:left="1030"/>
      </w:pPr>
      <w:r>
        <w:t>263      end case;</w:t>
      </w:r>
    </w:p>
    <w:p w:rsidR="00850670" w:rsidRDefault="00850670" w:rsidP="00850670">
      <w:pPr>
        <w:pStyle w:val="120"/>
        <w:ind w:left="1030"/>
      </w:pPr>
      <w:r>
        <w:t xml:space="preserve">264  </w:t>
      </w:r>
    </w:p>
    <w:p w:rsidR="00850670" w:rsidRDefault="00850670" w:rsidP="00850670">
      <w:pPr>
        <w:pStyle w:val="120"/>
        <w:ind w:left="1030"/>
      </w:pPr>
      <w:r>
        <w:t>265    end process SLAVE_REG_READ_PROC;</w:t>
      </w:r>
    </w:p>
    <w:p w:rsidR="003D4948" w:rsidRDefault="003D4948" w:rsidP="003D4948">
      <w:pPr>
        <w:pStyle w:val="af1"/>
      </w:pPr>
      <w:r>
        <w:rPr>
          <w:rFonts w:hint="eastAsia"/>
        </w:rPr>
        <w:t>슬레이브는</w:t>
      </w:r>
      <w:r>
        <w:rPr>
          <w:rFonts w:hint="eastAsia"/>
        </w:rPr>
        <w:t xml:space="preserve"> </w:t>
      </w:r>
      <w:r w:rsidR="0022192E">
        <w:rPr>
          <w:rFonts w:hint="eastAsia"/>
        </w:rPr>
        <w:t>마스터의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요청가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읽기를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시도할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때만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데이터를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버스에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넘겨주고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나머지는</w:t>
      </w:r>
      <w:r w:rsidR="0022192E">
        <w:rPr>
          <w:rFonts w:hint="eastAsia"/>
        </w:rPr>
        <w:t xml:space="preserve"> </w:t>
      </w:r>
      <w:r w:rsidR="0022192E">
        <w:t>“</w:t>
      </w:r>
      <w:r w:rsidR="0022192E">
        <w:rPr>
          <w:rFonts w:hint="eastAsia"/>
        </w:rPr>
        <w:t>0</w:t>
      </w:r>
      <w:r w:rsidR="0022192E">
        <w:t>”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상태를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유지해야</w:t>
      </w:r>
      <w:r w:rsidR="0022192E">
        <w:rPr>
          <w:rFonts w:hint="eastAsia"/>
        </w:rPr>
        <w:t xml:space="preserve"> </w:t>
      </w:r>
      <w:r w:rsidR="0022192E">
        <w:rPr>
          <w:rFonts w:hint="eastAsia"/>
        </w:rPr>
        <w:t>합니다</w:t>
      </w:r>
      <w:r w:rsidR="0022192E"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 xml:space="preserve">266  </w:t>
      </w:r>
    </w:p>
    <w:p w:rsidR="00850670" w:rsidRDefault="00850670" w:rsidP="00850670">
      <w:pPr>
        <w:pStyle w:val="120"/>
        <w:ind w:left="1030"/>
      </w:pPr>
      <w:r>
        <w:t>267    ------------------------------------------</w:t>
      </w:r>
    </w:p>
    <w:p w:rsidR="00850670" w:rsidRDefault="00850670" w:rsidP="00850670">
      <w:pPr>
        <w:pStyle w:val="120"/>
        <w:ind w:left="1030"/>
      </w:pPr>
      <w:r>
        <w:t>268    -- Example code to drive IP to Bus signals</w:t>
      </w:r>
    </w:p>
    <w:p w:rsidR="00850670" w:rsidRDefault="00850670" w:rsidP="00850670">
      <w:pPr>
        <w:pStyle w:val="120"/>
        <w:ind w:left="1030"/>
      </w:pPr>
      <w:r>
        <w:t>269    ------------------------------------------</w:t>
      </w:r>
    </w:p>
    <w:p w:rsidR="00850670" w:rsidRDefault="00850670" w:rsidP="00850670">
      <w:pPr>
        <w:pStyle w:val="120"/>
        <w:ind w:left="1030"/>
      </w:pPr>
      <w:r>
        <w:t>270    IP2Bus_Data  &lt;= slv_ip2bus_data when slv_read_ack = '1' else</w:t>
      </w:r>
    </w:p>
    <w:p w:rsidR="00850670" w:rsidRDefault="00850670" w:rsidP="00850670">
      <w:pPr>
        <w:pStyle w:val="120"/>
        <w:ind w:left="1030"/>
      </w:pPr>
      <w:r>
        <w:t>271                    (others =&gt; '0');</w:t>
      </w:r>
    </w:p>
    <w:p w:rsidR="00850670" w:rsidRDefault="00850670" w:rsidP="00850670">
      <w:pPr>
        <w:pStyle w:val="120"/>
        <w:ind w:left="1030"/>
      </w:pPr>
      <w:r>
        <w:t xml:space="preserve">272  </w:t>
      </w:r>
    </w:p>
    <w:p w:rsidR="0022192E" w:rsidRDefault="0022192E" w:rsidP="0022192E">
      <w:pPr>
        <w:pStyle w:val="af1"/>
      </w:pPr>
      <w:r>
        <w:rPr>
          <w:rFonts w:hint="eastAsia"/>
        </w:rPr>
        <w:t>슬레이브에서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ack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버스로</w:t>
      </w:r>
      <w:r>
        <w:rPr>
          <w:rFonts w:hint="eastAsia"/>
        </w:rPr>
        <w:t xml:space="preserve"> </w:t>
      </w:r>
      <w:r>
        <w:rPr>
          <w:rFonts w:hint="eastAsia"/>
        </w:rPr>
        <w:t>돌려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850670" w:rsidRDefault="00850670" w:rsidP="00850670">
      <w:pPr>
        <w:pStyle w:val="120"/>
        <w:ind w:left="1030"/>
      </w:pPr>
      <w:r>
        <w:t>273    IP2Bus_WrAck &lt;= slv_write_ack;</w:t>
      </w:r>
    </w:p>
    <w:p w:rsidR="00850670" w:rsidRDefault="00850670" w:rsidP="00850670">
      <w:pPr>
        <w:pStyle w:val="120"/>
        <w:ind w:left="1030"/>
      </w:pPr>
      <w:r>
        <w:t>274    IP2Bus_RdAck &lt;= slv_read_ack;</w:t>
      </w:r>
    </w:p>
    <w:p w:rsidR="00850670" w:rsidRDefault="00850670" w:rsidP="00850670">
      <w:pPr>
        <w:pStyle w:val="120"/>
        <w:ind w:left="1030"/>
      </w:pPr>
      <w:r>
        <w:t>275    IP2Bus_Error &lt;= '0';</w:t>
      </w:r>
    </w:p>
    <w:p w:rsidR="00850670" w:rsidRDefault="00850670" w:rsidP="00850670">
      <w:pPr>
        <w:pStyle w:val="120"/>
        <w:ind w:left="1030"/>
      </w:pPr>
      <w:r>
        <w:t xml:space="preserve">276  </w:t>
      </w:r>
    </w:p>
    <w:p w:rsidR="00850670" w:rsidRDefault="00850670" w:rsidP="00850670">
      <w:pPr>
        <w:pStyle w:val="120"/>
        <w:ind w:left="1030"/>
      </w:pPr>
      <w:r>
        <w:t>277  end IMP;</w:t>
      </w:r>
    </w:p>
    <w:p w:rsidR="0022192E" w:rsidRDefault="0022192E" w:rsidP="0022192E">
      <w:pPr>
        <w:pStyle w:val="3"/>
      </w:pPr>
      <w:r>
        <w:lastRenderedPageBreak/>
        <w:t>M</w:t>
      </w:r>
      <w:r>
        <w:rPr>
          <w:rFonts w:hint="eastAsia"/>
        </w:rPr>
        <w:t>ylogic.vhd</w:t>
      </w:r>
    </w:p>
    <w:p w:rsidR="0022192E" w:rsidRPr="0022192E" w:rsidRDefault="0022192E" w:rsidP="0022192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 user_logic.vhd</w:t>
      </w:r>
      <w:r>
        <w:rPr>
          <w:rFonts w:hint="eastAsia"/>
        </w:rPr>
        <w:t>와</w:t>
      </w:r>
      <w:r>
        <w:rPr>
          <w:rFonts w:hint="eastAsia"/>
        </w:rPr>
        <w:t xml:space="preserve"> AXI </w:t>
      </w:r>
      <w:r>
        <w:rPr>
          <w:rFonts w:hint="eastAsia"/>
        </w:rPr>
        <w:t>인터커넥터를</w:t>
      </w:r>
      <w:r>
        <w:rPr>
          <w:rFonts w:hint="eastAsia"/>
        </w:rPr>
        <w:t xml:space="preserve"> </w:t>
      </w:r>
      <w:r>
        <w:rPr>
          <w:rFonts w:hint="eastAsia"/>
        </w:rPr>
        <w:t>연결시켜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mylogic.vhd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22192E" w:rsidRDefault="0022192E" w:rsidP="0022192E">
      <w:pPr>
        <w:pStyle w:val="120"/>
        <w:ind w:left="1030"/>
      </w:pPr>
      <w:r>
        <w:t>1  ------------------------------------------------------------------------------</w:t>
      </w:r>
    </w:p>
    <w:p w:rsidR="0022192E" w:rsidRDefault="0022192E" w:rsidP="0022192E">
      <w:pPr>
        <w:pStyle w:val="120"/>
        <w:ind w:left="1030"/>
      </w:pPr>
      <w:r>
        <w:t>2  -- mylogic.vhd - entity/architecture pair</w:t>
      </w:r>
    </w:p>
    <w:p w:rsidR="0022192E" w:rsidRDefault="0022192E" w:rsidP="0022192E">
      <w:pPr>
        <w:pStyle w:val="120"/>
        <w:ind w:left="1030"/>
      </w:pPr>
    </w:p>
    <w:p w:rsidR="0022192E" w:rsidRDefault="0022192E" w:rsidP="0022192E">
      <w:pPr>
        <w:pStyle w:val="120"/>
        <w:ind w:left="1030"/>
      </w:pPr>
      <w:r>
        <w:rPr>
          <w:rFonts w:hint="eastAsia"/>
        </w:rPr>
        <w:t>&gt;&gt;&gt;&gt;&gt;&gt;&gt;</w:t>
      </w:r>
    </w:p>
    <w:p w:rsidR="0022192E" w:rsidRDefault="0022192E" w:rsidP="0022192E">
      <w:pPr>
        <w:pStyle w:val="120"/>
        <w:ind w:left="1030"/>
      </w:pPr>
    </w:p>
    <w:p w:rsidR="0022192E" w:rsidRDefault="0022192E" w:rsidP="0022192E">
      <w:pPr>
        <w:pStyle w:val="120"/>
        <w:ind w:left="1030"/>
      </w:pPr>
      <w:r>
        <w:t>58  ------------------------------------------------------------------------------</w:t>
      </w:r>
    </w:p>
    <w:p w:rsidR="0022192E" w:rsidRDefault="0022192E" w:rsidP="0022192E">
      <w:pPr>
        <w:pStyle w:val="120"/>
        <w:ind w:left="1030"/>
      </w:pPr>
      <w:r>
        <w:t xml:space="preserve">59  </w:t>
      </w:r>
    </w:p>
    <w:p w:rsidR="0022192E" w:rsidRDefault="0022192E" w:rsidP="0022192E">
      <w:pPr>
        <w:pStyle w:val="120"/>
        <w:ind w:left="1030"/>
      </w:pPr>
      <w:r>
        <w:t>60  library ieee;</w:t>
      </w:r>
    </w:p>
    <w:p w:rsidR="0022192E" w:rsidRDefault="0022192E" w:rsidP="0022192E">
      <w:pPr>
        <w:pStyle w:val="120"/>
        <w:ind w:left="1030"/>
      </w:pPr>
      <w:r>
        <w:t>61  use ieee.std_logic_1164.all;</w:t>
      </w:r>
    </w:p>
    <w:p w:rsidR="0022192E" w:rsidRDefault="0022192E" w:rsidP="0022192E">
      <w:pPr>
        <w:pStyle w:val="120"/>
        <w:ind w:left="1030"/>
      </w:pPr>
      <w:r>
        <w:t>62  use ieee.std_logic_arith.all;</w:t>
      </w:r>
    </w:p>
    <w:p w:rsidR="0022192E" w:rsidRDefault="0022192E" w:rsidP="0022192E">
      <w:pPr>
        <w:pStyle w:val="120"/>
        <w:ind w:left="1030"/>
      </w:pPr>
      <w:r>
        <w:t>63  use ieee.std_logic_unsigned.all;</w:t>
      </w:r>
    </w:p>
    <w:p w:rsidR="0022192E" w:rsidRDefault="0022192E" w:rsidP="0022192E">
      <w:pPr>
        <w:pStyle w:val="120"/>
        <w:ind w:left="1030"/>
      </w:pPr>
      <w:r>
        <w:t xml:space="preserve">64  </w:t>
      </w:r>
    </w:p>
    <w:p w:rsidR="0022192E" w:rsidRDefault="0022192E" w:rsidP="0022192E">
      <w:pPr>
        <w:pStyle w:val="120"/>
        <w:ind w:left="1030"/>
      </w:pPr>
      <w:r>
        <w:t>65  library proc_common_v3_00_a;</w:t>
      </w:r>
    </w:p>
    <w:p w:rsidR="0022192E" w:rsidRDefault="0022192E" w:rsidP="0022192E">
      <w:pPr>
        <w:pStyle w:val="120"/>
        <w:ind w:left="1030"/>
      </w:pPr>
      <w:r>
        <w:t>66  use proc_common_v3_00_a.proc_common_pkg.all;</w:t>
      </w:r>
    </w:p>
    <w:p w:rsidR="0022192E" w:rsidRDefault="0022192E" w:rsidP="0022192E">
      <w:pPr>
        <w:pStyle w:val="120"/>
        <w:ind w:left="1030"/>
      </w:pPr>
      <w:r>
        <w:t>67  use proc_common_v3_00_a.ipif_pkg.all;</w:t>
      </w:r>
    </w:p>
    <w:p w:rsidR="0022192E" w:rsidRDefault="0022192E" w:rsidP="0022192E">
      <w:pPr>
        <w:pStyle w:val="120"/>
        <w:ind w:left="1030"/>
      </w:pPr>
      <w:r>
        <w:t xml:space="preserve">68  </w:t>
      </w:r>
    </w:p>
    <w:p w:rsidR="0022192E" w:rsidRDefault="0022192E" w:rsidP="0022192E">
      <w:pPr>
        <w:pStyle w:val="120"/>
        <w:ind w:left="1030"/>
      </w:pPr>
      <w:r>
        <w:t>69  library axi_lite_ipif_v1_01_a;</w:t>
      </w:r>
    </w:p>
    <w:p w:rsidR="0022192E" w:rsidRDefault="0022192E" w:rsidP="0022192E">
      <w:pPr>
        <w:pStyle w:val="120"/>
        <w:ind w:left="1030"/>
      </w:pPr>
      <w:r>
        <w:t>70  use axi_lite_ipif_v1_01_a.axi_lite_ipif;</w:t>
      </w:r>
    </w:p>
    <w:p w:rsidR="0022192E" w:rsidRDefault="0022192E" w:rsidP="0022192E">
      <w:pPr>
        <w:pStyle w:val="120"/>
        <w:ind w:left="1030"/>
      </w:pPr>
      <w:r>
        <w:t xml:space="preserve">71  </w:t>
      </w:r>
    </w:p>
    <w:p w:rsidR="0022192E" w:rsidRDefault="0022192E" w:rsidP="0022192E">
      <w:pPr>
        <w:pStyle w:val="120"/>
        <w:ind w:left="1030"/>
      </w:pPr>
      <w:r>
        <w:t>72  library mylogic_v1_00_a;</w:t>
      </w:r>
    </w:p>
    <w:p w:rsidR="0022192E" w:rsidRDefault="0022192E" w:rsidP="0022192E">
      <w:pPr>
        <w:pStyle w:val="120"/>
        <w:ind w:left="1030"/>
      </w:pPr>
      <w:r>
        <w:t>73  use mylogic_v1_00_a.user_logic;</w:t>
      </w:r>
    </w:p>
    <w:p w:rsidR="00EE6B06" w:rsidRDefault="00EE6B06" w:rsidP="0022192E">
      <w:pPr>
        <w:pStyle w:val="120"/>
        <w:ind w:left="1030"/>
      </w:pPr>
    </w:p>
    <w:p w:rsidR="0022192E" w:rsidRDefault="00EE6B06" w:rsidP="00EE6B06">
      <w:pPr>
        <w:pStyle w:val="120"/>
        <w:ind w:left="1030"/>
      </w:pPr>
      <w:r>
        <w:rPr>
          <w:rFonts w:hint="eastAsia"/>
        </w:rPr>
        <w:t>&gt;&gt;&gt;&gt;&gt;&gt;&gt;&gt;&gt;&gt;&gt;</w:t>
      </w:r>
    </w:p>
    <w:p w:rsidR="00EE6B06" w:rsidRDefault="00EE6B06" w:rsidP="00EE6B06">
      <w:pPr>
        <w:pStyle w:val="af1"/>
      </w:pPr>
      <w:r>
        <w:t>M</w:t>
      </w:r>
      <w:r>
        <w:rPr>
          <w:rFonts w:hint="eastAsia"/>
        </w:rPr>
        <w:t>ylogic</w:t>
      </w:r>
      <w:r>
        <w:rPr>
          <w:rFonts w:hint="eastAsia"/>
        </w:rPr>
        <w:t>도</w:t>
      </w:r>
      <w:r>
        <w:rPr>
          <w:rFonts w:hint="eastAsia"/>
        </w:rPr>
        <w:t xml:space="preserve"> entity </w:t>
      </w:r>
      <w:r>
        <w:rPr>
          <w:rFonts w:hint="eastAsia"/>
        </w:rPr>
        <w:t>부분과</w:t>
      </w:r>
      <w:r>
        <w:rPr>
          <w:rFonts w:hint="eastAsia"/>
        </w:rPr>
        <w:t xml:space="preserve"> generic</w:t>
      </w:r>
      <w:r>
        <w:rPr>
          <w:rFonts w:hint="eastAsia"/>
        </w:rPr>
        <w:t>문으로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집니다</w:t>
      </w:r>
      <w:r>
        <w:rPr>
          <w:rFonts w:hint="eastAsia"/>
        </w:rPr>
        <w:t>.</w:t>
      </w:r>
    </w:p>
    <w:p w:rsidR="0022192E" w:rsidRDefault="0022192E" w:rsidP="0022192E">
      <w:pPr>
        <w:pStyle w:val="120"/>
        <w:ind w:left="1030"/>
      </w:pPr>
      <w:r>
        <w:t>114  entity mylogic is</w:t>
      </w:r>
    </w:p>
    <w:p w:rsidR="0022192E" w:rsidRDefault="0022192E" w:rsidP="0022192E">
      <w:pPr>
        <w:pStyle w:val="120"/>
        <w:ind w:left="1030"/>
      </w:pPr>
      <w:r>
        <w:t>115    generic</w:t>
      </w:r>
    </w:p>
    <w:p w:rsidR="0022192E" w:rsidRDefault="0022192E" w:rsidP="0022192E">
      <w:pPr>
        <w:pStyle w:val="120"/>
        <w:ind w:left="1030"/>
      </w:pPr>
      <w:r>
        <w:t>116    (</w:t>
      </w:r>
    </w:p>
    <w:p w:rsidR="0022192E" w:rsidRDefault="0022192E" w:rsidP="0022192E">
      <w:pPr>
        <w:pStyle w:val="120"/>
        <w:ind w:left="1030"/>
      </w:pPr>
      <w:r>
        <w:t>117      -- ADD USER GENERICS BELOW THIS LINE ---------------</w:t>
      </w:r>
    </w:p>
    <w:p w:rsidR="0022192E" w:rsidRDefault="0022192E" w:rsidP="0022192E">
      <w:pPr>
        <w:pStyle w:val="120"/>
        <w:ind w:left="1030"/>
      </w:pPr>
      <w:r>
        <w:t>118      --USER generics added here</w:t>
      </w:r>
    </w:p>
    <w:p w:rsidR="0022192E" w:rsidRDefault="0022192E" w:rsidP="0022192E">
      <w:pPr>
        <w:pStyle w:val="120"/>
        <w:ind w:left="1030"/>
      </w:pPr>
      <w:r>
        <w:t>119      -- ADD USER GENERICS ABOVE THIS LINE ---------------</w:t>
      </w:r>
    </w:p>
    <w:p w:rsidR="0022192E" w:rsidRDefault="0022192E" w:rsidP="0022192E">
      <w:pPr>
        <w:pStyle w:val="120"/>
        <w:ind w:left="1030"/>
      </w:pPr>
      <w:r>
        <w:t xml:space="preserve">120  </w:t>
      </w:r>
    </w:p>
    <w:p w:rsidR="0022192E" w:rsidRDefault="0022192E" w:rsidP="0022192E">
      <w:pPr>
        <w:pStyle w:val="120"/>
        <w:ind w:left="1030"/>
      </w:pPr>
      <w:r>
        <w:t>121      -- DO NOT EDIT BELOW THIS LINE ---------------------</w:t>
      </w:r>
    </w:p>
    <w:p w:rsidR="0022192E" w:rsidRDefault="0022192E" w:rsidP="0022192E">
      <w:pPr>
        <w:pStyle w:val="120"/>
        <w:ind w:left="1030"/>
      </w:pPr>
      <w:r>
        <w:t>122      -- Bus protocol parameters, do not add to or delete</w:t>
      </w:r>
    </w:p>
    <w:p w:rsidR="0022192E" w:rsidRDefault="0022192E" w:rsidP="0022192E">
      <w:pPr>
        <w:pStyle w:val="120"/>
        <w:ind w:left="1030"/>
      </w:pPr>
      <w:r>
        <w:t>123      C_S_AXI_DATA_WIDTH             : integer              := 32;</w:t>
      </w:r>
    </w:p>
    <w:p w:rsidR="0022192E" w:rsidRDefault="0022192E" w:rsidP="0022192E">
      <w:pPr>
        <w:pStyle w:val="120"/>
        <w:ind w:left="1030"/>
      </w:pPr>
      <w:r>
        <w:t>124      C_S_AXI_ADDR_WIDTH             : integer              := 32;</w:t>
      </w:r>
    </w:p>
    <w:p w:rsidR="0022192E" w:rsidRDefault="0022192E" w:rsidP="0022192E">
      <w:pPr>
        <w:pStyle w:val="120"/>
        <w:ind w:left="1030"/>
      </w:pPr>
      <w:r>
        <w:t>125      C_S_AXI_MIN_SIZE               : std_logic_vector     := X"000001FF";</w:t>
      </w:r>
    </w:p>
    <w:p w:rsidR="0022192E" w:rsidRDefault="0022192E" w:rsidP="0022192E">
      <w:pPr>
        <w:pStyle w:val="120"/>
        <w:ind w:left="1030"/>
      </w:pPr>
      <w:r>
        <w:t>126      C_USE_WSTRB                    : integer              := 0;</w:t>
      </w:r>
    </w:p>
    <w:p w:rsidR="0022192E" w:rsidRDefault="0022192E" w:rsidP="0022192E">
      <w:pPr>
        <w:pStyle w:val="120"/>
        <w:ind w:left="1030"/>
      </w:pPr>
      <w:r>
        <w:t>127      C_DPHASE_TIMEOUT               : integer              := 8;</w:t>
      </w:r>
    </w:p>
    <w:p w:rsidR="0022192E" w:rsidRDefault="0022192E" w:rsidP="0022192E">
      <w:pPr>
        <w:pStyle w:val="120"/>
        <w:ind w:left="1030"/>
      </w:pPr>
      <w:r>
        <w:t>128      C_BASEADDR                     : std_logic_vector     := X"FFFFFFFF";</w:t>
      </w:r>
    </w:p>
    <w:p w:rsidR="0022192E" w:rsidRDefault="0022192E" w:rsidP="0022192E">
      <w:pPr>
        <w:pStyle w:val="120"/>
        <w:ind w:left="1030"/>
      </w:pPr>
      <w:r>
        <w:t>129      C_HIGHADDR                     : std_logic_vector     := X"00000000";</w:t>
      </w:r>
    </w:p>
    <w:p w:rsidR="0022192E" w:rsidRDefault="0022192E" w:rsidP="0022192E">
      <w:pPr>
        <w:pStyle w:val="120"/>
        <w:ind w:left="1030"/>
      </w:pPr>
      <w:r>
        <w:t>130      C_FAMILY                       : string               := "virtex6";</w:t>
      </w:r>
    </w:p>
    <w:p w:rsidR="0022192E" w:rsidRDefault="0022192E" w:rsidP="0022192E">
      <w:pPr>
        <w:pStyle w:val="120"/>
        <w:ind w:left="1030"/>
      </w:pPr>
      <w:r>
        <w:t>131      C_NUM_REG                      : integer              := 1;</w:t>
      </w:r>
    </w:p>
    <w:p w:rsidR="0022192E" w:rsidRDefault="0022192E" w:rsidP="0022192E">
      <w:pPr>
        <w:pStyle w:val="120"/>
        <w:ind w:left="1030"/>
      </w:pPr>
      <w:r>
        <w:t>132      C_NUM_MEM                      : integer              := 1;</w:t>
      </w:r>
    </w:p>
    <w:p w:rsidR="0022192E" w:rsidRDefault="0022192E" w:rsidP="0022192E">
      <w:pPr>
        <w:pStyle w:val="120"/>
        <w:ind w:left="1030"/>
      </w:pPr>
      <w:r>
        <w:t>133      C_SLV_AWIDTH                   : integer              := 32;</w:t>
      </w:r>
    </w:p>
    <w:p w:rsidR="0022192E" w:rsidRDefault="0022192E" w:rsidP="0022192E">
      <w:pPr>
        <w:pStyle w:val="120"/>
        <w:ind w:left="1030"/>
      </w:pPr>
      <w:r>
        <w:t>134      C_SLV_DWIDTH                   : integer              := 32</w:t>
      </w:r>
    </w:p>
    <w:p w:rsidR="0022192E" w:rsidRDefault="0022192E" w:rsidP="0022192E">
      <w:pPr>
        <w:pStyle w:val="120"/>
        <w:ind w:left="1030"/>
      </w:pPr>
      <w:r>
        <w:t>135      -- DO NOT EDIT ABOVE THIS LINE ---------------------</w:t>
      </w:r>
    </w:p>
    <w:p w:rsidR="0022192E" w:rsidRDefault="0022192E" w:rsidP="0022192E">
      <w:pPr>
        <w:pStyle w:val="120"/>
        <w:ind w:left="1030"/>
      </w:pPr>
      <w:r>
        <w:t>136    );</w:t>
      </w:r>
    </w:p>
    <w:p w:rsidR="00EE6B06" w:rsidRDefault="00EE6B06" w:rsidP="00EE6B06">
      <w:pPr>
        <w:pStyle w:val="af1"/>
      </w:pPr>
      <w:r>
        <w:t>U</w:t>
      </w:r>
      <w:r>
        <w:rPr>
          <w:rFonts w:hint="eastAsia"/>
        </w:rPr>
        <w:t>ser_logic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추가되었던</w:t>
      </w:r>
      <w:r>
        <w:rPr>
          <w:rFonts w:hint="eastAsia"/>
        </w:rPr>
        <w:t xml:space="preserve"> </w:t>
      </w:r>
      <w:r>
        <w:rPr>
          <w:rFonts w:hint="eastAsia"/>
        </w:rPr>
        <w:t>포트들이</w:t>
      </w:r>
      <w:r>
        <w:rPr>
          <w:rFonts w:hint="eastAsia"/>
        </w:rPr>
        <w:t xml:space="preserve"> </w:t>
      </w:r>
      <w:r>
        <w:rPr>
          <w:rFonts w:hint="eastAsia"/>
        </w:rPr>
        <w:t>여기까지</w:t>
      </w:r>
      <w:r>
        <w:rPr>
          <w:rFonts w:hint="eastAsia"/>
        </w:rPr>
        <w:t xml:space="preserve"> </w:t>
      </w:r>
      <w:r>
        <w:rPr>
          <w:rFonts w:hint="eastAsia"/>
        </w:rPr>
        <w:t>연결되어야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22192E" w:rsidRDefault="0022192E" w:rsidP="0022192E">
      <w:pPr>
        <w:pStyle w:val="120"/>
        <w:ind w:left="1030"/>
      </w:pPr>
      <w:r>
        <w:t>137    port</w:t>
      </w:r>
    </w:p>
    <w:p w:rsidR="0022192E" w:rsidRDefault="0022192E" w:rsidP="0022192E">
      <w:pPr>
        <w:pStyle w:val="120"/>
        <w:ind w:left="1030"/>
      </w:pPr>
      <w:r>
        <w:t>138    (</w:t>
      </w:r>
    </w:p>
    <w:p w:rsidR="0022192E" w:rsidRDefault="0022192E" w:rsidP="0022192E">
      <w:pPr>
        <w:pStyle w:val="120"/>
        <w:ind w:left="1030"/>
      </w:pPr>
      <w:r>
        <w:t>139      -- ADD USER PORTS BELOW THIS LINE ------------------</w:t>
      </w:r>
    </w:p>
    <w:p w:rsidR="0022192E" w:rsidRDefault="0022192E" w:rsidP="0022192E">
      <w:pPr>
        <w:pStyle w:val="120"/>
        <w:ind w:left="1030"/>
      </w:pPr>
      <w:r>
        <w:t>140      --USER ports added here</w:t>
      </w:r>
    </w:p>
    <w:p w:rsidR="0022192E" w:rsidRDefault="0022192E" w:rsidP="0022192E">
      <w:pPr>
        <w:pStyle w:val="120"/>
        <w:ind w:left="1030"/>
      </w:pPr>
      <w:r>
        <w:t>141      -- ADD USER PORTS ABOVE THIS LINE ------------------</w:t>
      </w:r>
    </w:p>
    <w:p w:rsidR="0022192E" w:rsidRDefault="0022192E" w:rsidP="0022192E">
      <w:pPr>
        <w:pStyle w:val="120"/>
        <w:ind w:left="1030"/>
      </w:pPr>
      <w:r>
        <w:lastRenderedPageBreak/>
        <w:t xml:space="preserve">142  </w:t>
      </w:r>
    </w:p>
    <w:p w:rsidR="0022192E" w:rsidRDefault="0022192E" w:rsidP="0022192E">
      <w:pPr>
        <w:pStyle w:val="120"/>
        <w:ind w:left="1030"/>
      </w:pPr>
      <w:r>
        <w:t>143      -- DO NOT EDIT BELOW THIS LINE ---------------------</w:t>
      </w:r>
    </w:p>
    <w:p w:rsidR="0022192E" w:rsidRDefault="0022192E" w:rsidP="0022192E">
      <w:pPr>
        <w:pStyle w:val="120"/>
        <w:ind w:left="1030"/>
      </w:pPr>
      <w:r>
        <w:t>144      -- Bus protocol ports, do not add to or delete</w:t>
      </w:r>
    </w:p>
    <w:p w:rsidR="0022192E" w:rsidRDefault="0022192E" w:rsidP="0022192E">
      <w:pPr>
        <w:pStyle w:val="120"/>
        <w:ind w:left="1030"/>
      </w:pPr>
      <w:r>
        <w:t>145      S_AXI_ACLK                     : in  std_logic;</w:t>
      </w:r>
    </w:p>
    <w:p w:rsidR="0022192E" w:rsidRDefault="0022192E" w:rsidP="0022192E">
      <w:pPr>
        <w:pStyle w:val="120"/>
        <w:ind w:left="1030"/>
      </w:pPr>
      <w:r>
        <w:t>146      S_AXI_ARESETN                  : in  std_logic;</w:t>
      </w:r>
    </w:p>
    <w:p w:rsidR="0022192E" w:rsidRDefault="0022192E" w:rsidP="0022192E">
      <w:pPr>
        <w:pStyle w:val="120"/>
        <w:ind w:left="1030"/>
      </w:pPr>
      <w:r>
        <w:t>147      S_AXI_AWADDR                   : in  std_logic_vector(C_S_AXI_ADDR_WIDTH-1 downto 0);</w:t>
      </w:r>
    </w:p>
    <w:p w:rsidR="0022192E" w:rsidRDefault="0022192E" w:rsidP="0022192E">
      <w:pPr>
        <w:pStyle w:val="120"/>
        <w:ind w:left="1030"/>
      </w:pPr>
      <w:r>
        <w:t>148      S_AXI_AWVALID                  : in  std_logic;</w:t>
      </w:r>
    </w:p>
    <w:p w:rsidR="0022192E" w:rsidRDefault="0022192E" w:rsidP="0022192E">
      <w:pPr>
        <w:pStyle w:val="120"/>
        <w:ind w:left="1030"/>
      </w:pPr>
      <w:r>
        <w:t>149      S_AXI_WDATA                    : in  std_logic_vector(C_S_AXI_DATA_WIDTH-1 downto 0);</w:t>
      </w:r>
    </w:p>
    <w:p w:rsidR="0022192E" w:rsidRDefault="0022192E" w:rsidP="0022192E">
      <w:pPr>
        <w:pStyle w:val="120"/>
        <w:ind w:left="1030"/>
      </w:pPr>
      <w:r>
        <w:t>150      S_AXI_WSTRB                    : in  std_logic_vector((C_S_AXI_DATA_WIDTH/8)-1 downto 0);</w:t>
      </w:r>
    </w:p>
    <w:p w:rsidR="0022192E" w:rsidRDefault="0022192E" w:rsidP="0022192E">
      <w:pPr>
        <w:pStyle w:val="120"/>
        <w:ind w:left="1030"/>
      </w:pPr>
      <w:r>
        <w:t>151      S_AXI_WVALID                   : in  std_logic;</w:t>
      </w:r>
    </w:p>
    <w:p w:rsidR="0022192E" w:rsidRDefault="0022192E" w:rsidP="0022192E">
      <w:pPr>
        <w:pStyle w:val="120"/>
        <w:ind w:left="1030"/>
      </w:pPr>
      <w:r>
        <w:t>152      S_AXI_BREADY                   : in  std_logic;</w:t>
      </w:r>
    </w:p>
    <w:p w:rsidR="0022192E" w:rsidRDefault="0022192E" w:rsidP="0022192E">
      <w:pPr>
        <w:pStyle w:val="120"/>
        <w:ind w:left="1030"/>
      </w:pPr>
      <w:r>
        <w:t>153      S_AXI_ARADDR                   : in  std_logic_vector(C_S_AXI_ADDR_WIDTH-1 downto 0);</w:t>
      </w:r>
    </w:p>
    <w:p w:rsidR="0022192E" w:rsidRDefault="0022192E" w:rsidP="0022192E">
      <w:pPr>
        <w:pStyle w:val="120"/>
        <w:ind w:left="1030"/>
      </w:pPr>
      <w:r>
        <w:t>154      S_AXI_ARVALID                  : in  std_logic;</w:t>
      </w:r>
    </w:p>
    <w:p w:rsidR="0022192E" w:rsidRDefault="0022192E" w:rsidP="0022192E">
      <w:pPr>
        <w:pStyle w:val="120"/>
        <w:ind w:left="1030"/>
      </w:pPr>
      <w:r>
        <w:t>155      S_AXI_RREADY                   : in  std_logic;</w:t>
      </w:r>
    </w:p>
    <w:p w:rsidR="0022192E" w:rsidRDefault="0022192E" w:rsidP="0022192E">
      <w:pPr>
        <w:pStyle w:val="120"/>
        <w:ind w:left="1030"/>
      </w:pPr>
      <w:r>
        <w:t>156      S_AXI_ARREADY                  : out std_logic;</w:t>
      </w:r>
    </w:p>
    <w:p w:rsidR="0022192E" w:rsidRDefault="0022192E" w:rsidP="0022192E">
      <w:pPr>
        <w:pStyle w:val="120"/>
        <w:ind w:left="1030"/>
      </w:pPr>
      <w:r>
        <w:t>157      S_AXI_RDATA                    : out std_logic_vector(C_S_AXI_DATA_WIDTH-1 downto 0);</w:t>
      </w:r>
    </w:p>
    <w:p w:rsidR="0022192E" w:rsidRDefault="0022192E" w:rsidP="0022192E">
      <w:pPr>
        <w:pStyle w:val="120"/>
        <w:ind w:left="1030"/>
      </w:pPr>
      <w:r>
        <w:t>158      S_AXI_RRESP                    : out std_logic_vector(1 downto 0);</w:t>
      </w:r>
    </w:p>
    <w:p w:rsidR="0022192E" w:rsidRDefault="0022192E" w:rsidP="0022192E">
      <w:pPr>
        <w:pStyle w:val="120"/>
        <w:ind w:left="1030"/>
      </w:pPr>
      <w:r>
        <w:t>159      S_AXI_RVALID                   : out std_logic;</w:t>
      </w:r>
    </w:p>
    <w:p w:rsidR="0022192E" w:rsidRDefault="0022192E" w:rsidP="0022192E">
      <w:pPr>
        <w:pStyle w:val="120"/>
        <w:ind w:left="1030"/>
      </w:pPr>
      <w:r>
        <w:t>160      S_AXI_WREADY                   : out std_logic;</w:t>
      </w:r>
    </w:p>
    <w:p w:rsidR="0022192E" w:rsidRDefault="0022192E" w:rsidP="0022192E">
      <w:pPr>
        <w:pStyle w:val="120"/>
        <w:ind w:left="1030"/>
      </w:pPr>
      <w:r>
        <w:t>161      S_AXI_BRESP                    : out std_logic_vector(1 downto 0);</w:t>
      </w:r>
    </w:p>
    <w:p w:rsidR="0022192E" w:rsidRDefault="0022192E" w:rsidP="0022192E">
      <w:pPr>
        <w:pStyle w:val="120"/>
        <w:ind w:left="1030"/>
      </w:pPr>
      <w:r>
        <w:t>162      S_AXI_BVALID                   : out std_logic;</w:t>
      </w:r>
    </w:p>
    <w:p w:rsidR="0022192E" w:rsidRDefault="0022192E" w:rsidP="0022192E">
      <w:pPr>
        <w:pStyle w:val="120"/>
        <w:ind w:left="1030"/>
      </w:pPr>
      <w:r>
        <w:t>163      S_AXI_AWREADY                  : out std_logic</w:t>
      </w:r>
    </w:p>
    <w:p w:rsidR="0022192E" w:rsidRDefault="0022192E" w:rsidP="0022192E">
      <w:pPr>
        <w:pStyle w:val="120"/>
        <w:ind w:left="1030"/>
      </w:pPr>
      <w:r>
        <w:t>164      -- DO NOT EDIT ABOVE THIS LINE ---------------------</w:t>
      </w:r>
    </w:p>
    <w:p w:rsidR="0022192E" w:rsidRDefault="0022192E" w:rsidP="0022192E">
      <w:pPr>
        <w:pStyle w:val="120"/>
        <w:ind w:left="1030"/>
      </w:pPr>
      <w:r>
        <w:t>165    );</w:t>
      </w:r>
    </w:p>
    <w:p w:rsidR="0022192E" w:rsidRDefault="0022192E" w:rsidP="0022192E">
      <w:pPr>
        <w:pStyle w:val="120"/>
        <w:ind w:left="1030"/>
      </w:pPr>
      <w:r>
        <w:t xml:space="preserve">166  </w:t>
      </w:r>
    </w:p>
    <w:p w:rsidR="0022192E" w:rsidRDefault="0022192E" w:rsidP="0022192E">
      <w:pPr>
        <w:pStyle w:val="120"/>
        <w:ind w:left="1030"/>
      </w:pPr>
      <w:r>
        <w:t>167    attribute MAX_FANOUT : string;</w:t>
      </w:r>
    </w:p>
    <w:p w:rsidR="0022192E" w:rsidRDefault="0022192E" w:rsidP="0022192E">
      <w:pPr>
        <w:pStyle w:val="120"/>
        <w:ind w:left="1030"/>
      </w:pPr>
      <w:r>
        <w:t>168    attribute SIGIS : string;</w:t>
      </w:r>
    </w:p>
    <w:p w:rsidR="0022192E" w:rsidRDefault="0022192E" w:rsidP="0022192E">
      <w:pPr>
        <w:pStyle w:val="120"/>
        <w:ind w:left="1030"/>
      </w:pPr>
      <w:r>
        <w:t>169    attribute MAX_FANOUT of S_AXI_ACLK       : signal is "10000";</w:t>
      </w:r>
    </w:p>
    <w:p w:rsidR="0022192E" w:rsidRDefault="0022192E" w:rsidP="0022192E">
      <w:pPr>
        <w:pStyle w:val="120"/>
        <w:ind w:left="1030"/>
      </w:pPr>
      <w:r>
        <w:t>170    attribute MAX_FANOUT of S_AXI_ARESETN       : signal is "10000";</w:t>
      </w:r>
    </w:p>
    <w:p w:rsidR="0022192E" w:rsidRDefault="0022192E" w:rsidP="0022192E">
      <w:pPr>
        <w:pStyle w:val="120"/>
        <w:ind w:left="1030"/>
      </w:pPr>
      <w:r>
        <w:t>171    attribute SIGIS of S_AXI_ACLK       : signal is "Clk";</w:t>
      </w:r>
    </w:p>
    <w:p w:rsidR="0022192E" w:rsidRDefault="0022192E" w:rsidP="0022192E">
      <w:pPr>
        <w:pStyle w:val="120"/>
        <w:ind w:left="1030"/>
      </w:pPr>
      <w:r>
        <w:t>172    attribute SIGIS of S_AXI_ARESETN       : signal is "Rst";</w:t>
      </w:r>
    </w:p>
    <w:p w:rsidR="0022192E" w:rsidRDefault="0022192E" w:rsidP="0022192E">
      <w:pPr>
        <w:pStyle w:val="120"/>
        <w:ind w:left="1030"/>
      </w:pPr>
      <w:r>
        <w:t>173  end entity mylogic;</w:t>
      </w:r>
    </w:p>
    <w:p w:rsidR="0022192E" w:rsidRDefault="0022192E" w:rsidP="0022192E">
      <w:pPr>
        <w:pStyle w:val="120"/>
        <w:ind w:left="1030"/>
      </w:pPr>
      <w:r>
        <w:t xml:space="preserve">174  </w:t>
      </w:r>
    </w:p>
    <w:p w:rsidR="0022192E" w:rsidRDefault="0022192E" w:rsidP="0022192E">
      <w:pPr>
        <w:pStyle w:val="120"/>
        <w:ind w:left="1030"/>
      </w:pPr>
      <w:r>
        <w:t>175  ------------------------------------------------------------------------------</w:t>
      </w:r>
    </w:p>
    <w:p w:rsidR="0022192E" w:rsidRDefault="0022192E" w:rsidP="0022192E">
      <w:pPr>
        <w:pStyle w:val="120"/>
        <w:ind w:left="1030"/>
      </w:pPr>
      <w:r>
        <w:t>176  -- Architecture section</w:t>
      </w:r>
    </w:p>
    <w:p w:rsidR="0022192E" w:rsidRDefault="0022192E" w:rsidP="0022192E">
      <w:pPr>
        <w:pStyle w:val="120"/>
        <w:ind w:left="1030"/>
      </w:pPr>
      <w:r>
        <w:t>177  ------------------------------------------------------------------------------</w:t>
      </w:r>
    </w:p>
    <w:p w:rsidR="0022192E" w:rsidRDefault="0022192E" w:rsidP="0022192E">
      <w:pPr>
        <w:pStyle w:val="120"/>
        <w:ind w:left="1030"/>
      </w:pPr>
      <w:r>
        <w:t xml:space="preserve">178  </w:t>
      </w:r>
    </w:p>
    <w:p w:rsidR="0022192E" w:rsidRDefault="0022192E" w:rsidP="0022192E">
      <w:pPr>
        <w:pStyle w:val="120"/>
        <w:ind w:left="1030"/>
      </w:pPr>
      <w:r>
        <w:t>179  architecture IMP of mylogic is</w:t>
      </w:r>
    </w:p>
    <w:p w:rsidR="0022192E" w:rsidRDefault="0022192E" w:rsidP="0022192E">
      <w:pPr>
        <w:pStyle w:val="120"/>
        <w:ind w:left="1030"/>
      </w:pPr>
      <w:r>
        <w:t xml:space="preserve">180  </w:t>
      </w:r>
    </w:p>
    <w:p w:rsidR="00EE6B06" w:rsidRDefault="0022192E" w:rsidP="00EE6B06">
      <w:pPr>
        <w:pStyle w:val="120"/>
        <w:ind w:left="1030"/>
      </w:pPr>
      <w:r>
        <w:t xml:space="preserve">181 </w:t>
      </w:r>
    </w:p>
    <w:p w:rsidR="00EE6B06" w:rsidRDefault="00EE6B06" w:rsidP="00EE6B06">
      <w:pPr>
        <w:pStyle w:val="120"/>
        <w:ind w:left="1030"/>
      </w:pPr>
    </w:p>
    <w:p w:rsidR="0022192E" w:rsidRDefault="00EE6B06" w:rsidP="00EE6B06">
      <w:pPr>
        <w:pStyle w:val="120"/>
        <w:ind w:left="1030"/>
      </w:pPr>
      <w:r>
        <w:rPr>
          <w:rFonts w:hint="eastAsia"/>
        </w:rPr>
        <w:t>&gt;&gt;&gt;&gt;&gt;&gt;&gt;&gt;&gt;&gt;&gt;&gt;&gt;&gt;&gt;&gt;&gt;&gt;&gt;&gt;&gt;&gt;&gt;&gt;</w:t>
      </w:r>
    </w:p>
    <w:p w:rsidR="00EE6B06" w:rsidRDefault="00EE6B06" w:rsidP="00EE6B06">
      <w:pPr>
        <w:pStyle w:val="120"/>
        <w:ind w:left="1030"/>
      </w:pPr>
    </w:p>
    <w:p w:rsidR="0022192E" w:rsidRDefault="0022192E" w:rsidP="0022192E">
      <w:pPr>
        <w:pStyle w:val="120"/>
        <w:ind w:left="1030"/>
      </w:pPr>
      <w:r>
        <w:t xml:space="preserve">234  </w:t>
      </w:r>
    </w:p>
    <w:p w:rsidR="0022192E" w:rsidRDefault="0022192E" w:rsidP="0022192E">
      <w:pPr>
        <w:pStyle w:val="120"/>
        <w:ind w:left="1030"/>
      </w:pPr>
      <w:r>
        <w:t>235  begin</w:t>
      </w:r>
    </w:p>
    <w:p w:rsidR="0022192E" w:rsidRDefault="0022192E" w:rsidP="0022192E">
      <w:pPr>
        <w:pStyle w:val="120"/>
        <w:ind w:left="1030"/>
      </w:pPr>
      <w:r>
        <w:t xml:space="preserve">236  </w:t>
      </w:r>
    </w:p>
    <w:p w:rsidR="0022192E" w:rsidRDefault="0022192E" w:rsidP="0022192E">
      <w:pPr>
        <w:pStyle w:val="120"/>
        <w:ind w:left="1030"/>
      </w:pPr>
      <w:r>
        <w:t>237    ------------------------------------------</w:t>
      </w:r>
    </w:p>
    <w:p w:rsidR="0022192E" w:rsidRDefault="0022192E" w:rsidP="0022192E">
      <w:pPr>
        <w:pStyle w:val="120"/>
        <w:ind w:left="1030"/>
      </w:pPr>
      <w:r>
        <w:t>238    -- instantiate axi_lite_ipif</w:t>
      </w:r>
    </w:p>
    <w:p w:rsidR="0022192E" w:rsidRDefault="0022192E" w:rsidP="0022192E">
      <w:pPr>
        <w:pStyle w:val="120"/>
        <w:ind w:left="1030"/>
      </w:pPr>
      <w:r>
        <w:t>239    ------------------------------------------</w:t>
      </w:r>
    </w:p>
    <w:p w:rsidR="00EE6B06" w:rsidRDefault="00EE6B06" w:rsidP="00EE6B06">
      <w:pPr>
        <w:pStyle w:val="af1"/>
      </w:pPr>
      <w:r>
        <w:rPr>
          <w:rFonts w:hint="eastAsia"/>
        </w:rPr>
        <w:t>IPIC</w:t>
      </w:r>
      <w:r>
        <w:rPr>
          <w:rFonts w:hint="eastAsia"/>
        </w:rPr>
        <w:t>와</w:t>
      </w:r>
      <w:r>
        <w:rPr>
          <w:rFonts w:hint="eastAsia"/>
        </w:rPr>
        <w:t xml:space="preserve"> AXI AXI4Lite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22192E" w:rsidRDefault="0022192E" w:rsidP="0022192E">
      <w:pPr>
        <w:pStyle w:val="120"/>
        <w:ind w:left="1030"/>
      </w:pPr>
      <w:r>
        <w:t>240    AXI_LITE_IPIF_I : entity axi_lite_ipif_v1_01_a.axi_lite_ipif</w:t>
      </w:r>
    </w:p>
    <w:p w:rsidR="0022192E" w:rsidRDefault="0022192E" w:rsidP="0022192E">
      <w:pPr>
        <w:pStyle w:val="120"/>
        <w:ind w:left="1030"/>
      </w:pPr>
      <w:r>
        <w:t>241      generic map</w:t>
      </w:r>
    </w:p>
    <w:p w:rsidR="0022192E" w:rsidRDefault="0022192E" w:rsidP="0022192E">
      <w:pPr>
        <w:pStyle w:val="120"/>
        <w:ind w:left="1030"/>
      </w:pPr>
      <w:r>
        <w:t>242      (</w:t>
      </w:r>
    </w:p>
    <w:p w:rsidR="0022192E" w:rsidRDefault="0022192E" w:rsidP="0022192E">
      <w:pPr>
        <w:pStyle w:val="120"/>
        <w:ind w:left="1030"/>
      </w:pPr>
      <w:r>
        <w:t>243        C_S_AXI_DATA_WIDTH             =&gt; IPIF_SLV_DWIDTH,</w:t>
      </w:r>
    </w:p>
    <w:p w:rsidR="0022192E" w:rsidRDefault="0022192E" w:rsidP="0022192E">
      <w:pPr>
        <w:pStyle w:val="120"/>
        <w:ind w:left="1030"/>
      </w:pPr>
      <w:r>
        <w:t>244        C_S_AXI_ADDR_WIDTH             =&gt; C_S_AXI_ADDR_WIDTH,</w:t>
      </w:r>
    </w:p>
    <w:p w:rsidR="0022192E" w:rsidRDefault="0022192E" w:rsidP="0022192E">
      <w:pPr>
        <w:pStyle w:val="120"/>
        <w:ind w:left="1030"/>
      </w:pPr>
      <w:r>
        <w:t>245        C_S_AXI_MIN_SIZE               =&gt; C_S_AXI_MIN_SIZE,</w:t>
      </w:r>
    </w:p>
    <w:p w:rsidR="0022192E" w:rsidRDefault="0022192E" w:rsidP="0022192E">
      <w:pPr>
        <w:pStyle w:val="120"/>
        <w:ind w:left="1030"/>
      </w:pPr>
      <w:r>
        <w:t>246        C_USE_WSTRB                    =&gt; C_USE_WSTRB,</w:t>
      </w:r>
    </w:p>
    <w:p w:rsidR="0022192E" w:rsidRDefault="0022192E" w:rsidP="0022192E">
      <w:pPr>
        <w:pStyle w:val="120"/>
        <w:ind w:left="1030"/>
      </w:pPr>
      <w:r>
        <w:t>247        C_DPHASE_TIMEOUT               =&gt; C_DPHASE_TIMEOUT,</w:t>
      </w:r>
    </w:p>
    <w:p w:rsidR="0022192E" w:rsidRDefault="0022192E" w:rsidP="0022192E">
      <w:pPr>
        <w:pStyle w:val="120"/>
        <w:ind w:left="1030"/>
      </w:pPr>
      <w:r>
        <w:t>248        C_ARD_ADDR_RANGE_ARRAY         =&gt; IPIF_ARD_ADDR_RANGE_ARRAY,</w:t>
      </w:r>
    </w:p>
    <w:p w:rsidR="0022192E" w:rsidRDefault="0022192E" w:rsidP="0022192E">
      <w:pPr>
        <w:pStyle w:val="120"/>
        <w:ind w:left="1030"/>
      </w:pPr>
      <w:r>
        <w:t>249        C_ARD_NUM_CE_ARRAY             =&gt; IPIF_ARD_NUM_CE_ARRAY,</w:t>
      </w:r>
    </w:p>
    <w:p w:rsidR="0022192E" w:rsidRDefault="0022192E" w:rsidP="0022192E">
      <w:pPr>
        <w:pStyle w:val="120"/>
        <w:ind w:left="1030"/>
      </w:pPr>
      <w:r>
        <w:t>250        C_FAMILY                       =&gt; C_FAMILY</w:t>
      </w:r>
    </w:p>
    <w:p w:rsidR="0022192E" w:rsidRDefault="0022192E" w:rsidP="0022192E">
      <w:pPr>
        <w:pStyle w:val="120"/>
        <w:ind w:left="1030"/>
      </w:pPr>
      <w:r>
        <w:lastRenderedPageBreak/>
        <w:t>251      )</w:t>
      </w:r>
    </w:p>
    <w:p w:rsidR="0022192E" w:rsidRDefault="0022192E" w:rsidP="0022192E">
      <w:pPr>
        <w:pStyle w:val="120"/>
        <w:ind w:left="1030"/>
      </w:pPr>
      <w:r>
        <w:t>252      port map</w:t>
      </w:r>
    </w:p>
    <w:p w:rsidR="0022192E" w:rsidRDefault="0022192E" w:rsidP="0022192E">
      <w:pPr>
        <w:pStyle w:val="120"/>
        <w:ind w:left="1030"/>
      </w:pPr>
      <w:r>
        <w:t>253      (</w:t>
      </w:r>
    </w:p>
    <w:p w:rsidR="0022192E" w:rsidRDefault="0022192E" w:rsidP="0022192E">
      <w:pPr>
        <w:pStyle w:val="120"/>
        <w:ind w:left="1030"/>
      </w:pPr>
      <w:r>
        <w:t>254        S_AXI_ACLK                     =&gt; S_AXI_ACLK,</w:t>
      </w:r>
    </w:p>
    <w:p w:rsidR="0022192E" w:rsidRDefault="0022192E" w:rsidP="0022192E">
      <w:pPr>
        <w:pStyle w:val="120"/>
        <w:ind w:left="1030"/>
      </w:pPr>
      <w:r>
        <w:t>255        S_AXI_ARESETN                  =&gt; S_AXI_ARESETN,</w:t>
      </w:r>
    </w:p>
    <w:p w:rsidR="0022192E" w:rsidRDefault="0022192E" w:rsidP="0022192E">
      <w:pPr>
        <w:pStyle w:val="120"/>
        <w:ind w:left="1030"/>
      </w:pPr>
      <w:r>
        <w:t>256        S_AXI_AWADDR                   =&gt; S_AXI_AWADDR,</w:t>
      </w:r>
    </w:p>
    <w:p w:rsidR="0022192E" w:rsidRDefault="0022192E" w:rsidP="0022192E">
      <w:pPr>
        <w:pStyle w:val="120"/>
        <w:ind w:left="1030"/>
      </w:pPr>
      <w:r>
        <w:t>257        S_AXI_AWVALID                  =&gt; S_AXI_AWVALID,</w:t>
      </w:r>
    </w:p>
    <w:p w:rsidR="0022192E" w:rsidRDefault="0022192E" w:rsidP="0022192E">
      <w:pPr>
        <w:pStyle w:val="120"/>
        <w:ind w:left="1030"/>
      </w:pPr>
      <w:r>
        <w:t>258        S_AXI_WDATA                    =&gt; S_AXI_WDATA,</w:t>
      </w:r>
    </w:p>
    <w:p w:rsidR="0022192E" w:rsidRDefault="0022192E" w:rsidP="0022192E">
      <w:pPr>
        <w:pStyle w:val="120"/>
        <w:ind w:left="1030"/>
      </w:pPr>
      <w:r>
        <w:t>259        S_AXI_WSTRB                    =&gt; S_AXI_WSTRB,</w:t>
      </w:r>
    </w:p>
    <w:p w:rsidR="0022192E" w:rsidRDefault="0022192E" w:rsidP="0022192E">
      <w:pPr>
        <w:pStyle w:val="120"/>
        <w:ind w:left="1030"/>
      </w:pPr>
      <w:r>
        <w:t>260        S_AXI_WVALID                   =&gt; S_AXI_WVALID,</w:t>
      </w:r>
    </w:p>
    <w:p w:rsidR="0022192E" w:rsidRDefault="0022192E" w:rsidP="0022192E">
      <w:pPr>
        <w:pStyle w:val="120"/>
        <w:ind w:left="1030"/>
      </w:pPr>
      <w:r>
        <w:t>261        S_AXI_BREADY                   =&gt; S_AXI_BREADY,</w:t>
      </w:r>
    </w:p>
    <w:p w:rsidR="0022192E" w:rsidRDefault="0022192E" w:rsidP="0022192E">
      <w:pPr>
        <w:pStyle w:val="120"/>
        <w:ind w:left="1030"/>
      </w:pPr>
      <w:r>
        <w:t>262        S_AXI_ARADDR                   =&gt; S_AXI_ARADDR,</w:t>
      </w:r>
    </w:p>
    <w:p w:rsidR="0022192E" w:rsidRDefault="0022192E" w:rsidP="0022192E">
      <w:pPr>
        <w:pStyle w:val="120"/>
        <w:ind w:left="1030"/>
      </w:pPr>
      <w:r>
        <w:t>263        S_AXI_ARVALID                  =&gt; S_AXI_ARVALID,</w:t>
      </w:r>
    </w:p>
    <w:p w:rsidR="0022192E" w:rsidRDefault="0022192E" w:rsidP="0022192E">
      <w:pPr>
        <w:pStyle w:val="120"/>
        <w:ind w:left="1030"/>
      </w:pPr>
      <w:r>
        <w:t>264        S_AXI_RREADY                   =&gt; S_AXI_RREADY,</w:t>
      </w:r>
    </w:p>
    <w:p w:rsidR="0022192E" w:rsidRDefault="0022192E" w:rsidP="0022192E">
      <w:pPr>
        <w:pStyle w:val="120"/>
        <w:ind w:left="1030"/>
      </w:pPr>
      <w:r>
        <w:t>265        S_AXI_ARREADY                  =&gt; S_AXI_ARREADY,</w:t>
      </w:r>
    </w:p>
    <w:p w:rsidR="0022192E" w:rsidRDefault="0022192E" w:rsidP="0022192E">
      <w:pPr>
        <w:pStyle w:val="120"/>
        <w:ind w:left="1030"/>
      </w:pPr>
      <w:r>
        <w:t>266        S_AXI_RDATA                    =&gt; S_AXI_RDATA,</w:t>
      </w:r>
    </w:p>
    <w:p w:rsidR="0022192E" w:rsidRDefault="0022192E" w:rsidP="0022192E">
      <w:pPr>
        <w:pStyle w:val="120"/>
        <w:ind w:left="1030"/>
      </w:pPr>
      <w:r>
        <w:t>267        S_AXI_RRESP                    =&gt; S_AXI_RRESP,</w:t>
      </w:r>
    </w:p>
    <w:p w:rsidR="0022192E" w:rsidRDefault="0022192E" w:rsidP="0022192E">
      <w:pPr>
        <w:pStyle w:val="120"/>
        <w:ind w:left="1030"/>
      </w:pPr>
      <w:r>
        <w:t>268        S_AXI_RVALID                   =&gt; S_AXI_RVALID,</w:t>
      </w:r>
    </w:p>
    <w:p w:rsidR="0022192E" w:rsidRDefault="0022192E" w:rsidP="0022192E">
      <w:pPr>
        <w:pStyle w:val="120"/>
        <w:ind w:left="1030"/>
      </w:pPr>
      <w:r>
        <w:t>269        S_AXI_WREADY                   =&gt; S_AXI_WREADY,</w:t>
      </w:r>
    </w:p>
    <w:p w:rsidR="0022192E" w:rsidRDefault="0022192E" w:rsidP="0022192E">
      <w:pPr>
        <w:pStyle w:val="120"/>
        <w:ind w:left="1030"/>
      </w:pPr>
      <w:r>
        <w:t>270        S_AXI_BRESP                    =&gt; S_AXI_BRESP,</w:t>
      </w:r>
    </w:p>
    <w:p w:rsidR="0022192E" w:rsidRDefault="0022192E" w:rsidP="0022192E">
      <w:pPr>
        <w:pStyle w:val="120"/>
        <w:ind w:left="1030"/>
      </w:pPr>
      <w:r>
        <w:t>271        S_AXI_BVALID                   =&gt; S_AXI_BVALID,</w:t>
      </w:r>
    </w:p>
    <w:p w:rsidR="0022192E" w:rsidRDefault="0022192E" w:rsidP="0022192E">
      <w:pPr>
        <w:pStyle w:val="120"/>
        <w:ind w:left="1030"/>
      </w:pPr>
      <w:r>
        <w:t>272        S_AXI_AWREADY                  =&gt; S_AXI_AWREADY,</w:t>
      </w:r>
    </w:p>
    <w:p w:rsidR="0022192E" w:rsidRDefault="0022192E" w:rsidP="0022192E">
      <w:pPr>
        <w:pStyle w:val="120"/>
        <w:ind w:left="1030"/>
      </w:pPr>
      <w:r>
        <w:t>273        Bus2IP_Clk                     =&gt; ipif_Bus2IP_Clk,</w:t>
      </w:r>
    </w:p>
    <w:p w:rsidR="0022192E" w:rsidRDefault="0022192E" w:rsidP="0022192E">
      <w:pPr>
        <w:pStyle w:val="120"/>
        <w:ind w:left="1030"/>
      </w:pPr>
      <w:r>
        <w:t>274        Bus2IP_Resetn                  =&gt; ipif_Bus2IP_Resetn,</w:t>
      </w:r>
    </w:p>
    <w:p w:rsidR="0022192E" w:rsidRDefault="0022192E" w:rsidP="0022192E">
      <w:pPr>
        <w:pStyle w:val="120"/>
        <w:ind w:left="1030"/>
      </w:pPr>
      <w:r>
        <w:t>275        Bus2IP_Addr                    =&gt; ipif_Bus2IP_Addr,</w:t>
      </w:r>
    </w:p>
    <w:p w:rsidR="0022192E" w:rsidRDefault="0022192E" w:rsidP="0022192E">
      <w:pPr>
        <w:pStyle w:val="120"/>
        <w:ind w:left="1030"/>
      </w:pPr>
      <w:r>
        <w:t>276        Bus2IP_RNW                     =&gt; ipif_Bus2IP_RNW,</w:t>
      </w:r>
    </w:p>
    <w:p w:rsidR="0022192E" w:rsidRDefault="0022192E" w:rsidP="0022192E">
      <w:pPr>
        <w:pStyle w:val="120"/>
        <w:ind w:left="1030"/>
      </w:pPr>
      <w:r>
        <w:t>277        Bus2IP_BE                      =&gt; ipif_Bus2IP_BE,</w:t>
      </w:r>
    </w:p>
    <w:p w:rsidR="0022192E" w:rsidRDefault="0022192E" w:rsidP="0022192E">
      <w:pPr>
        <w:pStyle w:val="120"/>
        <w:ind w:left="1030"/>
      </w:pPr>
      <w:r>
        <w:t>278        Bus2IP_CS                      =&gt; ipif_Bus2IP_CS,</w:t>
      </w:r>
    </w:p>
    <w:p w:rsidR="0022192E" w:rsidRDefault="0022192E" w:rsidP="0022192E">
      <w:pPr>
        <w:pStyle w:val="120"/>
        <w:ind w:left="1030"/>
      </w:pPr>
      <w:r>
        <w:t>279        Bus2IP_RdCE                    =&gt; ipif_Bus2IP_RdCE,</w:t>
      </w:r>
    </w:p>
    <w:p w:rsidR="0022192E" w:rsidRDefault="0022192E" w:rsidP="0022192E">
      <w:pPr>
        <w:pStyle w:val="120"/>
        <w:ind w:left="1030"/>
      </w:pPr>
      <w:r>
        <w:t>280        Bus2IP_WrCE                    =&gt; ipif_Bus2IP_WrCE,</w:t>
      </w:r>
    </w:p>
    <w:p w:rsidR="0022192E" w:rsidRDefault="0022192E" w:rsidP="0022192E">
      <w:pPr>
        <w:pStyle w:val="120"/>
        <w:ind w:left="1030"/>
      </w:pPr>
      <w:r>
        <w:t>281        Bus2IP_Data                    =&gt; ipif_Bus2IP_Data,</w:t>
      </w:r>
    </w:p>
    <w:p w:rsidR="0022192E" w:rsidRDefault="0022192E" w:rsidP="0022192E">
      <w:pPr>
        <w:pStyle w:val="120"/>
        <w:ind w:left="1030"/>
      </w:pPr>
      <w:r>
        <w:t>282        IP2Bus_WrAck                   =&gt; ipif_IP2Bus_WrAck,</w:t>
      </w:r>
    </w:p>
    <w:p w:rsidR="0022192E" w:rsidRDefault="0022192E" w:rsidP="0022192E">
      <w:pPr>
        <w:pStyle w:val="120"/>
        <w:ind w:left="1030"/>
      </w:pPr>
      <w:r>
        <w:t>283        IP2Bus_RdAck                   =&gt; ipif_IP2Bus_RdAck,</w:t>
      </w:r>
    </w:p>
    <w:p w:rsidR="0022192E" w:rsidRDefault="0022192E" w:rsidP="0022192E">
      <w:pPr>
        <w:pStyle w:val="120"/>
        <w:ind w:left="1030"/>
      </w:pPr>
      <w:r>
        <w:t>284        IP2Bus_Error                   =&gt; ipif_IP2Bus_Error,</w:t>
      </w:r>
    </w:p>
    <w:p w:rsidR="0022192E" w:rsidRDefault="0022192E" w:rsidP="0022192E">
      <w:pPr>
        <w:pStyle w:val="120"/>
        <w:ind w:left="1030"/>
      </w:pPr>
      <w:r>
        <w:t>285        IP2Bus_Data                    =&gt; ipif_IP2Bus_Data</w:t>
      </w:r>
    </w:p>
    <w:p w:rsidR="0022192E" w:rsidRDefault="0022192E" w:rsidP="0022192E">
      <w:pPr>
        <w:pStyle w:val="120"/>
        <w:ind w:left="1030"/>
      </w:pPr>
      <w:r>
        <w:t>286      );</w:t>
      </w:r>
    </w:p>
    <w:p w:rsidR="0022192E" w:rsidRDefault="0022192E" w:rsidP="0022192E">
      <w:pPr>
        <w:pStyle w:val="120"/>
        <w:ind w:left="1030"/>
      </w:pPr>
      <w:r>
        <w:t xml:space="preserve">287  </w:t>
      </w:r>
    </w:p>
    <w:p w:rsidR="00EE6B06" w:rsidRDefault="00EE6B06" w:rsidP="00EE6B06">
      <w:pPr>
        <w:pStyle w:val="af1"/>
      </w:pPr>
      <w:r>
        <w:t>U</w:t>
      </w:r>
      <w:r>
        <w:rPr>
          <w:rFonts w:hint="eastAsia"/>
        </w:rPr>
        <w:t>ser_logic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연결되는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22192E" w:rsidRDefault="0022192E" w:rsidP="0022192E">
      <w:pPr>
        <w:pStyle w:val="120"/>
        <w:ind w:left="1030"/>
      </w:pPr>
      <w:r>
        <w:t>288    ------------------------------------------</w:t>
      </w:r>
    </w:p>
    <w:p w:rsidR="0022192E" w:rsidRDefault="0022192E" w:rsidP="0022192E">
      <w:pPr>
        <w:pStyle w:val="120"/>
        <w:ind w:left="1030"/>
      </w:pPr>
      <w:r>
        <w:t>289    -- instantiate User Logic</w:t>
      </w:r>
    </w:p>
    <w:p w:rsidR="0022192E" w:rsidRDefault="0022192E" w:rsidP="0022192E">
      <w:pPr>
        <w:pStyle w:val="120"/>
        <w:ind w:left="1030"/>
      </w:pPr>
      <w:r>
        <w:t>290    ------------------------------------------</w:t>
      </w:r>
    </w:p>
    <w:p w:rsidR="0022192E" w:rsidRDefault="0022192E" w:rsidP="0022192E">
      <w:pPr>
        <w:pStyle w:val="120"/>
        <w:ind w:left="1030"/>
      </w:pPr>
      <w:r>
        <w:t>291    USER_LOGIC_I : entity mylogic_v1_00_a.user_logic</w:t>
      </w:r>
    </w:p>
    <w:p w:rsidR="0022192E" w:rsidRDefault="0022192E" w:rsidP="0022192E">
      <w:pPr>
        <w:pStyle w:val="120"/>
        <w:ind w:left="1030"/>
      </w:pPr>
      <w:r>
        <w:t>292      generic map</w:t>
      </w:r>
    </w:p>
    <w:p w:rsidR="0022192E" w:rsidRDefault="0022192E" w:rsidP="0022192E">
      <w:pPr>
        <w:pStyle w:val="120"/>
        <w:ind w:left="1030"/>
      </w:pPr>
      <w:r>
        <w:t>293      (</w:t>
      </w:r>
    </w:p>
    <w:p w:rsidR="0022192E" w:rsidRDefault="0022192E" w:rsidP="0022192E">
      <w:pPr>
        <w:pStyle w:val="120"/>
        <w:ind w:left="1030"/>
      </w:pPr>
      <w:r>
        <w:t>294        -- MAP USER GENERICS BELOW THIS LINE ---------------</w:t>
      </w:r>
    </w:p>
    <w:p w:rsidR="0022192E" w:rsidRDefault="0022192E" w:rsidP="0022192E">
      <w:pPr>
        <w:pStyle w:val="120"/>
        <w:ind w:left="1030"/>
      </w:pPr>
      <w:r>
        <w:t>295        --USER generics mapped here</w:t>
      </w:r>
    </w:p>
    <w:p w:rsidR="0022192E" w:rsidRDefault="0022192E" w:rsidP="0022192E">
      <w:pPr>
        <w:pStyle w:val="120"/>
        <w:ind w:left="1030"/>
      </w:pPr>
      <w:r>
        <w:t>296        -- MAP USER GENERICS ABOVE THIS LINE ---------------</w:t>
      </w:r>
    </w:p>
    <w:p w:rsidR="0022192E" w:rsidRDefault="0022192E" w:rsidP="0022192E">
      <w:pPr>
        <w:pStyle w:val="120"/>
        <w:ind w:left="1030"/>
      </w:pPr>
      <w:r>
        <w:t xml:space="preserve">297  </w:t>
      </w:r>
    </w:p>
    <w:p w:rsidR="0022192E" w:rsidRDefault="0022192E" w:rsidP="0022192E">
      <w:pPr>
        <w:pStyle w:val="120"/>
        <w:ind w:left="1030"/>
      </w:pPr>
      <w:r>
        <w:t>298        C_NUM_REG                      =&gt; USER_NUM_REG,</w:t>
      </w:r>
    </w:p>
    <w:p w:rsidR="0022192E" w:rsidRDefault="0022192E" w:rsidP="0022192E">
      <w:pPr>
        <w:pStyle w:val="120"/>
        <w:ind w:left="1030"/>
      </w:pPr>
      <w:r>
        <w:t>299        C_SLV_DWIDTH                   =&gt; USER_SLV_DWIDTH</w:t>
      </w:r>
    </w:p>
    <w:p w:rsidR="0022192E" w:rsidRDefault="0022192E" w:rsidP="0022192E">
      <w:pPr>
        <w:pStyle w:val="120"/>
        <w:ind w:left="1030"/>
      </w:pPr>
      <w:r>
        <w:t>300      )</w:t>
      </w:r>
    </w:p>
    <w:p w:rsidR="00EE6B06" w:rsidRDefault="00EE6B06" w:rsidP="00EE6B06">
      <w:pPr>
        <w:pStyle w:val="af1"/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user  logic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연결하도록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22192E" w:rsidRDefault="0022192E" w:rsidP="0022192E">
      <w:pPr>
        <w:pStyle w:val="120"/>
        <w:ind w:left="1030"/>
      </w:pPr>
      <w:r>
        <w:t>301      port map</w:t>
      </w:r>
    </w:p>
    <w:p w:rsidR="0022192E" w:rsidRDefault="0022192E" w:rsidP="0022192E">
      <w:pPr>
        <w:pStyle w:val="120"/>
        <w:ind w:left="1030"/>
      </w:pPr>
      <w:r>
        <w:t>302      (</w:t>
      </w:r>
    </w:p>
    <w:p w:rsidR="0022192E" w:rsidRDefault="0022192E" w:rsidP="0022192E">
      <w:pPr>
        <w:pStyle w:val="120"/>
        <w:ind w:left="1030"/>
      </w:pPr>
      <w:r>
        <w:t>303        -- MAP USER PORTS BELOW THIS LINE ------------------</w:t>
      </w:r>
    </w:p>
    <w:p w:rsidR="0022192E" w:rsidRDefault="0022192E" w:rsidP="0022192E">
      <w:pPr>
        <w:pStyle w:val="120"/>
        <w:ind w:left="1030"/>
      </w:pPr>
      <w:r>
        <w:t>304        --USER ports mapped here</w:t>
      </w:r>
    </w:p>
    <w:p w:rsidR="0022192E" w:rsidRDefault="0022192E" w:rsidP="0022192E">
      <w:pPr>
        <w:pStyle w:val="120"/>
        <w:ind w:left="1030"/>
      </w:pPr>
      <w:r>
        <w:t>305        -- MAP USER PORTS ABOVE THIS LINE ------------------</w:t>
      </w:r>
    </w:p>
    <w:p w:rsidR="0022192E" w:rsidRDefault="0022192E" w:rsidP="0022192E">
      <w:pPr>
        <w:pStyle w:val="120"/>
        <w:ind w:left="1030"/>
      </w:pPr>
      <w:r>
        <w:t xml:space="preserve">306  </w:t>
      </w:r>
    </w:p>
    <w:p w:rsidR="0022192E" w:rsidRDefault="0022192E" w:rsidP="0022192E">
      <w:pPr>
        <w:pStyle w:val="120"/>
        <w:ind w:left="1030"/>
      </w:pPr>
      <w:r>
        <w:t>307        Bus2IP_Clk                     =&gt; ipif_Bus2IP_Clk,</w:t>
      </w:r>
    </w:p>
    <w:p w:rsidR="0022192E" w:rsidRDefault="0022192E" w:rsidP="0022192E">
      <w:pPr>
        <w:pStyle w:val="120"/>
        <w:ind w:left="1030"/>
      </w:pPr>
      <w:r>
        <w:t>308        Bus2IP_Resetn                  =&gt; ipif_Bus2IP_Resetn,</w:t>
      </w:r>
    </w:p>
    <w:p w:rsidR="0022192E" w:rsidRDefault="0022192E" w:rsidP="0022192E">
      <w:pPr>
        <w:pStyle w:val="120"/>
        <w:ind w:left="1030"/>
      </w:pPr>
      <w:r>
        <w:t>309        Bus2IP_Data                    =&gt; ipif_Bus2IP_Data,</w:t>
      </w:r>
    </w:p>
    <w:p w:rsidR="0022192E" w:rsidRDefault="0022192E" w:rsidP="0022192E">
      <w:pPr>
        <w:pStyle w:val="120"/>
        <w:ind w:left="1030"/>
      </w:pPr>
      <w:r>
        <w:t>310        Bus2IP_BE                      =&gt; ipif_Bus2IP_BE,</w:t>
      </w:r>
    </w:p>
    <w:p w:rsidR="0022192E" w:rsidRDefault="0022192E" w:rsidP="0022192E">
      <w:pPr>
        <w:pStyle w:val="120"/>
        <w:ind w:left="1030"/>
      </w:pPr>
      <w:r>
        <w:lastRenderedPageBreak/>
        <w:t>311        Bus2IP_RdCE                    =&gt; user_Bus2IP_RdCE,</w:t>
      </w:r>
    </w:p>
    <w:p w:rsidR="0022192E" w:rsidRDefault="0022192E" w:rsidP="0022192E">
      <w:pPr>
        <w:pStyle w:val="120"/>
        <w:ind w:left="1030"/>
      </w:pPr>
      <w:r>
        <w:t>312        Bus2IP_WrCE                    =&gt; user_Bus2IP_WrCE,</w:t>
      </w:r>
    </w:p>
    <w:p w:rsidR="0022192E" w:rsidRDefault="0022192E" w:rsidP="0022192E">
      <w:pPr>
        <w:pStyle w:val="120"/>
        <w:ind w:left="1030"/>
      </w:pPr>
      <w:r>
        <w:t>313        IP2Bus_Data                    =&gt; user_IP2Bus_Data,</w:t>
      </w:r>
    </w:p>
    <w:p w:rsidR="0022192E" w:rsidRDefault="0022192E" w:rsidP="0022192E">
      <w:pPr>
        <w:pStyle w:val="120"/>
        <w:ind w:left="1030"/>
      </w:pPr>
      <w:r>
        <w:t>314        IP2Bus_RdAck                   =&gt; user_IP2Bus_RdAck,</w:t>
      </w:r>
    </w:p>
    <w:p w:rsidR="0022192E" w:rsidRDefault="0022192E" w:rsidP="0022192E">
      <w:pPr>
        <w:pStyle w:val="120"/>
        <w:ind w:left="1030"/>
      </w:pPr>
      <w:r>
        <w:t>315        IP2Bus_WrAck                   =&gt; user_IP2Bus_WrAck,</w:t>
      </w:r>
    </w:p>
    <w:p w:rsidR="0022192E" w:rsidRDefault="0022192E" w:rsidP="0022192E">
      <w:pPr>
        <w:pStyle w:val="120"/>
        <w:ind w:left="1030"/>
      </w:pPr>
      <w:r>
        <w:t>316        IP2Bus_Error                   =&gt; user_IP2Bus_Error</w:t>
      </w:r>
    </w:p>
    <w:p w:rsidR="0022192E" w:rsidRDefault="0022192E" w:rsidP="0022192E">
      <w:pPr>
        <w:pStyle w:val="120"/>
        <w:ind w:left="1030"/>
      </w:pPr>
      <w:r>
        <w:t>317      );</w:t>
      </w:r>
    </w:p>
    <w:p w:rsidR="0022192E" w:rsidRDefault="0022192E" w:rsidP="0022192E">
      <w:pPr>
        <w:pStyle w:val="120"/>
        <w:ind w:left="1030"/>
      </w:pPr>
      <w:r>
        <w:t xml:space="preserve">318  </w:t>
      </w:r>
    </w:p>
    <w:p w:rsidR="0022192E" w:rsidRDefault="0022192E" w:rsidP="0022192E">
      <w:pPr>
        <w:pStyle w:val="120"/>
        <w:ind w:left="1030"/>
      </w:pPr>
      <w:r>
        <w:t>319    ------------------------------------------</w:t>
      </w:r>
    </w:p>
    <w:p w:rsidR="0022192E" w:rsidRDefault="0022192E" w:rsidP="0022192E">
      <w:pPr>
        <w:pStyle w:val="120"/>
        <w:ind w:left="1030"/>
      </w:pPr>
      <w:r>
        <w:t>320    -- connect internal signals</w:t>
      </w:r>
    </w:p>
    <w:p w:rsidR="0022192E" w:rsidRDefault="0022192E" w:rsidP="0022192E">
      <w:pPr>
        <w:pStyle w:val="120"/>
        <w:ind w:left="1030"/>
      </w:pPr>
      <w:r>
        <w:t>321    ------------------------------------------</w:t>
      </w:r>
    </w:p>
    <w:p w:rsidR="0022192E" w:rsidRDefault="0022192E" w:rsidP="0022192E">
      <w:pPr>
        <w:pStyle w:val="120"/>
        <w:ind w:left="1030"/>
      </w:pPr>
      <w:r>
        <w:t>322    ipif_IP2Bus_Data &lt;= user_IP2Bus_Data;</w:t>
      </w:r>
    </w:p>
    <w:p w:rsidR="0022192E" w:rsidRDefault="0022192E" w:rsidP="0022192E">
      <w:pPr>
        <w:pStyle w:val="120"/>
        <w:ind w:left="1030"/>
      </w:pPr>
      <w:r>
        <w:t>323    ipif_IP2Bus_WrAck &lt;= user_IP2Bus_WrAck;</w:t>
      </w:r>
    </w:p>
    <w:p w:rsidR="0022192E" w:rsidRDefault="0022192E" w:rsidP="0022192E">
      <w:pPr>
        <w:pStyle w:val="120"/>
        <w:ind w:left="1030"/>
      </w:pPr>
      <w:r>
        <w:t>324    ipif_IP2Bus_RdAck &lt;= user_IP2Bus_RdAck;</w:t>
      </w:r>
    </w:p>
    <w:p w:rsidR="0022192E" w:rsidRDefault="0022192E" w:rsidP="0022192E">
      <w:pPr>
        <w:pStyle w:val="120"/>
        <w:ind w:left="1030"/>
      </w:pPr>
      <w:r>
        <w:t>325    ipif_IP2Bus_Error &lt;= user_IP2Bus_Error;</w:t>
      </w:r>
    </w:p>
    <w:p w:rsidR="0022192E" w:rsidRDefault="0022192E" w:rsidP="0022192E">
      <w:pPr>
        <w:pStyle w:val="120"/>
        <w:ind w:left="1030"/>
      </w:pPr>
      <w:r>
        <w:t xml:space="preserve">326  </w:t>
      </w:r>
    </w:p>
    <w:p w:rsidR="0022192E" w:rsidRDefault="0022192E" w:rsidP="0022192E">
      <w:pPr>
        <w:pStyle w:val="120"/>
        <w:ind w:left="1030"/>
      </w:pPr>
      <w:r>
        <w:t>327    user_Bus2IP_RdCE &lt;= ipif_Bus2IP_RdCE(USER_NUM_REG-1 downto 0);</w:t>
      </w:r>
    </w:p>
    <w:p w:rsidR="0022192E" w:rsidRDefault="0022192E" w:rsidP="0022192E">
      <w:pPr>
        <w:pStyle w:val="120"/>
        <w:ind w:left="1030"/>
      </w:pPr>
      <w:r>
        <w:t>328    user_Bus2IP_WrCE &lt;= ipif_Bus2IP_WrCE(USER_NUM_REG-1 downto 0);</w:t>
      </w:r>
    </w:p>
    <w:p w:rsidR="0022192E" w:rsidRDefault="0022192E" w:rsidP="0022192E">
      <w:pPr>
        <w:pStyle w:val="120"/>
        <w:ind w:left="1030"/>
      </w:pPr>
      <w:r>
        <w:t xml:space="preserve">329  </w:t>
      </w:r>
    </w:p>
    <w:p w:rsidR="0022192E" w:rsidRDefault="0022192E" w:rsidP="0022192E">
      <w:pPr>
        <w:pStyle w:val="120"/>
        <w:ind w:left="1030"/>
      </w:pPr>
      <w:r>
        <w:t>330  end IMP;</w:t>
      </w:r>
    </w:p>
    <w:p w:rsidR="00EE6B06" w:rsidRDefault="00EE6B06" w:rsidP="00EE6B06">
      <w:pPr>
        <w:pStyle w:val="20"/>
      </w:pPr>
      <w:r>
        <w:rPr>
          <w:rFonts w:hint="eastAsia"/>
        </w:rPr>
        <w:tab/>
      </w:r>
      <w:r>
        <w:t>M</w:t>
      </w:r>
      <w:r>
        <w:rPr>
          <w:rFonts w:hint="eastAsia"/>
        </w:rPr>
        <w:t xml:space="preserve">ylogic IP </w:t>
      </w:r>
      <w:r>
        <w:rPr>
          <w:rFonts w:hint="eastAsia"/>
        </w:rPr>
        <w:t>수정</w:t>
      </w:r>
    </w:p>
    <w:p w:rsidR="00EE6B06" w:rsidRDefault="00EE6B06" w:rsidP="00EE6B06">
      <w:pPr>
        <w:pStyle w:val="af1"/>
      </w:pPr>
      <w:r>
        <w:t>M</w:t>
      </w:r>
      <w:r>
        <w:rPr>
          <w:rFonts w:hint="eastAsia"/>
        </w:rPr>
        <w:t>ylogic IP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8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 IP</w:t>
      </w:r>
      <w:r>
        <w:rPr>
          <w:rFonts w:hint="eastAsia"/>
        </w:rPr>
        <w:t>외부와는</w:t>
      </w:r>
      <w:r>
        <w:rPr>
          <w:rFonts w:hint="eastAsia"/>
        </w:rPr>
        <w:t xml:space="preserve"> </w:t>
      </w:r>
      <w:r>
        <w:rPr>
          <w:rFonts w:hint="eastAsia"/>
        </w:rPr>
        <w:t>전혀</w:t>
      </w:r>
      <w:r>
        <w:rPr>
          <w:rFonts w:hint="eastAsia"/>
        </w:rPr>
        <w:t xml:space="preserve"> </w:t>
      </w:r>
      <w:r>
        <w:rPr>
          <w:rFonts w:hint="eastAsia"/>
        </w:rPr>
        <w:t>인터페이스가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>.</w:t>
      </w:r>
    </w:p>
    <w:p w:rsidR="00EE6B06" w:rsidRDefault="00EE6B06" w:rsidP="00EE6B06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IP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레지스터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IP </w:t>
      </w:r>
      <w:r>
        <w:rPr>
          <w:rFonts w:hint="eastAsia"/>
        </w:rPr>
        <w:t>외부로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하도록</w:t>
      </w:r>
      <w:r>
        <w:rPr>
          <w:rFonts w:hint="eastAsia"/>
        </w:rPr>
        <w:t xml:space="preserve"> </w:t>
      </w:r>
      <w:r>
        <w:rPr>
          <w:rFonts w:hint="eastAsia"/>
        </w:rPr>
        <w:t>수정해</w:t>
      </w:r>
      <w:r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>.</w:t>
      </w:r>
    </w:p>
    <w:p w:rsidR="00EE6B06" w:rsidRDefault="00EE6B06" w:rsidP="00EE6B06">
      <w:pPr>
        <w:pStyle w:val="3"/>
      </w:pPr>
      <w:r>
        <w:t>U</w:t>
      </w:r>
      <w:r>
        <w:rPr>
          <w:rFonts w:hint="eastAsia"/>
        </w:rPr>
        <w:t xml:space="preserve">ser_logic.vhd </w:t>
      </w:r>
      <w:r>
        <w:rPr>
          <w:rFonts w:hint="eastAsia"/>
        </w:rPr>
        <w:t>수정</w:t>
      </w:r>
    </w:p>
    <w:p w:rsidR="0023515B" w:rsidRPr="0023515B" w:rsidRDefault="0023515B" w:rsidP="0023515B">
      <w:pPr>
        <w:pStyle w:val="af1"/>
      </w:pPr>
      <w:r>
        <w:rPr>
          <w:rFonts w:hint="eastAsia"/>
        </w:rPr>
        <w:t>라이</w:t>
      </w:r>
      <w:r>
        <w:rPr>
          <w:rFonts w:hint="eastAsia"/>
        </w:rPr>
        <w:t xml:space="preserve"> 100, 101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포트가</w:t>
      </w:r>
      <w:r>
        <w:rPr>
          <w:rFonts w:hint="eastAsia"/>
        </w:rPr>
        <w:t xml:space="preserve"> </w:t>
      </w:r>
      <w:r>
        <w:rPr>
          <w:rFonts w:hint="eastAsia"/>
        </w:rPr>
        <w:t>추가되었습니다</w:t>
      </w:r>
      <w:r>
        <w:rPr>
          <w:rFonts w:hint="eastAsia"/>
        </w:rPr>
        <w:t xml:space="preserve">. </w:t>
      </w:r>
      <w:r>
        <w:rPr>
          <w:rFonts w:hint="eastAsia"/>
        </w:rPr>
        <w:t>라인</w:t>
      </w:r>
      <w:r>
        <w:rPr>
          <w:rFonts w:hint="eastAsia"/>
        </w:rPr>
        <w:t xml:space="preserve"> 180</w:t>
      </w:r>
      <w:r>
        <w:rPr>
          <w:rFonts w:hint="eastAsia"/>
        </w:rPr>
        <w:t>에</w:t>
      </w:r>
      <w:r>
        <w:rPr>
          <w:rFonts w:hint="eastAsia"/>
        </w:rPr>
        <w:t xml:space="preserve"> slv_reg7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출력이</w:t>
      </w:r>
      <w:r>
        <w:rPr>
          <w:rFonts w:hint="eastAsia"/>
        </w:rPr>
        <w:t xml:space="preserve"> my_out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연결되고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265</w:t>
      </w:r>
      <w:r>
        <w:rPr>
          <w:rFonts w:hint="eastAsia"/>
        </w:rPr>
        <w:t>에서</w:t>
      </w:r>
      <w:r>
        <w:rPr>
          <w:rFonts w:hint="eastAsia"/>
        </w:rPr>
        <w:t xml:space="preserve"> my_in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버스로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23515B" w:rsidRDefault="0023515B" w:rsidP="0023515B">
      <w:pPr>
        <w:pStyle w:val="120"/>
        <w:ind w:left="1030"/>
      </w:pPr>
      <w:r>
        <w:t>97    port</w:t>
      </w:r>
    </w:p>
    <w:p w:rsidR="0023515B" w:rsidRDefault="0023515B" w:rsidP="0023515B">
      <w:pPr>
        <w:pStyle w:val="120"/>
        <w:ind w:left="1030"/>
      </w:pPr>
      <w:r>
        <w:t>98    (</w:t>
      </w:r>
    </w:p>
    <w:p w:rsidR="0023515B" w:rsidRDefault="0023515B" w:rsidP="0023515B">
      <w:pPr>
        <w:pStyle w:val="120"/>
        <w:ind w:left="1030"/>
      </w:pPr>
      <w:r>
        <w:t>99      -- ADD USER PORTS BELOW THIS LINE ------------------</w:t>
      </w:r>
    </w:p>
    <w:p w:rsidR="0023515B" w:rsidRDefault="0023515B" w:rsidP="0023515B">
      <w:pPr>
        <w:pStyle w:val="120"/>
        <w:ind w:left="1030"/>
      </w:pPr>
      <w:r>
        <w:t>100      --USER ports added here</w:t>
      </w:r>
    </w:p>
    <w:p w:rsidR="0023515B" w:rsidRDefault="0023515B" w:rsidP="0023515B">
      <w:pPr>
        <w:pStyle w:val="120"/>
        <w:ind w:left="1030"/>
      </w:pPr>
      <w:r>
        <w:t>101      my_out : out std_logic_vector(31 downto 0);</w:t>
      </w:r>
    </w:p>
    <w:p w:rsidR="0023515B" w:rsidRDefault="0023515B" w:rsidP="0023515B">
      <w:pPr>
        <w:pStyle w:val="120"/>
        <w:ind w:left="1030"/>
      </w:pPr>
      <w:r>
        <w:t xml:space="preserve">102      my_in : </w:t>
      </w:r>
      <w:r w:rsidR="00E0514B">
        <w:rPr>
          <w:rFonts w:hint="eastAsia"/>
        </w:rPr>
        <w:t>in</w:t>
      </w:r>
      <w:r>
        <w:t xml:space="preserve"> std_logic_vector(31 downto 0);</w:t>
      </w:r>
    </w:p>
    <w:p w:rsidR="0023515B" w:rsidRDefault="0023515B" w:rsidP="0023515B">
      <w:pPr>
        <w:pStyle w:val="120"/>
        <w:ind w:left="1030"/>
      </w:pPr>
      <w:r>
        <w:t>103      -- ADD USER PORTS ABOVE THIS LINE ------------------</w:t>
      </w:r>
    </w:p>
    <w:p w:rsidR="0023515B" w:rsidRDefault="0023515B" w:rsidP="0023515B">
      <w:pPr>
        <w:pStyle w:val="120"/>
        <w:ind w:left="1030"/>
      </w:pPr>
      <w:r>
        <w:t>104</w:t>
      </w:r>
    </w:p>
    <w:p w:rsidR="0023515B" w:rsidRDefault="0023515B" w:rsidP="0023515B">
      <w:pPr>
        <w:pStyle w:val="120"/>
        <w:ind w:left="1030"/>
      </w:pPr>
      <w:r>
        <w:rPr>
          <w:rFonts w:hint="eastAsia"/>
        </w:rPr>
        <w:t>&gt;&gt;&gt;&gt;&gt;&gt;&gt;&gt;&gt;&gt;&gt;</w:t>
      </w:r>
    </w:p>
    <w:p w:rsidR="0023515B" w:rsidRDefault="0023515B" w:rsidP="0023515B">
      <w:pPr>
        <w:pStyle w:val="120"/>
        <w:ind w:left="1030"/>
      </w:pPr>
      <w:r w:rsidRPr="0023515B">
        <w:t>180    my_out &lt;= slv_reg7;</w:t>
      </w:r>
    </w:p>
    <w:p w:rsidR="0023515B" w:rsidRDefault="0023515B" w:rsidP="0023515B">
      <w:pPr>
        <w:pStyle w:val="120"/>
        <w:ind w:left="1030"/>
      </w:pPr>
    </w:p>
    <w:p w:rsidR="0023515B" w:rsidRDefault="0023515B" w:rsidP="0023515B">
      <w:pPr>
        <w:pStyle w:val="120"/>
        <w:ind w:left="1030"/>
      </w:pPr>
      <w:r>
        <w:rPr>
          <w:rFonts w:hint="eastAsia"/>
        </w:rPr>
        <w:t>&gt;&gt;&gt;&gt;&gt;&gt;&gt;&gt;&gt;&gt;&gt;</w:t>
      </w:r>
    </w:p>
    <w:p w:rsidR="0023515B" w:rsidRDefault="0023515B" w:rsidP="0023515B">
      <w:pPr>
        <w:pStyle w:val="120"/>
        <w:ind w:left="1030"/>
      </w:pPr>
      <w:r>
        <w:t>254    SLAVE_REG_READ_PROC : process( slv_reg_read_sel, slv_reg0, slv_reg1, slv_reg2, slv_reg3, slv_reg4, slv_reg5, slv_reg6, slv_reg7 ) is</w:t>
      </w:r>
    </w:p>
    <w:p w:rsidR="0023515B" w:rsidRDefault="0023515B" w:rsidP="0023515B">
      <w:pPr>
        <w:pStyle w:val="120"/>
        <w:ind w:left="1030"/>
      </w:pPr>
      <w:r>
        <w:t>255    begin</w:t>
      </w:r>
    </w:p>
    <w:p w:rsidR="0023515B" w:rsidRDefault="0023515B" w:rsidP="0023515B">
      <w:pPr>
        <w:pStyle w:val="120"/>
        <w:ind w:left="1030"/>
      </w:pPr>
      <w:r>
        <w:t xml:space="preserve">256  </w:t>
      </w:r>
    </w:p>
    <w:p w:rsidR="0023515B" w:rsidRDefault="0023515B" w:rsidP="0023515B">
      <w:pPr>
        <w:pStyle w:val="120"/>
        <w:ind w:left="1030"/>
      </w:pPr>
      <w:r>
        <w:t>257      case slv_reg_read_sel is</w:t>
      </w:r>
    </w:p>
    <w:p w:rsidR="0023515B" w:rsidRDefault="0023515B" w:rsidP="0023515B">
      <w:pPr>
        <w:pStyle w:val="120"/>
        <w:ind w:left="1030"/>
      </w:pPr>
      <w:r>
        <w:t>258        when "10000000" =&gt; slv_ip2bus_data &lt;= slv_reg0;</w:t>
      </w:r>
    </w:p>
    <w:p w:rsidR="0023515B" w:rsidRDefault="0023515B" w:rsidP="0023515B">
      <w:pPr>
        <w:pStyle w:val="120"/>
        <w:ind w:left="1030"/>
      </w:pPr>
      <w:r>
        <w:t>259        when "01000000" =&gt; slv_ip2bus_data &lt;= slv_reg1;</w:t>
      </w:r>
    </w:p>
    <w:p w:rsidR="0023515B" w:rsidRDefault="0023515B" w:rsidP="0023515B">
      <w:pPr>
        <w:pStyle w:val="120"/>
        <w:ind w:left="1030"/>
      </w:pPr>
      <w:r>
        <w:t>260        when "00100000" =&gt; slv_ip2bus_data &lt;= slv_reg2;</w:t>
      </w:r>
    </w:p>
    <w:p w:rsidR="0023515B" w:rsidRDefault="0023515B" w:rsidP="0023515B">
      <w:pPr>
        <w:pStyle w:val="120"/>
        <w:ind w:left="1030"/>
      </w:pPr>
      <w:r>
        <w:t>261        when "00010000" =&gt; slv_ip2bus_data &lt;= slv_reg3;</w:t>
      </w:r>
    </w:p>
    <w:p w:rsidR="0023515B" w:rsidRDefault="0023515B" w:rsidP="0023515B">
      <w:pPr>
        <w:pStyle w:val="120"/>
        <w:ind w:left="1030"/>
      </w:pPr>
      <w:r>
        <w:t>262        when "00001000" =&gt; slv_ip2bus_data &lt;= slv_reg4;</w:t>
      </w:r>
    </w:p>
    <w:p w:rsidR="0023515B" w:rsidRDefault="0023515B" w:rsidP="0023515B">
      <w:pPr>
        <w:pStyle w:val="120"/>
        <w:ind w:left="1030"/>
      </w:pPr>
      <w:r>
        <w:t>263        when "00000100" =&gt; slv_ip2bus_data &lt;= slv_reg5;</w:t>
      </w:r>
    </w:p>
    <w:p w:rsidR="0023515B" w:rsidRDefault="0023515B" w:rsidP="0023515B">
      <w:pPr>
        <w:pStyle w:val="120"/>
        <w:ind w:left="1030"/>
      </w:pPr>
      <w:r>
        <w:lastRenderedPageBreak/>
        <w:t>264        when "00000010" =&gt; slv_ip2bus_data &lt;= slv_reg6;</w:t>
      </w:r>
    </w:p>
    <w:p w:rsidR="0023515B" w:rsidRDefault="0023515B" w:rsidP="0023515B">
      <w:pPr>
        <w:pStyle w:val="120"/>
        <w:ind w:left="1030"/>
      </w:pPr>
      <w:r>
        <w:t>265        when "00000001" =&gt; slv_ip2bus_data &lt;= my_in;</w:t>
      </w:r>
    </w:p>
    <w:p w:rsidR="0023515B" w:rsidRDefault="0023515B" w:rsidP="0023515B">
      <w:pPr>
        <w:pStyle w:val="120"/>
        <w:ind w:left="1030"/>
      </w:pPr>
      <w:r>
        <w:t>266        when others =&gt; slv_ip2bus_data &lt;= (others =&gt; '0');</w:t>
      </w:r>
    </w:p>
    <w:p w:rsidR="0023515B" w:rsidRDefault="0023515B" w:rsidP="0023515B">
      <w:pPr>
        <w:pStyle w:val="120"/>
        <w:ind w:left="1030"/>
      </w:pPr>
      <w:r>
        <w:t>267      end case;</w:t>
      </w:r>
    </w:p>
    <w:p w:rsidR="0023515B" w:rsidRDefault="0023515B" w:rsidP="0023515B">
      <w:pPr>
        <w:pStyle w:val="120"/>
        <w:ind w:left="1030"/>
      </w:pPr>
      <w:r>
        <w:t xml:space="preserve">268  </w:t>
      </w:r>
    </w:p>
    <w:p w:rsidR="0023515B" w:rsidRDefault="0023515B" w:rsidP="0023515B">
      <w:pPr>
        <w:pStyle w:val="120"/>
        <w:ind w:left="1030"/>
      </w:pPr>
      <w:r>
        <w:t>269    end process SLAVE_REG_READ_PROC;</w:t>
      </w:r>
    </w:p>
    <w:p w:rsidR="0023515B" w:rsidRDefault="0023515B" w:rsidP="0023515B">
      <w:pPr>
        <w:pStyle w:val="3"/>
      </w:pPr>
      <w:r>
        <w:t>M</w:t>
      </w:r>
      <w:r>
        <w:rPr>
          <w:rFonts w:hint="eastAsia"/>
        </w:rPr>
        <w:t xml:space="preserve">ylogic.vhd </w:t>
      </w:r>
      <w:r>
        <w:rPr>
          <w:rFonts w:hint="eastAsia"/>
        </w:rPr>
        <w:t>수정</w:t>
      </w:r>
    </w:p>
    <w:p w:rsidR="0023515B" w:rsidRPr="0023515B" w:rsidRDefault="0023515B" w:rsidP="0023515B">
      <w:pPr>
        <w:pStyle w:val="af1"/>
      </w:pPr>
      <w:r>
        <w:t>U</w:t>
      </w:r>
      <w:r>
        <w:rPr>
          <w:rFonts w:hint="eastAsia"/>
        </w:rPr>
        <w:t xml:space="preserve">ser_logic.vhd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수정되면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모듈인</w:t>
      </w:r>
      <w:r>
        <w:rPr>
          <w:rFonts w:hint="eastAsia"/>
        </w:rPr>
        <w:t xml:space="preserve"> my_logic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수정되어야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rPr>
          <w:rFonts w:hint="eastAsia"/>
        </w:rPr>
        <w:t>라인</w:t>
      </w:r>
      <w:r>
        <w:rPr>
          <w:rFonts w:hint="eastAsia"/>
        </w:rPr>
        <w:t xml:space="preserve"> 141,142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포트가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추가되었고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307, 308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user_logic.vhd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23515B" w:rsidRDefault="0023515B" w:rsidP="0023515B">
      <w:pPr>
        <w:pStyle w:val="120"/>
        <w:ind w:left="1030"/>
      </w:pPr>
    </w:p>
    <w:p w:rsidR="0023515B" w:rsidRDefault="0023515B" w:rsidP="0023515B">
      <w:pPr>
        <w:pStyle w:val="120"/>
        <w:ind w:left="1030"/>
      </w:pPr>
      <w:r>
        <w:rPr>
          <w:rFonts w:hint="eastAsia"/>
        </w:rPr>
        <w:t>&gt;&gt;&gt;&gt;&gt;&gt;&gt;&gt;&gt;&gt;&gt;</w:t>
      </w:r>
    </w:p>
    <w:p w:rsidR="0023515B" w:rsidRDefault="0023515B" w:rsidP="0023515B">
      <w:pPr>
        <w:pStyle w:val="120"/>
        <w:ind w:left="1030"/>
      </w:pPr>
    </w:p>
    <w:p w:rsidR="0023515B" w:rsidRDefault="0023515B" w:rsidP="0023515B">
      <w:pPr>
        <w:pStyle w:val="120"/>
        <w:ind w:left="1030"/>
      </w:pPr>
      <w:r>
        <w:t xml:space="preserve">113  </w:t>
      </w:r>
    </w:p>
    <w:p w:rsidR="0023515B" w:rsidRDefault="0023515B" w:rsidP="0023515B">
      <w:pPr>
        <w:pStyle w:val="120"/>
        <w:ind w:left="1030"/>
      </w:pPr>
      <w:r>
        <w:t>114  entity mylogic is</w:t>
      </w:r>
    </w:p>
    <w:p w:rsidR="0023515B" w:rsidRDefault="0023515B" w:rsidP="0023515B">
      <w:pPr>
        <w:pStyle w:val="120"/>
        <w:ind w:left="1030"/>
      </w:pPr>
      <w:r>
        <w:t>137    port</w:t>
      </w:r>
    </w:p>
    <w:p w:rsidR="0023515B" w:rsidRDefault="0023515B" w:rsidP="0023515B">
      <w:pPr>
        <w:pStyle w:val="120"/>
        <w:ind w:left="1030"/>
      </w:pPr>
      <w:r>
        <w:t>138    (</w:t>
      </w:r>
    </w:p>
    <w:p w:rsidR="0023515B" w:rsidRDefault="0023515B" w:rsidP="0023515B">
      <w:pPr>
        <w:pStyle w:val="120"/>
        <w:ind w:left="1030"/>
      </w:pPr>
      <w:r>
        <w:t>139      -- ADD USER PORTS BELOW THIS LINE ------------------</w:t>
      </w:r>
    </w:p>
    <w:p w:rsidR="0023515B" w:rsidRDefault="0023515B" w:rsidP="0023515B">
      <w:pPr>
        <w:pStyle w:val="120"/>
        <w:ind w:left="1030"/>
      </w:pPr>
      <w:r>
        <w:t>140      --USER ports added here</w:t>
      </w:r>
    </w:p>
    <w:p w:rsidR="0023515B" w:rsidRDefault="0023515B" w:rsidP="0023515B">
      <w:pPr>
        <w:pStyle w:val="120"/>
        <w:ind w:left="1030"/>
      </w:pPr>
      <w:r>
        <w:t>141      my_in : in std_logic_vector(31 downto 0);</w:t>
      </w:r>
    </w:p>
    <w:p w:rsidR="0023515B" w:rsidRDefault="0023515B" w:rsidP="0023515B">
      <w:pPr>
        <w:pStyle w:val="120"/>
        <w:ind w:left="1030"/>
      </w:pPr>
      <w:r>
        <w:t>142      my_out : out std_logic_vector(31 downto 0);</w:t>
      </w:r>
    </w:p>
    <w:p w:rsidR="0023515B" w:rsidRDefault="0023515B" w:rsidP="0023515B">
      <w:pPr>
        <w:pStyle w:val="120"/>
        <w:ind w:left="1030"/>
      </w:pPr>
      <w:r>
        <w:t>143      -- ADD USER PORTS ABOVE THIS LINE ------------------</w:t>
      </w:r>
    </w:p>
    <w:p w:rsidR="0023515B" w:rsidRDefault="0023515B" w:rsidP="0023515B">
      <w:pPr>
        <w:pStyle w:val="120"/>
        <w:ind w:left="1030"/>
      </w:pPr>
      <w:r>
        <w:t xml:space="preserve">144  </w:t>
      </w:r>
    </w:p>
    <w:p w:rsidR="0023515B" w:rsidRDefault="0023515B" w:rsidP="0023515B">
      <w:pPr>
        <w:pStyle w:val="120"/>
        <w:ind w:left="1030"/>
      </w:pPr>
      <w:r>
        <w:t>145      -- DO NOT EDIT BELOW THIS LINE ---------------------</w:t>
      </w:r>
    </w:p>
    <w:p w:rsidR="0023515B" w:rsidRDefault="0023515B" w:rsidP="0023515B">
      <w:pPr>
        <w:pStyle w:val="120"/>
        <w:ind w:left="1030"/>
      </w:pPr>
      <w:r>
        <w:t>146      -- Bus protocol ports, do not add to or delete</w:t>
      </w:r>
    </w:p>
    <w:p w:rsidR="0023515B" w:rsidRDefault="0023515B" w:rsidP="0023515B">
      <w:pPr>
        <w:pStyle w:val="120"/>
        <w:ind w:left="1030"/>
      </w:pPr>
      <w:r>
        <w:t>147      S_AXI_ACLK                     : in  std_logic;</w:t>
      </w:r>
    </w:p>
    <w:p w:rsidR="0023515B" w:rsidRDefault="0023515B" w:rsidP="0023515B">
      <w:pPr>
        <w:pStyle w:val="120"/>
        <w:ind w:left="1030"/>
      </w:pPr>
      <w:r>
        <w:t>148      S_AXI_ARESETN                  : in  std_logic;</w:t>
      </w:r>
    </w:p>
    <w:p w:rsidR="0023515B" w:rsidRDefault="0023515B" w:rsidP="0023515B">
      <w:pPr>
        <w:pStyle w:val="120"/>
        <w:ind w:left="1030"/>
      </w:pPr>
      <w:r>
        <w:t xml:space="preserve">149      S_AXI_AWADDR                   : in  std_logic_vector(C_S_AXI_ADDR_WIDTH-1 downto </w:t>
      </w:r>
    </w:p>
    <w:p w:rsidR="0023515B" w:rsidRDefault="0023515B" w:rsidP="0023515B">
      <w:pPr>
        <w:pStyle w:val="120"/>
        <w:ind w:left="1030"/>
      </w:pPr>
    </w:p>
    <w:p w:rsidR="0023515B" w:rsidRDefault="0023515B" w:rsidP="0023515B">
      <w:pPr>
        <w:pStyle w:val="120"/>
        <w:ind w:left="1030"/>
      </w:pPr>
      <w:r>
        <w:rPr>
          <w:rFonts w:hint="eastAsia"/>
        </w:rPr>
        <w:t>&gt;&gt;&gt;&gt;&gt;&gt;&gt;&gt;&gt;&gt;&gt;&gt;&gt;</w:t>
      </w:r>
    </w:p>
    <w:p w:rsidR="0023515B" w:rsidRDefault="0023515B" w:rsidP="0023515B">
      <w:pPr>
        <w:pStyle w:val="120"/>
        <w:ind w:left="1030"/>
      </w:pPr>
    </w:p>
    <w:p w:rsidR="0023515B" w:rsidRDefault="0023515B" w:rsidP="0023515B">
      <w:pPr>
        <w:pStyle w:val="120"/>
        <w:ind w:left="1030"/>
      </w:pPr>
      <w:r>
        <w:t>288      );</w:t>
      </w:r>
    </w:p>
    <w:p w:rsidR="0023515B" w:rsidRDefault="0023515B" w:rsidP="0023515B">
      <w:pPr>
        <w:pStyle w:val="120"/>
        <w:ind w:left="1030"/>
      </w:pPr>
      <w:r>
        <w:t xml:space="preserve">289  </w:t>
      </w:r>
    </w:p>
    <w:p w:rsidR="0023515B" w:rsidRDefault="0023515B" w:rsidP="0023515B">
      <w:pPr>
        <w:pStyle w:val="120"/>
        <w:ind w:left="1030"/>
      </w:pPr>
      <w:r>
        <w:t>290    ------------------------------------------</w:t>
      </w:r>
    </w:p>
    <w:p w:rsidR="0023515B" w:rsidRDefault="0023515B" w:rsidP="0023515B">
      <w:pPr>
        <w:pStyle w:val="120"/>
        <w:ind w:left="1030"/>
      </w:pPr>
      <w:r>
        <w:t>291    -- instantiate User Logic</w:t>
      </w:r>
    </w:p>
    <w:p w:rsidR="0023515B" w:rsidRDefault="0023515B" w:rsidP="0023515B">
      <w:pPr>
        <w:pStyle w:val="120"/>
        <w:ind w:left="1030"/>
      </w:pPr>
      <w:r>
        <w:t>292    ------------------------------------------</w:t>
      </w:r>
    </w:p>
    <w:p w:rsidR="0023515B" w:rsidRDefault="0023515B" w:rsidP="0023515B">
      <w:pPr>
        <w:pStyle w:val="120"/>
        <w:ind w:left="1030"/>
      </w:pPr>
      <w:r>
        <w:t>293    USER_LOGIC_I : entity mylogic_v1_00_a.user_logic</w:t>
      </w:r>
    </w:p>
    <w:p w:rsidR="0023515B" w:rsidRDefault="0023515B" w:rsidP="0023515B">
      <w:pPr>
        <w:pStyle w:val="120"/>
        <w:ind w:left="1030"/>
      </w:pPr>
      <w:r>
        <w:t>294      generic map</w:t>
      </w:r>
    </w:p>
    <w:p w:rsidR="0023515B" w:rsidRDefault="0023515B" w:rsidP="0023515B">
      <w:pPr>
        <w:pStyle w:val="120"/>
        <w:ind w:left="1030"/>
      </w:pPr>
      <w:r>
        <w:t>295      (</w:t>
      </w:r>
    </w:p>
    <w:p w:rsidR="0023515B" w:rsidRDefault="0023515B" w:rsidP="0023515B">
      <w:pPr>
        <w:pStyle w:val="120"/>
        <w:ind w:left="1030"/>
      </w:pPr>
      <w:r>
        <w:t>296        -- MAP USER GENERICS BELOW THIS LINE ---------------</w:t>
      </w:r>
    </w:p>
    <w:p w:rsidR="0023515B" w:rsidRDefault="0023515B" w:rsidP="0023515B">
      <w:pPr>
        <w:pStyle w:val="120"/>
        <w:ind w:left="1030"/>
      </w:pPr>
      <w:r>
        <w:t>297        --USER generics mapped here</w:t>
      </w:r>
    </w:p>
    <w:p w:rsidR="0023515B" w:rsidRDefault="0023515B" w:rsidP="0023515B">
      <w:pPr>
        <w:pStyle w:val="120"/>
        <w:ind w:left="1030"/>
      </w:pPr>
      <w:r>
        <w:t>298        -- MAP USER GENERICS ABOVE THIS LINE ---------------</w:t>
      </w:r>
    </w:p>
    <w:p w:rsidR="0023515B" w:rsidRDefault="0023515B" w:rsidP="0023515B">
      <w:pPr>
        <w:pStyle w:val="120"/>
        <w:ind w:left="1030"/>
      </w:pPr>
      <w:r>
        <w:t xml:space="preserve">299  </w:t>
      </w:r>
    </w:p>
    <w:p w:rsidR="0023515B" w:rsidRDefault="0023515B" w:rsidP="0023515B">
      <w:pPr>
        <w:pStyle w:val="120"/>
        <w:ind w:left="1030"/>
      </w:pPr>
      <w:r>
        <w:t>300        C_NUM_REG                      =&gt; USER_NUM_REG,</w:t>
      </w:r>
    </w:p>
    <w:p w:rsidR="0023515B" w:rsidRDefault="0023515B" w:rsidP="0023515B">
      <w:pPr>
        <w:pStyle w:val="120"/>
        <w:ind w:left="1030"/>
      </w:pPr>
      <w:r>
        <w:t>301        C_SLV_DWIDTH                   =&gt; USER_SLV_DWIDTH</w:t>
      </w:r>
    </w:p>
    <w:p w:rsidR="0023515B" w:rsidRDefault="0023515B" w:rsidP="0023515B">
      <w:pPr>
        <w:pStyle w:val="120"/>
        <w:ind w:left="1030"/>
      </w:pPr>
      <w:r>
        <w:t>302      )</w:t>
      </w:r>
    </w:p>
    <w:p w:rsidR="0023515B" w:rsidRDefault="0023515B" w:rsidP="0023515B">
      <w:pPr>
        <w:pStyle w:val="120"/>
        <w:ind w:left="1030"/>
      </w:pPr>
      <w:r>
        <w:t>303      port map</w:t>
      </w:r>
    </w:p>
    <w:p w:rsidR="0023515B" w:rsidRDefault="0023515B" w:rsidP="0023515B">
      <w:pPr>
        <w:pStyle w:val="120"/>
        <w:ind w:left="1030"/>
      </w:pPr>
      <w:r>
        <w:t>304      (</w:t>
      </w:r>
    </w:p>
    <w:p w:rsidR="0023515B" w:rsidRDefault="0023515B" w:rsidP="0023515B">
      <w:pPr>
        <w:pStyle w:val="120"/>
        <w:ind w:left="1030"/>
      </w:pPr>
      <w:r>
        <w:t>305        -- MAP USER PORTS BELOW THIS LINE ------------------</w:t>
      </w:r>
    </w:p>
    <w:p w:rsidR="0023515B" w:rsidRDefault="0023515B" w:rsidP="0023515B">
      <w:pPr>
        <w:pStyle w:val="120"/>
        <w:ind w:left="1030"/>
      </w:pPr>
      <w:r>
        <w:t>306        --USER ports mapped here</w:t>
      </w:r>
    </w:p>
    <w:p w:rsidR="0023515B" w:rsidRDefault="0023515B" w:rsidP="0023515B">
      <w:pPr>
        <w:pStyle w:val="120"/>
        <w:ind w:left="1030"/>
      </w:pPr>
      <w:r>
        <w:t xml:space="preserve">307  </w:t>
      </w:r>
      <w:r>
        <w:tab/>
        <w:t xml:space="preserve">  my_in =&gt; my_in,</w:t>
      </w:r>
    </w:p>
    <w:p w:rsidR="0023515B" w:rsidRDefault="0023515B" w:rsidP="0023515B">
      <w:pPr>
        <w:pStyle w:val="120"/>
        <w:ind w:left="1030"/>
      </w:pPr>
      <w:r>
        <w:t xml:space="preserve">308  </w:t>
      </w:r>
      <w:r>
        <w:tab/>
        <w:t xml:space="preserve">  my_out =&gt; my_out,</w:t>
      </w:r>
    </w:p>
    <w:p w:rsidR="0023515B" w:rsidRDefault="0023515B" w:rsidP="0023515B">
      <w:pPr>
        <w:pStyle w:val="120"/>
        <w:ind w:left="1030"/>
      </w:pPr>
      <w:r>
        <w:t>309        -- MAP USER PORTS ABOVE THIS LINE ------------------</w:t>
      </w:r>
    </w:p>
    <w:p w:rsidR="0023515B" w:rsidRDefault="0023515B" w:rsidP="0023515B">
      <w:pPr>
        <w:pStyle w:val="120"/>
        <w:ind w:left="1030"/>
      </w:pPr>
      <w:r>
        <w:t xml:space="preserve">310  </w:t>
      </w:r>
    </w:p>
    <w:p w:rsidR="0023515B" w:rsidRDefault="0023515B" w:rsidP="0023515B">
      <w:pPr>
        <w:pStyle w:val="120"/>
        <w:ind w:left="1030"/>
      </w:pPr>
      <w:r>
        <w:t>311        Bus2IP_Clk                     =&gt; ipif_Bus2IP_Clk,</w:t>
      </w:r>
    </w:p>
    <w:p w:rsidR="0023515B" w:rsidRDefault="0023515B" w:rsidP="0023515B">
      <w:pPr>
        <w:pStyle w:val="120"/>
        <w:ind w:left="1030"/>
      </w:pPr>
      <w:r>
        <w:t>312        Bus2IP_Resetn                  =&gt; ipif_Bus2IP_Resetn,</w:t>
      </w:r>
    </w:p>
    <w:p w:rsidR="0023515B" w:rsidRDefault="0023515B" w:rsidP="0023515B">
      <w:pPr>
        <w:pStyle w:val="120"/>
        <w:ind w:left="1030"/>
      </w:pPr>
      <w:r>
        <w:t>313        Bus2IP_Data                    =&gt; ipif_Bus2IP_Data,</w:t>
      </w:r>
    </w:p>
    <w:p w:rsidR="0023515B" w:rsidRDefault="0023515B" w:rsidP="0023515B">
      <w:pPr>
        <w:pStyle w:val="120"/>
        <w:ind w:left="1030"/>
      </w:pPr>
      <w:r>
        <w:t>314        Bus2IP_BE                      =&gt; ipif_Bus2IP_BE,</w:t>
      </w:r>
    </w:p>
    <w:p w:rsidR="0023515B" w:rsidRDefault="0023515B" w:rsidP="0023515B">
      <w:pPr>
        <w:pStyle w:val="120"/>
        <w:ind w:left="1030"/>
      </w:pPr>
      <w:r>
        <w:t>315        Bus2IP_RdCE                    =&gt; user_Bus2IP_RdCE,</w:t>
      </w:r>
    </w:p>
    <w:p w:rsidR="0023515B" w:rsidRDefault="0023515B" w:rsidP="0023515B">
      <w:pPr>
        <w:pStyle w:val="120"/>
        <w:ind w:left="1030"/>
      </w:pPr>
      <w:r>
        <w:t>316        Bus2IP_WrCE                    =&gt; user_Bus2IP_WrCE,</w:t>
      </w:r>
    </w:p>
    <w:p w:rsidR="0023515B" w:rsidRDefault="0023515B" w:rsidP="0023515B">
      <w:pPr>
        <w:pStyle w:val="120"/>
        <w:ind w:left="1030"/>
      </w:pPr>
      <w:r>
        <w:t>317        IP2Bus_Data                    =&gt; user_IP2Bus_Data,</w:t>
      </w:r>
    </w:p>
    <w:p w:rsidR="0023515B" w:rsidRDefault="0023515B" w:rsidP="0023515B">
      <w:pPr>
        <w:pStyle w:val="120"/>
        <w:ind w:left="1030"/>
      </w:pPr>
      <w:r>
        <w:lastRenderedPageBreak/>
        <w:t>318        IP2Bus_RdAck                   =&gt; user_IP2Bus_RdAck,</w:t>
      </w:r>
    </w:p>
    <w:p w:rsidR="0023515B" w:rsidRDefault="0023515B" w:rsidP="0023515B">
      <w:pPr>
        <w:pStyle w:val="120"/>
        <w:ind w:left="1030"/>
      </w:pPr>
      <w:r>
        <w:t>319        IP2Bus_WrAck                   =&gt; user_IP2Bus_WrAck,</w:t>
      </w:r>
    </w:p>
    <w:p w:rsidR="0023515B" w:rsidRDefault="0023515B" w:rsidP="0023515B">
      <w:pPr>
        <w:pStyle w:val="120"/>
        <w:ind w:left="1030"/>
      </w:pPr>
      <w:r>
        <w:t>320        IP2Bus_Error                   =&gt; user_IP2Bus_Error</w:t>
      </w:r>
    </w:p>
    <w:p w:rsidR="0023515B" w:rsidRDefault="0023515B" w:rsidP="0023515B">
      <w:pPr>
        <w:pStyle w:val="120"/>
        <w:ind w:left="1030"/>
      </w:pPr>
      <w:r>
        <w:t>321      );</w:t>
      </w:r>
    </w:p>
    <w:p w:rsidR="0023515B" w:rsidRDefault="0023515B" w:rsidP="0023515B">
      <w:pPr>
        <w:pStyle w:val="120"/>
        <w:ind w:left="1030"/>
      </w:pPr>
      <w:r>
        <w:t>322</w:t>
      </w:r>
    </w:p>
    <w:p w:rsidR="0023515B" w:rsidRDefault="0023515B" w:rsidP="0023515B">
      <w:pPr>
        <w:pStyle w:val="3"/>
      </w:pPr>
      <w:r>
        <w:rPr>
          <w:rFonts w:hint="eastAsia"/>
        </w:rPr>
        <w:t xml:space="preserve">MPD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23515B" w:rsidRDefault="0023515B" w:rsidP="0023515B">
      <w:pPr>
        <w:pStyle w:val="af1"/>
      </w:pPr>
      <w:r>
        <w:rPr>
          <w:rFonts w:hint="eastAsia"/>
        </w:rPr>
        <w:t xml:space="preserve">MPD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39, 40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 w:rsidR="005460C3">
        <w:rPr>
          <w:rFonts w:hint="eastAsia"/>
        </w:rPr>
        <w:t>2</w:t>
      </w:r>
      <w:r w:rsidR="005460C3">
        <w:rPr>
          <w:rFonts w:hint="eastAsia"/>
        </w:rPr>
        <w:t>개의</w:t>
      </w:r>
      <w:r w:rsidR="005460C3">
        <w:rPr>
          <w:rFonts w:hint="eastAsia"/>
        </w:rPr>
        <w:t xml:space="preserve"> </w:t>
      </w:r>
      <w:r w:rsidR="005460C3">
        <w:rPr>
          <w:rFonts w:hint="eastAsia"/>
        </w:rPr>
        <w:t>포트가</w:t>
      </w:r>
      <w:r w:rsidR="005460C3">
        <w:rPr>
          <w:rFonts w:hint="eastAsia"/>
        </w:rPr>
        <w:t xml:space="preserve"> </w:t>
      </w:r>
      <w:r w:rsidR="005460C3">
        <w:rPr>
          <w:rFonts w:hint="eastAsia"/>
        </w:rPr>
        <w:t>추가되었습니다</w:t>
      </w:r>
      <w:r w:rsidR="005460C3">
        <w:rPr>
          <w:rFonts w:hint="eastAsia"/>
        </w:rPr>
        <w:t xml:space="preserve">. </w:t>
      </w:r>
    </w:p>
    <w:p w:rsidR="005460C3" w:rsidRPr="005460C3" w:rsidRDefault="005460C3" w:rsidP="0023515B">
      <w:pPr>
        <w:pStyle w:val="af1"/>
      </w:pP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나중에</w:t>
      </w:r>
      <w:r>
        <w:rPr>
          <w:rFonts w:hint="eastAsia"/>
        </w:rPr>
        <w:t xml:space="preserve"> MHS </w:t>
      </w:r>
      <w:r>
        <w:rPr>
          <w:rFonts w:hint="eastAsia"/>
        </w:rPr>
        <w:t>파일에서</w:t>
      </w:r>
      <w:r w:rsidR="006060D8">
        <w:rPr>
          <w:rFonts w:hint="eastAsia"/>
        </w:rPr>
        <w:t xml:space="preserve"> </w:t>
      </w:r>
      <w:r w:rsidR="006060D8">
        <w:rPr>
          <w:rFonts w:hint="eastAsia"/>
        </w:rPr>
        <w:t>설계자가</w:t>
      </w:r>
      <w:r w:rsidR="006060D8">
        <w:rPr>
          <w:rFonts w:hint="eastAsia"/>
        </w:rPr>
        <w:t xml:space="preserve"> </w:t>
      </w:r>
      <w:r w:rsidR="006060D8">
        <w:rPr>
          <w:rFonts w:hint="eastAsia"/>
        </w:rPr>
        <w:t>어떻게</w:t>
      </w:r>
      <w:r w:rsidR="006060D8">
        <w:rPr>
          <w:rFonts w:hint="eastAsia"/>
        </w:rPr>
        <w:t xml:space="preserve"> </w:t>
      </w:r>
      <w:r w:rsidR="006060D8">
        <w:rPr>
          <w:rFonts w:hint="eastAsia"/>
        </w:rPr>
        <w:t>사용하는지</w:t>
      </w:r>
      <w:r w:rsidR="006060D8">
        <w:rPr>
          <w:rFonts w:hint="eastAsia"/>
        </w:rPr>
        <w:t xml:space="preserve"> </w:t>
      </w:r>
      <w:r w:rsidR="006060D8">
        <w:rPr>
          <w:rFonts w:hint="eastAsia"/>
        </w:rPr>
        <w:t>결정해야</w:t>
      </w:r>
      <w:r w:rsidR="006060D8">
        <w:rPr>
          <w:rFonts w:hint="eastAsia"/>
        </w:rPr>
        <w:t xml:space="preserve"> </w:t>
      </w:r>
      <w:r w:rsidR="006060D8">
        <w:rPr>
          <w:rFonts w:hint="eastAsia"/>
        </w:rPr>
        <w:t>합니다</w:t>
      </w:r>
      <w:r w:rsidR="006060D8">
        <w:rPr>
          <w:rFonts w:hint="eastAsia"/>
        </w:rPr>
        <w:t>.</w:t>
      </w:r>
    </w:p>
    <w:p w:rsidR="0023515B" w:rsidRDefault="0023515B" w:rsidP="0023515B">
      <w:pPr>
        <w:pStyle w:val="120"/>
        <w:ind w:left="1030"/>
      </w:pPr>
      <w:r>
        <w:t>1  ###################################################################</w:t>
      </w:r>
    </w:p>
    <w:p w:rsidR="0023515B" w:rsidRDefault="0023515B" w:rsidP="0023515B">
      <w:pPr>
        <w:pStyle w:val="120"/>
        <w:ind w:left="1030"/>
      </w:pPr>
      <w:r>
        <w:t>2  ##</w:t>
      </w:r>
    </w:p>
    <w:p w:rsidR="0023515B" w:rsidRDefault="0023515B" w:rsidP="0023515B">
      <w:pPr>
        <w:pStyle w:val="120"/>
        <w:ind w:left="1030"/>
      </w:pPr>
      <w:r>
        <w:t>3  ## Name     : mylogic</w:t>
      </w:r>
    </w:p>
    <w:p w:rsidR="0023515B" w:rsidRDefault="0023515B" w:rsidP="0023515B">
      <w:pPr>
        <w:pStyle w:val="120"/>
        <w:ind w:left="1030"/>
      </w:pPr>
      <w:r>
        <w:t>4  ## Desc     : Microprocessor Peripheral Description</w:t>
      </w:r>
    </w:p>
    <w:p w:rsidR="0023515B" w:rsidRDefault="0023515B" w:rsidP="0023515B">
      <w:pPr>
        <w:pStyle w:val="120"/>
        <w:ind w:left="1030"/>
      </w:pPr>
      <w:r>
        <w:t>5  ##          : Automatically generated by PsfUtility</w:t>
      </w:r>
    </w:p>
    <w:p w:rsidR="0023515B" w:rsidRDefault="0023515B" w:rsidP="0023515B">
      <w:pPr>
        <w:pStyle w:val="120"/>
        <w:ind w:left="1030"/>
      </w:pPr>
      <w:r>
        <w:t>6  ##</w:t>
      </w:r>
    </w:p>
    <w:p w:rsidR="0023515B" w:rsidRDefault="0023515B" w:rsidP="0023515B">
      <w:pPr>
        <w:pStyle w:val="120"/>
        <w:ind w:left="1030"/>
      </w:pPr>
      <w:r>
        <w:t>7  ###################################################################</w:t>
      </w:r>
    </w:p>
    <w:p w:rsidR="0023515B" w:rsidRDefault="0023515B" w:rsidP="0023515B">
      <w:pPr>
        <w:pStyle w:val="120"/>
        <w:ind w:left="1030"/>
      </w:pPr>
      <w:r>
        <w:t xml:space="preserve">8  </w:t>
      </w:r>
    </w:p>
    <w:p w:rsidR="0023515B" w:rsidRDefault="0023515B" w:rsidP="0023515B">
      <w:pPr>
        <w:pStyle w:val="120"/>
        <w:ind w:left="1030"/>
      </w:pPr>
      <w:r>
        <w:t>9  BEGIN mylogic</w:t>
      </w:r>
    </w:p>
    <w:p w:rsidR="0023515B" w:rsidRDefault="0023515B" w:rsidP="0023515B">
      <w:pPr>
        <w:pStyle w:val="120"/>
        <w:ind w:left="1030"/>
      </w:pPr>
      <w:r>
        <w:t xml:space="preserve">10  </w:t>
      </w:r>
    </w:p>
    <w:p w:rsidR="0023515B" w:rsidRDefault="0023515B" w:rsidP="0023515B">
      <w:pPr>
        <w:pStyle w:val="120"/>
        <w:ind w:left="1030"/>
      </w:pPr>
    </w:p>
    <w:p w:rsidR="0023515B" w:rsidRDefault="0023515B" w:rsidP="0023515B">
      <w:pPr>
        <w:pStyle w:val="120"/>
        <w:ind w:left="1030"/>
      </w:pPr>
      <w:r>
        <w:rPr>
          <w:rFonts w:hint="eastAsia"/>
        </w:rPr>
        <w:t>&gt;&gt;&gt;&gt;&gt;&gt;&gt;&gt;</w:t>
      </w:r>
    </w:p>
    <w:p w:rsidR="0023515B" w:rsidRDefault="0023515B" w:rsidP="0023515B">
      <w:pPr>
        <w:pStyle w:val="120"/>
        <w:ind w:left="1030"/>
      </w:pPr>
    </w:p>
    <w:p w:rsidR="0023515B" w:rsidRDefault="0023515B" w:rsidP="0023515B">
      <w:pPr>
        <w:pStyle w:val="120"/>
        <w:ind w:left="1030"/>
      </w:pPr>
      <w:r>
        <w:t xml:space="preserve">37  </w:t>
      </w:r>
    </w:p>
    <w:p w:rsidR="0023515B" w:rsidRDefault="0023515B" w:rsidP="0023515B">
      <w:pPr>
        <w:pStyle w:val="120"/>
        <w:ind w:left="1030"/>
      </w:pPr>
      <w:r>
        <w:t>38  ## Ports</w:t>
      </w:r>
    </w:p>
    <w:p w:rsidR="0023515B" w:rsidRDefault="0023515B" w:rsidP="0023515B">
      <w:pPr>
        <w:pStyle w:val="120"/>
        <w:ind w:left="1030"/>
      </w:pPr>
      <w:r>
        <w:t xml:space="preserve">39  PORT my_in = "", DIR = I, VEC = [31:0] </w:t>
      </w:r>
    </w:p>
    <w:p w:rsidR="0023515B" w:rsidRDefault="0023515B" w:rsidP="0023515B">
      <w:pPr>
        <w:pStyle w:val="120"/>
        <w:ind w:left="1030"/>
      </w:pPr>
      <w:r>
        <w:t xml:space="preserve">40  PORT my_out = "", DIR = O, VEC = [31:0] </w:t>
      </w:r>
    </w:p>
    <w:p w:rsidR="0023515B" w:rsidRDefault="0023515B" w:rsidP="0023515B">
      <w:pPr>
        <w:pStyle w:val="120"/>
        <w:ind w:left="1030"/>
      </w:pPr>
    </w:p>
    <w:p w:rsidR="0023515B" w:rsidRDefault="0023515B" w:rsidP="0023515B">
      <w:pPr>
        <w:pStyle w:val="120"/>
        <w:ind w:left="1030"/>
      </w:pPr>
      <w:r>
        <w:rPr>
          <w:rFonts w:hint="eastAsia"/>
        </w:rPr>
        <w:t>&gt;&gt;&gt;&gt;&gt;&gt;&gt;&gt;&gt;</w:t>
      </w:r>
    </w:p>
    <w:p w:rsidR="0023515B" w:rsidRDefault="0023515B" w:rsidP="0023515B">
      <w:pPr>
        <w:pStyle w:val="120"/>
        <w:ind w:left="1030"/>
      </w:pPr>
    </w:p>
    <w:p w:rsidR="0023515B" w:rsidRDefault="0023515B" w:rsidP="0023515B">
      <w:pPr>
        <w:pStyle w:val="120"/>
        <w:ind w:left="1030"/>
      </w:pPr>
      <w:r>
        <w:t xml:space="preserve">61  END  </w:t>
      </w:r>
    </w:p>
    <w:p w:rsidR="006060D8" w:rsidRDefault="006060D8" w:rsidP="006060D8">
      <w:pPr>
        <w:pStyle w:val="3"/>
      </w:pPr>
      <w:r>
        <w:rPr>
          <w:rFonts w:hint="eastAsia"/>
        </w:rPr>
        <w:t xml:space="preserve">PAO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6060D8" w:rsidRPr="006060D8" w:rsidRDefault="006060D8" w:rsidP="006060D8">
      <w:pPr>
        <w:pStyle w:val="af1"/>
      </w:pPr>
      <w:r>
        <w:t>M</w:t>
      </w:r>
      <w:r>
        <w:rPr>
          <w:rFonts w:hint="eastAsia"/>
        </w:rPr>
        <w:t>ylogic.vhd</w:t>
      </w:r>
      <w:r>
        <w:rPr>
          <w:rFonts w:hint="eastAsia"/>
        </w:rPr>
        <w:t>와</w:t>
      </w:r>
      <w:r>
        <w:rPr>
          <w:rFonts w:hint="eastAsia"/>
        </w:rPr>
        <w:t xml:space="preserve"> user_logic.vhd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수정을</w:t>
      </w:r>
      <w:r>
        <w:rPr>
          <w:rFonts w:hint="eastAsia"/>
        </w:rPr>
        <w:t xml:space="preserve"> </w:t>
      </w:r>
      <w:r>
        <w:rPr>
          <w:rFonts w:hint="eastAsia"/>
        </w:rPr>
        <w:t>했고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추가한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수정하지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 xml:space="preserve">. </w:t>
      </w:r>
    </w:p>
    <w:p w:rsidR="006060D8" w:rsidRDefault="006060D8" w:rsidP="006060D8">
      <w:pPr>
        <w:pStyle w:val="120"/>
        <w:ind w:left="1030"/>
      </w:pPr>
      <w:r>
        <w:t>##############################################################################</w:t>
      </w:r>
    </w:p>
    <w:p w:rsidR="006060D8" w:rsidRDefault="006060D8" w:rsidP="006060D8">
      <w:pPr>
        <w:pStyle w:val="120"/>
        <w:ind w:left="1030"/>
      </w:pPr>
      <w:r>
        <w:t>## Filename:          C:/work/2013/v144_sp605_isim_axi4lite/system/pcores/mylogic_v1_00_a/data/mylogic_v2_1_0.pao</w:t>
      </w:r>
    </w:p>
    <w:p w:rsidR="006060D8" w:rsidRDefault="006060D8" w:rsidP="006060D8">
      <w:pPr>
        <w:pStyle w:val="120"/>
        <w:ind w:left="1030"/>
      </w:pPr>
      <w:r>
        <w:t>## Description:       Peripheral Analysis Order</w:t>
      </w:r>
    </w:p>
    <w:p w:rsidR="006060D8" w:rsidRDefault="006060D8" w:rsidP="006060D8">
      <w:pPr>
        <w:pStyle w:val="120"/>
        <w:ind w:left="1030"/>
      </w:pPr>
      <w:r>
        <w:t>## Date:              Sat Mar 23 14:25:38 2013 (by Create and Import Peripheral Wizard)</w:t>
      </w:r>
    </w:p>
    <w:p w:rsidR="006060D8" w:rsidRDefault="006060D8" w:rsidP="006060D8">
      <w:pPr>
        <w:pStyle w:val="120"/>
        <w:ind w:left="1030"/>
      </w:pPr>
      <w:r>
        <w:t>##############################################################################</w:t>
      </w:r>
    </w:p>
    <w:p w:rsidR="006060D8" w:rsidRDefault="006060D8" w:rsidP="006060D8">
      <w:pPr>
        <w:pStyle w:val="120"/>
        <w:ind w:left="1030"/>
      </w:pPr>
    </w:p>
    <w:p w:rsidR="006060D8" w:rsidRDefault="006060D8" w:rsidP="006060D8">
      <w:pPr>
        <w:pStyle w:val="120"/>
        <w:ind w:left="1030"/>
      </w:pPr>
      <w:r>
        <w:t xml:space="preserve">lib proc_common_v3_00_a  all </w:t>
      </w:r>
    </w:p>
    <w:p w:rsidR="006060D8" w:rsidRDefault="006060D8" w:rsidP="006060D8">
      <w:pPr>
        <w:pStyle w:val="120"/>
        <w:ind w:left="1030"/>
      </w:pPr>
      <w:r>
        <w:t xml:space="preserve">lib axi_lite_ipif_v1_01_a  all </w:t>
      </w:r>
    </w:p>
    <w:p w:rsidR="006060D8" w:rsidRDefault="006060D8" w:rsidP="006060D8">
      <w:pPr>
        <w:pStyle w:val="120"/>
        <w:ind w:left="1030"/>
      </w:pPr>
      <w:r>
        <w:t>lib mylogic_v1_00_a user_logic vhdl</w:t>
      </w:r>
    </w:p>
    <w:p w:rsidR="006060D8" w:rsidRDefault="006060D8" w:rsidP="006060D8">
      <w:pPr>
        <w:pStyle w:val="120"/>
        <w:ind w:left="1030"/>
      </w:pPr>
      <w:r>
        <w:t>lib mylogic_v1_00_a mylogic vhdl</w:t>
      </w:r>
    </w:p>
    <w:p w:rsidR="006060D8" w:rsidRDefault="00816125" w:rsidP="006060D8">
      <w:pPr>
        <w:pStyle w:val="20"/>
      </w:pPr>
      <w:r>
        <w:rPr>
          <w:rFonts w:hint="eastAsia"/>
        </w:rPr>
        <w:lastRenderedPageBreak/>
        <w:t>추가된</w:t>
      </w:r>
      <w:r>
        <w:rPr>
          <w:rFonts w:hint="eastAsia"/>
        </w:rPr>
        <w:t xml:space="preserve"> IP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</w:p>
    <w:p w:rsidR="00816125" w:rsidRPr="00816125" w:rsidRDefault="00816125" w:rsidP="00816125">
      <w:pPr>
        <w:pStyle w:val="3"/>
      </w:pPr>
      <w:r>
        <w:rPr>
          <w:rFonts w:hint="eastAsia"/>
        </w:rPr>
        <w:t>XPS</w:t>
      </w:r>
      <w:r>
        <w:rPr>
          <w:rFonts w:hint="eastAsia"/>
        </w:rPr>
        <w:t>에서</w:t>
      </w:r>
      <w:r>
        <w:rPr>
          <w:rFonts w:hint="eastAsia"/>
        </w:rPr>
        <w:t xml:space="preserve"> IP </w:t>
      </w:r>
      <w:r>
        <w:rPr>
          <w:rFonts w:hint="eastAsia"/>
        </w:rPr>
        <w:t>추가하기</w:t>
      </w:r>
    </w:p>
    <w:p w:rsidR="006060D8" w:rsidRPr="006060D8" w:rsidRDefault="006060D8" w:rsidP="006060D8">
      <w:pPr>
        <w:pStyle w:val="af1"/>
      </w:pP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포트들을</w:t>
      </w:r>
      <w:r>
        <w:rPr>
          <w:rFonts w:hint="eastAsia"/>
        </w:rPr>
        <w:t xml:space="preserve"> </w:t>
      </w:r>
      <w:r>
        <w:rPr>
          <w:rFonts w:hint="eastAsia"/>
        </w:rPr>
        <w:t>반영하기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Rescan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060D8" w:rsidRDefault="006060D8" w:rsidP="004A1FC4">
      <w:pPr>
        <w:pStyle w:val="af1"/>
        <w:jc w:val="center"/>
      </w:pPr>
      <w:r>
        <w:rPr>
          <w:noProof/>
        </w:rPr>
        <w:drawing>
          <wp:inline distT="0" distB="0" distL="0" distR="0" wp14:anchorId="07C9811D" wp14:editId="586AFCCA">
            <wp:extent cx="3780953" cy="2904762"/>
            <wp:effectExtent l="19050" t="19050" r="10160" b="1016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2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0D8" w:rsidRDefault="00816125" w:rsidP="006060D8">
      <w:pPr>
        <w:pStyle w:val="af1"/>
      </w:pPr>
      <w:r>
        <w:rPr>
          <w:rFonts w:hint="eastAsia"/>
        </w:rPr>
        <w:t>추가된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Drag &amp; Drop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변경하기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OK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060D8" w:rsidRDefault="006060D8" w:rsidP="004A1FC4">
      <w:pPr>
        <w:pStyle w:val="af1"/>
        <w:jc w:val="center"/>
      </w:pPr>
      <w:r>
        <w:rPr>
          <w:noProof/>
        </w:rPr>
        <w:drawing>
          <wp:inline distT="0" distB="0" distL="0" distR="0" wp14:anchorId="449038AD" wp14:editId="4EA58996">
            <wp:extent cx="5123810" cy="2828572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2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25" w:rsidRDefault="00816125" w:rsidP="00816125">
      <w:pPr>
        <w:pStyle w:val="af1"/>
      </w:pPr>
      <w:r>
        <w:rPr>
          <w:rFonts w:hint="eastAsia"/>
        </w:rPr>
        <w:t>버스에</w:t>
      </w:r>
      <w:r>
        <w:rPr>
          <w:rFonts w:hint="eastAsia"/>
        </w:rPr>
        <w:t xml:space="preserve"> mylogic</w:t>
      </w:r>
      <w:r>
        <w:rPr>
          <w:rFonts w:hint="eastAsia"/>
        </w:rPr>
        <w:t>이</w:t>
      </w:r>
      <w:r>
        <w:rPr>
          <w:rFonts w:hint="eastAsia"/>
        </w:rPr>
        <w:t xml:space="preserve"> mylogic_0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이름으로</w:t>
      </w:r>
      <w:r>
        <w:rPr>
          <w:rFonts w:hint="eastAsia"/>
        </w:rPr>
        <w:t xml:space="preserve"> </w:t>
      </w:r>
      <w:r>
        <w:rPr>
          <w:rFonts w:hint="eastAsia"/>
        </w:rPr>
        <w:t>추가되었습니다</w:t>
      </w:r>
      <w:r>
        <w:rPr>
          <w:rFonts w:hint="eastAsia"/>
        </w:rPr>
        <w:t>.</w:t>
      </w:r>
    </w:p>
    <w:p w:rsidR="00816125" w:rsidRDefault="00816125" w:rsidP="00816125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4051C274" wp14:editId="6422140B">
            <wp:extent cx="5653825" cy="2804563"/>
            <wp:effectExtent l="0" t="0" r="444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1990" cy="28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25" w:rsidRDefault="00816125" w:rsidP="00816125">
      <w:pPr>
        <w:pStyle w:val="af1"/>
      </w:pPr>
      <w:r>
        <w:rPr>
          <w:rFonts w:hint="eastAsia"/>
        </w:rPr>
        <w:t>mylogic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exteral port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816125" w:rsidRDefault="00816125" w:rsidP="00816125">
      <w:pPr>
        <w:pStyle w:val="af1"/>
        <w:jc w:val="center"/>
      </w:pPr>
      <w:r>
        <w:rPr>
          <w:noProof/>
        </w:rPr>
        <w:drawing>
          <wp:inline distT="0" distB="0" distL="0" distR="0" wp14:anchorId="43B4D3EE" wp14:editId="0B332B01">
            <wp:extent cx="5533334" cy="3780953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4" cy="3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25" w:rsidRDefault="00816125" w:rsidP="00816125">
      <w:pPr>
        <w:pStyle w:val="af1"/>
      </w:pPr>
      <w:r>
        <w:rPr>
          <w:rFonts w:hint="eastAsia"/>
        </w:rPr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포트가</w:t>
      </w:r>
      <w:r>
        <w:rPr>
          <w:rFonts w:hint="eastAsia"/>
        </w:rPr>
        <w:t xml:space="preserve"> </w:t>
      </w:r>
      <w:r>
        <w:rPr>
          <w:rFonts w:hint="eastAsia"/>
        </w:rPr>
        <w:t>추가되었습니다</w:t>
      </w:r>
      <w:r>
        <w:rPr>
          <w:rFonts w:hint="eastAsia"/>
        </w:rPr>
        <w:t>.</w:t>
      </w:r>
    </w:p>
    <w:p w:rsidR="00816125" w:rsidRDefault="00816125" w:rsidP="00816125">
      <w:pPr>
        <w:pStyle w:val="af1"/>
      </w:pPr>
    </w:p>
    <w:p w:rsidR="00816125" w:rsidRDefault="00816125" w:rsidP="00816125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47B0E568" wp14:editId="6C66143B">
            <wp:extent cx="5000000" cy="4285715"/>
            <wp:effectExtent l="0" t="0" r="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25" w:rsidRDefault="002655FF" w:rsidP="00816125">
      <w:pPr>
        <w:pStyle w:val="3"/>
      </w:pPr>
      <w:r>
        <w:rPr>
          <w:rFonts w:hint="eastAsia"/>
        </w:rPr>
        <w:t>ISE</w:t>
      </w:r>
      <w:r>
        <w:rPr>
          <w:rFonts w:hint="eastAsia"/>
        </w:rPr>
        <w:t>에서</w:t>
      </w:r>
      <w:r>
        <w:rPr>
          <w:rFonts w:hint="eastAsia"/>
        </w:rPr>
        <w:t xml:space="preserve"> top module, test bech </w:t>
      </w:r>
      <w:r>
        <w:rPr>
          <w:rFonts w:hint="eastAsia"/>
        </w:rPr>
        <w:t>추가</w:t>
      </w:r>
    </w:p>
    <w:p w:rsidR="002655FF" w:rsidRPr="002655FF" w:rsidRDefault="002655FF" w:rsidP="002655FF">
      <w:pPr>
        <w:pStyle w:val="af1"/>
      </w:pPr>
      <w:r>
        <w:rPr>
          <w:rFonts w:hint="eastAsia"/>
        </w:rPr>
        <w:t>MHS</w:t>
      </w:r>
      <w:r>
        <w:rPr>
          <w:rFonts w:hint="eastAsia"/>
        </w:rPr>
        <w:t>파일에서</w:t>
      </w:r>
      <w:r>
        <w:rPr>
          <w:rFonts w:hint="eastAsia"/>
        </w:rPr>
        <w:t xml:space="preserve"> external port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수정되었으면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top file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top file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816125" w:rsidRDefault="002655FF" w:rsidP="002655FF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71827650" wp14:editId="20CD2DE7">
            <wp:extent cx="5304762" cy="2800000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FF" w:rsidRDefault="002655FF" w:rsidP="002655FF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top file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2655FF" w:rsidRDefault="002655FF" w:rsidP="002655FF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17,18</w:t>
      </w:r>
      <w:r>
        <w:rPr>
          <w:rFonts w:hint="eastAsia"/>
        </w:rPr>
        <w:t>과</w:t>
      </w:r>
      <w:r>
        <w:rPr>
          <w:rFonts w:hint="eastAsia"/>
        </w:rPr>
        <w:t xml:space="preserve"> 31,32,48,49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포트들이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처리되는지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2655FF" w:rsidRDefault="002655FF" w:rsidP="002655FF">
      <w:pPr>
        <w:pStyle w:val="120"/>
        <w:ind w:left="1030"/>
      </w:pPr>
      <w:r>
        <w:t>1  -------------------------------------------------------------------------------</w:t>
      </w:r>
    </w:p>
    <w:p w:rsidR="002655FF" w:rsidRDefault="002655FF" w:rsidP="002655FF">
      <w:pPr>
        <w:pStyle w:val="120"/>
        <w:ind w:left="1030"/>
      </w:pPr>
      <w:r>
        <w:t>2  -- system_top.vhd</w:t>
      </w:r>
    </w:p>
    <w:p w:rsidR="002655FF" w:rsidRDefault="002655FF" w:rsidP="002655FF">
      <w:pPr>
        <w:pStyle w:val="120"/>
        <w:ind w:left="1030"/>
      </w:pPr>
      <w:r>
        <w:t>3  -------------------------------------------------------------------------------</w:t>
      </w:r>
    </w:p>
    <w:p w:rsidR="002655FF" w:rsidRDefault="002655FF" w:rsidP="002655FF">
      <w:pPr>
        <w:pStyle w:val="120"/>
        <w:ind w:left="1030"/>
      </w:pPr>
      <w:r>
        <w:t>4  library IEEE;</w:t>
      </w:r>
    </w:p>
    <w:p w:rsidR="002655FF" w:rsidRDefault="002655FF" w:rsidP="002655FF">
      <w:pPr>
        <w:pStyle w:val="120"/>
        <w:ind w:left="1030"/>
      </w:pPr>
      <w:r>
        <w:t>5  use IEEE.STD_LOGIC_1164.ALL;</w:t>
      </w:r>
    </w:p>
    <w:p w:rsidR="002655FF" w:rsidRDefault="002655FF" w:rsidP="002655FF">
      <w:pPr>
        <w:pStyle w:val="120"/>
        <w:ind w:left="1030"/>
      </w:pPr>
      <w:r>
        <w:t xml:space="preserve">6  </w:t>
      </w:r>
    </w:p>
    <w:p w:rsidR="002655FF" w:rsidRDefault="002655FF" w:rsidP="002655FF">
      <w:pPr>
        <w:pStyle w:val="120"/>
        <w:ind w:left="1030"/>
      </w:pPr>
      <w:r>
        <w:t>7  library UNISIM;</w:t>
      </w:r>
    </w:p>
    <w:p w:rsidR="002655FF" w:rsidRDefault="002655FF" w:rsidP="002655FF">
      <w:pPr>
        <w:pStyle w:val="120"/>
        <w:ind w:left="1030"/>
      </w:pPr>
      <w:r>
        <w:t>8  use UNISIM.VCOMPONENTS.ALL;</w:t>
      </w:r>
    </w:p>
    <w:p w:rsidR="002655FF" w:rsidRDefault="002655FF" w:rsidP="002655FF">
      <w:pPr>
        <w:pStyle w:val="120"/>
        <w:ind w:left="1030"/>
      </w:pPr>
      <w:r>
        <w:t xml:space="preserve">9  </w:t>
      </w:r>
    </w:p>
    <w:p w:rsidR="002655FF" w:rsidRDefault="002655FF" w:rsidP="002655FF">
      <w:pPr>
        <w:pStyle w:val="120"/>
        <w:ind w:left="1030"/>
      </w:pPr>
      <w:r>
        <w:t>10  entity system_top is</w:t>
      </w:r>
    </w:p>
    <w:p w:rsidR="002655FF" w:rsidRDefault="002655FF" w:rsidP="002655FF">
      <w:pPr>
        <w:pStyle w:val="120"/>
        <w:ind w:left="1030"/>
      </w:pPr>
      <w:r>
        <w:t>11    port (</w:t>
      </w:r>
    </w:p>
    <w:p w:rsidR="002655FF" w:rsidRDefault="002655FF" w:rsidP="002655FF">
      <w:pPr>
        <w:pStyle w:val="120"/>
        <w:ind w:left="1030"/>
      </w:pPr>
      <w:r>
        <w:t>12      RS232_Uart_1_sout : out std_logic;</w:t>
      </w:r>
    </w:p>
    <w:p w:rsidR="002655FF" w:rsidRDefault="002655FF" w:rsidP="002655FF">
      <w:pPr>
        <w:pStyle w:val="120"/>
        <w:ind w:left="1030"/>
      </w:pPr>
      <w:r>
        <w:t>13      RS232_Uart_1_sin : in std_logic;</w:t>
      </w:r>
    </w:p>
    <w:p w:rsidR="002655FF" w:rsidRDefault="002655FF" w:rsidP="002655FF">
      <w:pPr>
        <w:pStyle w:val="120"/>
        <w:ind w:left="1030"/>
      </w:pPr>
      <w:r>
        <w:t>14      RESET : in std_logic;</w:t>
      </w:r>
    </w:p>
    <w:p w:rsidR="002655FF" w:rsidRDefault="002655FF" w:rsidP="002655FF">
      <w:pPr>
        <w:pStyle w:val="120"/>
        <w:ind w:left="1030"/>
      </w:pPr>
      <w:r>
        <w:t>15      CLK_P : in std_logic;</w:t>
      </w:r>
    </w:p>
    <w:p w:rsidR="002655FF" w:rsidRDefault="002655FF" w:rsidP="002655FF">
      <w:pPr>
        <w:pStyle w:val="120"/>
        <w:ind w:left="1030"/>
      </w:pPr>
      <w:r>
        <w:t>16      CLK_N : in std_logic;</w:t>
      </w:r>
    </w:p>
    <w:p w:rsidR="002655FF" w:rsidRDefault="002655FF" w:rsidP="002655FF">
      <w:pPr>
        <w:pStyle w:val="120"/>
        <w:ind w:left="1030"/>
      </w:pPr>
      <w:r>
        <w:t>17      mylogic_0_my_out_pin : out std_logic_vector(31 downto 0);</w:t>
      </w:r>
    </w:p>
    <w:p w:rsidR="002655FF" w:rsidRDefault="002655FF" w:rsidP="002655FF">
      <w:pPr>
        <w:pStyle w:val="120"/>
        <w:ind w:left="1030"/>
      </w:pPr>
      <w:r>
        <w:t>18      mylogic_0_my_in_pin : in std_logic_vector(31 downto 0)</w:t>
      </w:r>
    </w:p>
    <w:p w:rsidR="002655FF" w:rsidRDefault="002655FF" w:rsidP="002655FF">
      <w:pPr>
        <w:pStyle w:val="120"/>
        <w:ind w:left="1030"/>
      </w:pPr>
      <w:r>
        <w:t>19    );</w:t>
      </w:r>
    </w:p>
    <w:p w:rsidR="002655FF" w:rsidRDefault="002655FF" w:rsidP="002655FF">
      <w:pPr>
        <w:pStyle w:val="120"/>
        <w:ind w:left="1030"/>
      </w:pPr>
      <w:r>
        <w:t>20  end system_top;</w:t>
      </w:r>
    </w:p>
    <w:p w:rsidR="002655FF" w:rsidRDefault="002655FF" w:rsidP="002655FF">
      <w:pPr>
        <w:pStyle w:val="120"/>
        <w:ind w:left="1030"/>
      </w:pPr>
      <w:r>
        <w:t xml:space="preserve">21  </w:t>
      </w:r>
    </w:p>
    <w:p w:rsidR="002655FF" w:rsidRDefault="002655FF" w:rsidP="002655FF">
      <w:pPr>
        <w:pStyle w:val="120"/>
        <w:ind w:left="1030"/>
      </w:pPr>
      <w:r>
        <w:t>22  architecture STRUCTURE of system_top is</w:t>
      </w:r>
    </w:p>
    <w:p w:rsidR="002655FF" w:rsidRDefault="002655FF" w:rsidP="002655FF">
      <w:pPr>
        <w:pStyle w:val="120"/>
        <w:ind w:left="1030"/>
      </w:pPr>
      <w:r>
        <w:t xml:space="preserve">23  </w:t>
      </w:r>
    </w:p>
    <w:p w:rsidR="002655FF" w:rsidRDefault="002655FF" w:rsidP="002655FF">
      <w:pPr>
        <w:pStyle w:val="120"/>
        <w:ind w:left="1030"/>
      </w:pPr>
      <w:r>
        <w:t>24    component system is</w:t>
      </w:r>
    </w:p>
    <w:p w:rsidR="002655FF" w:rsidRDefault="002655FF" w:rsidP="002655FF">
      <w:pPr>
        <w:pStyle w:val="120"/>
        <w:ind w:left="1030"/>
      </w:pPr>
      <w:r>
        <w:t>25      port (</w:t>
      </w:r>
    </w:p>
    <w:p w:rsidR="002655FF" w:rsidRDefault="002655FF" w:rsidP="002655FF">
      <w:pPr>
        <w:pStyle w:val="120"/>
        <w:ind w:left="1030"/>
      </w:pPr>
      <w:r>
        <w:t>26        RS232_Uart_1_sout : out std_logic;</w:t>
      </w:r>
    </w:p>
    <w:p w:rsidR="002655FF" w:rsidRDefault="002655FF" w:rsidP="002655FF">
      <w:pPr>
        <w:pStyle w:val="120"/>
        <w:ind w:left="1030"/>
      </w:pPr>
      <w:r>
        <w:t>27        RS232_Uart_1_sin : in std_logic;</w:t>
      </w:r>
    </w:p>
    <w:p w:rsidR="002655FF" w:rsidRDefault="002655FF" w:rsidP="002655FF">
      <w:pPr>
        <w:pStyle w:val="120"/>
        <w:ind w:left="1030"/>
      </w:pPr>
      <w:r>
        <w:t>28        RESET : in std_logic;</w:t>
      </w:r>
    </w:p>
    <w:p w:rsidR="002655FF" w:rsidRDefault="002655FF" w:rsidP="002655FF">
      <w:pPr>
        <w:pStyle w:val="120"/>
        <w:ind w:left="1030"/>
      </w:pPr>
      <w:r>
        <w:t>29        CLK_P : in std_logic;</w:t>
      </w:r>
    </w:p>
    <w:p w:rsidR="002655FF" w:rsidRDefault="002655FF" w:rsidP="002655FF">
      <w:pPr>
        <w:pStyle w:val="120"/>
        <w:ind w:left="1030"/>
      </w:pPr>
      <w:r>
        <w:t>30        CLK_N : in std_logic;</w:t>
      </w:r>
    </w:p>
    <w:p w:rsidR="002655FF" w:rsidRDefault="002655FF" w:rsidP="002655FF">
      <w:pPr>
        <w:pStyle w:val="120"/>
        <w:ind w:left="1030"/>
      </w:pPr>
      <w:r>
        <w:t>31        mylogic_0_my_out_pin : out std_logic_vector(31 downto 0);</w:t>
      </w:r>
    </w:p>
    <w:p w:rsidR="002655FF" w:rsidRDefault="002655FF" w:rsidP="002655FF">
      <w:pPr>
        <w:pStyle w:val="120"/>
        <w:ind w:left="1030"/>
      </w:pPr>
      <w:r>
        <w:t>32        mylogic_0_my_in_pin : in std_logic_vector(31 downto 0)</w:t>
      </w:r>
    </w:p>
    <w:p w:rsidR="002655FF" w:rsidRDefault="002655FF" w:rsidP="002655FF">
      <w:pPr>
        <w:pStyle w:val="120"/>
        <w:ind w:left="1030"/>
      </w:pPr>
      <w:r>
        <w:t>33      );</w:t>
      </w:r>
    </w:p>
    <w:p w:rsidR="002655FF" w:rsidRDefault="002655FF" w:rsidP="002655FF">
      <w:pPr>
        <w:pStyle w:val="120"/>
        <w:ind w:left="1030"/>
      </w:pPr>
      <w:r>
        <w:t>34    end component;</w:t>
      </w:r>
    </w:p>
    <w:p w:rsidR="002655FF" w:rsidRDefault="002655FF" w:rsidP="002655FF">
      <w:pPr>
        <w:pStyle w:val="120"/>
        <w:ind w:left="1030"/>
      </w:pPr>
      <w:r>
        <w:t xml:space="preserve">35  </w:t>
      </w:r>
    </w:p>
    <w:p w:rsidR="002655FF" w:rsidRDefault="002655FF" w:rsidP="002655FF">
      <w:pPr>
        <w:pStyle w:val="120"/>
        <w:ind w:left="1030"/>
      </w:pPr>
      <w:r>
        <w:t>36   attribute BOX_TYPE : STRING;</w:t>
      </w:r>
    </w:p>
    <w:p w:rsidR="002655FF" w:rsidRDefault="002655FF" w:rsidP="002655FF">
      <w:pPr>
        <w:pStyle w:val="120"/>
        <w:ind w:left="1030"/>
      </w:pPr>
      <w:r>
        <w:t>37   attribute BOX_TYPE of system : component is "user_black_box";</w:t>
      </w:r>
    </w:p>
    <w:p w:rsidR="002655FF" w:rsidRDefault="002655FF" w:rsidP="002655FF">
      <w:pPr>
        <w:pStyle w:val="120"/>
        <w:ind w:left="1030"/>
      </w:pPr>
      <w:r>
        <w:t xml:space="preserve">38  </w:t>
      </w:r>
    </w:p>
    <w:p w:rsidR="002655FF" w:rsidRDefault="002655FF" w:rsidP="002655FF">
      <w:pPr>
        <w:pStyle w:val="120"/>
        <w:ind w:left="1030"/>
      </w:pPr>
      <w:r>
        <w:lastRenderedPageBreak/>
        <w:t>39  begin</w:t>
      </w:r>
    </w:p>
    <w:p w:rsidR="002655FF" w:rsidRDefault="002655FF" w:rsidP="002655FF">
      <w:pPr>
        <w:pStyle w:val="120"/>
        <w:ind w:left="1030"/>
      </w:pPr>
      <w:r>
        <w:t xml:space="preserve">40  </w:t>
      </w:r>
    </w:p>
    <w:p w:rsidR="002655FF" w:rsidRDefault="002655FF" w:rsidP="002655FF">
      <w:pPr>
        <w:pStyle w:val="120"/>
        <w:ind w:left="1030"/>
      </w:pPr>
      <w:r>
        <w:t>41    system_i : system</w:t>
      </w:r>
    </w:p>
    <w:p w:rsidR="002655FF" w:rsidRDefault="002655FF" w:rsidP="002655FF">
      <w:pPr>
        <w:pStyle w:val="120"/>
        <w:ind w:left="1030"/>
      </w:pPr>
      <w:r>
        <w:t>42      port map (</w:t>
      </w:r>
    </w:p>
    <w:p w:rsidR="002655FF" w:rsidRDefault="002655FF" w:rsidP="002655FF">
      <w:pPr>
        <w:pStyle w:val="120"/>
        <w:ind w:left="1030"/>
      </w:pPr>
      <w:r>
        <w:t>43        RS232_Uart_1_sout =&gt; RS232_Uart_1_sout,</w:t>
      </w:r>
    </w:p>
    <w:p w:rsidR="002655FF" w:rsidRDefault="002655FF" w:rsidP="002655FF">
      <w:pPr>
        <w:pStyle w:val="120"/>
        <w:ind w:left="1030"/>
      </w:pPr>
      <w:r>
        <w:t>44        RS232_Uart_1_sin =&gt; RS232_Uart_1_sin,</w:t>
      </w:r>
    </w:p>
    <w:p w:rsidR="002655FF" w:rsidRDefault="002655FF" w:rsidP="002655FF">
      <w:pPr>
        <w:pStyle w:val="120"/>
        <w:ind w:left="1030"/>
      </w:pPr>
      <w:r>
        <w:t>45        RESET =&gt; RESET,</w:t>
      </w:r>
    </w:p>
    <w:p w:rsidR="002655FF" w:rsidRDefault="002655FF" w:rsidP="002655FF">
      <w:pPr>
        <w:pStyle w:val="120"/>
        <w:ind w:left="1030"/>
      </w:pPr>
      <w:r>
        <w:t>46        CLK_P =&gt; CLK_P,</w:t>
      </w:r>
    </w:p>
    <w:p w:rsidR="002655FF" w:rsidRDefault="002655FF" w:rsidP="002655FF">
      <w:pPr>
        <w:pStyle w:val="120"/>
        <w:ind w:left="1030"/>
      </w:pPr>
      <w:r>
        <w:t>47        CLK_N =&gt; CLK_N,</w:t>
      </w:r>
    </w:p>
    <w:p w:rsidR="002655FF" w:rsidRDefault="002655FF" w:rsidP="002655FF">
      <w:pPr>
        <w:pStyle w:val="120"/>
        <w:ind w:left="1030"/>
      </w:pPr>
      <w:r>
        <w:t>48        mylogic_0_my_out_pin =&gt; mylogic_0_my_out_pin,</w:t>
      </w:r>
    </w:p>
    <w:p w:rsidR="002655FF" w:rsidRDefault="002655FF" w:rsidP="002655FF">
      <w:pPr>
        <w:pStyle w:val="120"/>
        <w:ind w:left="1030"/>
      </w:pPr>
      <w:r>
        <w:t>49        mylogic_0_my_in_pin =&gt; mylogic_0_my_in_pin</w:t>
      </w:r>
    </w:p>
    <w:p w:rsidR="002655FF" w:rsidRDefault="002655FF" w:rsidP="002655FF">
      <w:pPr>
        <w:pStyle w:val="120"/>
        <w:ind w:left="1030"/>
      </w:pPr>
      <w:r>
        <w:t>50      );</w:t>
      </w:r>
    </w:p>
    <w:p w:rsidR="002655FF" w:rsidRDefault="002655FF" w:rsidP="002655FF">
      <w:pPr>
        <w:pStyle w:val="120"/>
        <w:ind w:left="1030"/>
      </w:pPr>
      <w:r>
        <w:t xml:space="preserve">51  </w:t>
      </w:r>
    </w:p>
    <w:p w:rsidR="002655FF" w:rsidRDefault="002655FF" w:rsidP="002655FF">
      <w:pPr>
        <w:pStyle w:val="120"/>
        <w:ind w:left="1030"/>
      </w:pPr>
      <w:r>
        <w:t>52  end architecture STRUCTURE;</w:t>
      </w:r>
    </w:p>
    <w:p w:rsidR="002655FF" w:rsidRDefault="002655FF" w:rsidP="002655FF">
      <w:pPr>
        <w:pStyle w:val="120"/>
        <w:ind w:left="1030"/>
      </w:pPr>
      <w:r>
        <w:t>53</w:t>
      </w:r>
    </w:p>
    <w:p w:rsidR="002655FF" w:rsidRPr="002655FF" w:rsidRDefault="002655FF" w:rsidP="002655FF">
      <w:pPr>
        <w:pStyle w:val="af1"/>
      </w:pPr>
      <w:r>
        <w:t>T</w:t>
      </w:r>
      <w:r>
        <w:rPr>
          <w:rFonts w:hint="eastAsia"/>
        </w:rPr>
        <w:t>op file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포트가</w:t>
      </w:r>
      <w:r>
        <w:rPr>
          <w:rFonts w:hint="eastAsia"/>
        </w:rPr>
        <w:t xml:space="preserve"> </w:t>
      </w:r>
      <w:r>
        <w:rPr>
          <w:rFonts w:hint="eastAsia"/>
        </w:rPr>
        <w:t>수정되었기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벤치가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  <w:r>
        <w:rPr>
          <w:rFonts w:hint="eastAsia"/>
        </w:rPr>
        <w:t>. ISE/Project/New Source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2655FF" w:rsidRDefault="002655FF" w:rsidP="002655FF">
      <w:pPr>
        <w:pStyle w:val="af1"/>
        <w:jc w:val="center"/>
      </w:pPr>
      <w:r>
        <w:rPr>
          <w:noProof/>
        </w:rPr>
        <w:drawing>
          <wp:inline distT="0" distB="0" distL="0" distR="0" wp14:anchorId="5419755B" wp14:editId="019F8634">
            <wp:extent cx="5679583" cy="328457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7264" cy="32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4B" w:rsidRDefault="00E0514B" w:rsidP="00E0514B">
      <w:pPr>
        <w:pStyle w:val="af1"/>
      </w:pPr>
      <w:r>
        <w:t>S</w:t>
      </w:r>
      <w:r>
        <w:rPr>
          <w:rFonts w:hint="eastAsia"/>
        </w:rPr>
        <w:t xml:space="preserve">P605 </w:t>
      </w:r>
      <w:r>
        <w:rPr>
          <w:rFonts w:hint="eastAsia"/>
        </w:rPr>
        <w:t>보드에</w:t>
      </w:r>
      <w:r>
        <w:rPr>
          <w:rFonts w:hint="eastAsia"/>
        </w:rPr>
        <w:t xml:space="preserve"> </w:t>
      </w:r>
      <w:r>
        <w:rPr>
          <w:rFonts w:hint="eastAsia"/>
        </w:rPr>
        <w:t>맞게끔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벤치를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라인</w:t>
      </w:r>
      <w:r>
        <w:rPr>
          <w:rFonts w:hint="eastAsia"/>
        </w:rPr>
        <w:t xml:space="preserve"> 84~94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 xml:space="preserve">, </w:t>
      </w:r>
      <w:r>
        <w:rPr>
          <w:rFonts w:hint="eastAsia"/>
        </w:rPr>
        <w:t>리셋</w:t>
      </w:r>
      <w:r>
        <w:rPr>
          <w:rFonts w:hint="eastAsia"/>
        </w:rP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포트에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벤치를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:rsidR="00E0514B" w:rsidRDefault="00E0514B" w:rsidP="002655FF">
      <w:pPr>
        <w:pStyle w:val="120"/>
        <w:ind w:left="1030"/>
      </w:pPr>
    </w:p>
    <w:p w:rsidR="00E0514B" w:rsidRDefault="00E0514B" w:rsidP="002655FF">
      <w:pPr>
        <w:pStyle w:val="120"/>
        <w:ind w:left="1030"/>
      </w:pPr>
      <w:r>
        <w:rPr>
          <w:rFonts w:hint="eastAsia"/>
        </w:rPr>
        <w:t>&gt;&gt;&gt;&gt;&gt;&gt;&gt;&gt;&gt;&gt;&gt;&gt;&gt;</w:t>
      </w:r>
    </w:p>
    <w:p w:rsidR="00E0514B" w:rsidRDefault="00E0514B" w:rsidP="002655FF">
      <w:pPr>
        <w:pStyle w:val="120"/>
        <w:ind w:left="1030"/>
      </w:pPr>
    </w:p>
    <w:p w:rsidR="002655FF" w:rsidRDefault="002655FF" w:rsidP="002655FF">
      <w:pPr>
        <w:pStyle w:val="120"/>
        <w:ind w:left="1030"/>
      </w:pPr>
      <w:r>
        <w:t>28  LIBRARY ieee;</w:t>
      </w:r>
    </w:p>
    <w:p w:rsidR="002655FF" w:rsidRDefault="002655FF" w:rsidP="002655FF">
      <w:pPr>
        <w:pStyle w:val="120"/>
        <w:ind w:left="1030"/>
      </w:pPr>
      <w:r>
        <w:t>29  USE ieee.std_logic_1164.ALL;</w:t>
      </w:r>
    </w:p>
    <w:p w:rsidR="00B1656D" w:rsidRDefault="00B1656D" w:rsidP="00B1656D">
      <w:pPr>
        <w:pStyle w:val="120"/>
        <w:ind w:left="1030" w:firstLineChars="250" w:firstLine="400"/>
      </w:pPr>
      <w:r w:rsidRPr="00B1656D">
        <w:t>USE ieee.std_logic_unsigned.ALL;</w:t>
      </w:r>
    </w:p>
    <w:p w:rsidR="002655FF" w:rsidRDefault="002655FF" w:rsidP="002655FF">
      <w:pPr>
        <w:pStyle w:val="120"/>
        <w:ind w:left="1030"/>
      </w:pPr>
      <w:r>
        <w:t xml:space="preserve">30  </w:t>
      </w:r>
    </w:p>
    <w:p w:rsidR="002655FF" w:rsidRDefault="002655FF" w:rsidP="002655FF">
      <w:pPr>
        <w:pStyle w:val="120"/>
        <w:ind w:left="1030"/>
      </w:pPr>
      <w:r>
        <w:t>31  -- Uncomment the following library declaration if using</w:t>
      </w:r>
    </w:p>
    <w:p w:rsidR="002655FF" w:rsidRDefault="002655FF" w:rsidP="002655FF">
      <w:pPr>
        <w:pStyle w:val="120"/>
        <w:ind w:left="1030"/>
      </w:pPr>
      <w:r>
        <w:t>32  -- arithmetic functions with Signed or Unsigned values</w:t>
      </w:r>
    </w:p>
    <w:p w:rsidR="002655FF" w:rsidRDefault="002655FF" w:rsidP="002655FF">
      <w:pPr>
        <w:pStyle w:val="120"/>
        <w:ind w:left="1030"/>
      </w:pPr>
      <w:r>
        <w:t>33  --USE ieee.numeric_std.ALL;</w:t>
      </w:r>
    </w:p>
    <w:p w:rsidR="002655FF" w:rsidRDefault="002655FF" w:rsidP="002655FF">
      <w:pPr>
        <w:pStyle w:val="120"/>
        <w:ind w:left="1030"/>
      </w:pPr>
      <w:r>
        <w:t xml:space="preserve">34  </w:t>
      </w:r>
    </w:p>
    <w:p w:rsidR="002655FF" w:rsidRDefault="002655FF" w:rsidP="002655FF">
      <w:pPr>
        <w:pStyle w:val="120"/>
        <w:ind w:left="1030"/>
      </w:pPr>
      <w:r>
        <w:t>35  ENTITY tb_bench IS</w:t>
      </w:r>
    </w:p>
    <w:p w:rsidR="002655FF" w:rsidRDefault="002655FF" w:rsidP="002655FF">
      <w:pPr>
        <w:pStyle w:val="120"/>
        <w:ind w:left="1030"/>
      </w:pPr>
      <w:r>
        <w:lastRenderedPageBreak/>
        <w:t xml:space="preserve">36  </w:t>
      </w:r>
      <w:r>
        <w:tab/>
        <w:t>END tb_bench;</w:t>
      </w:r>
    </w:p>
    <w:p w:rsidR="002655FF" w:rsidRDefault="002655FF" w:rsidP="002655FF">
      <w:pPr>
        <w:pStyle w:val="120"/>
        <w:ind w:left="1030"/>
      </w:pPr>
      <w:r>
        <w:t xml:space="preserve">37  </w:t>
      </w:r>
    </w:p>
    <w:p w:rsidR="002655FF" w:rsidRDefault="002655FF" w:rsidP="002655FF">
      <w:pPr>
        <w:pStyle w:val="120"/>
        <w:ind w:left="1030"/>
      </w:pPr>
      <w:r>
        <w:t xml:space="preserve">38  ARCHITECTURE behavior OF tb_bench IS </w:t>
      </w:r>
    </w:p>
    <w:p w:rsidR="002655FF" w:rsidRDefault="002655FF" w:rsidP="002655FF">
      <w:pPr>
        <w:pStyle w:val="120"/>
        <w:ind w:left="1030"/>
      </w:pPr>
      <w:r>
        <w:t xml:space="preserve">39  </w:t>
      </w:r>
    </w:p>
    <w:p w:rsidR="002655FF" w:rsidRDefault="002655FF" w:rsidP="002655FF">
      <w:pPr>
        <w:pStyle w:val="120"/>
        <w:ind w:left="1030"/>
      </w:pPr>
      <w:r>
        <w:t xml:space="preserve">40  </w:t>
      </w:r>
      <w:r>
        <w:tab/>
        <w:t>-- Component Declaration for the Unit Under Test (UUT)</w:t>
      </w:r>
    </w:p>
    <w:p w:rsidR="002655FF" w:rsidRDefault="002655FF" w:rsidP="002655FF">
      <w:pPr>
        <w:pStyle w:val="120"/>
        <w:ind w:left="1030"/>
      </w:pPr>
      <w:r>
        <w:t xml:space="preserve">41  </w:t>
      </w:r>
    </w:p>
    <w:p w:rsidR="002655FF" w:rsidRDefault="002655FF" w:rsidP="002655FF">
      <w:pPr>
        <w:pStyle w:val="120"/>
        <w:ind w:left="1030"/>
      </w:pPr>
      <w:r>
        <w:t xml:space="preserve">42  </w:t>
      </w:r>
      <w:r>
        <w:tab/>
        <w:t>COMPONENT system_top</w:t>
      </w:r>
    </w:p>
    <w:p w:rsidR="002655FF" w:rsidRDefault="002655FF" w:rsidP="002655FF">
      <w:pPr>
        <w:pStyle w:val="120"/>
        <w:ind w:left="1030"/>
      </w:pPr>
      <w:r>
        <w:t xml:space="preserve">43  </w:t>
      </w:r>
      <w:r>
        <w:tab/>
      </w:r>
      <w:r>
        <w:tab/>
        <w:t>PORT(</w:t>
      </w:r>
    </w:p>
    <w:p w:rsidR="002655FF" w:rsidRDefault="002655FF" w:rsidP="002655FF">
      <w:pPr>
        <w:pStyle w:val="120"/>
        <w:ind w:left="1030"/>
      </w:pPr>
      <w:r>
        <w:t xml:space="preserve">44  </w:t>
      </w:r>
      <w:r>
        <w:tab/>
      </w:r>
      <w:r>
        <w:tab/>
      </w:r>
      <w:r>
        <w:tab/>
      </w:r>
      <w:r>
        <w:tab/>
        <w:t>RS232_Uart_1_sout : OUT  std_logic;</w:t>
      </w:r>
    </w:p>
    <w:p w:rsidR="002655FF" w:rsidRDefault="002655FF" w:rsidP="002655FF">
      <w:pPr>
        <w:pStyle w:val="120"/>
        <w:ind w:left="1030"/>
      </w:pPr>
      <w:r>
        <w:t xml:space="preserve">45  </w:t>
      </w:r>
      <w:r>
        <w:tab/>
      </w:r>
      <w:r>
        <w:tab/>
      </w:r>
      <w:r>
        <w:tab/>
      </w:r>
      <w:r>
        <w:tab/>
        <w:t>RS232_Uart_1_sin : IN  std_logic;</w:t>
      </w:r>
    </w:p>
    <w:p w:rsidR="002655FF" w:rsidRDefault="002655FF" w:rsidP="002655FF">
      <w:pPr>
        <w:pStyle w:val="120"/>
        <w:ind w:left="1030"/>
      </w:pPr>
      <w:r>
        <w:t xml:space="preserve">46  </w:t>
      </w:r>
      <w:r>
        <w:tab/>
      </w:r>
      <w:r>
        <w:tab/>
      </w:r>
      <w:r>
        <w:tab/>
      </w:r>
      <w:r>
        <w:tab/>
        <w:t>RESET : IN  std_logic;</w:t>
      </w:r>
    </w:p>
    <w:p w:rsidR="002655FF" w:rsidRDefault="002655FF" w:rsidP="002655FF">
      <w:pPr>
        <w:pStyle w:val="120"/>
        <w:ind w:left="1030"/>
      </w:pPr>
      <w:r>
        <w:t xml:space="preserve">47  </w:t>
      </w:r>
      <w:r>
        <w:tab/>
      </w:r>
      <w:r>
        <w:tab/>
      </w:r>
      <w:r>
        <w:tab/>
      </w:r>
      <w:r>
        <w:tab/>
        <w:t>CLK_P : IN  std_logic;</w:t>
      </w:r>
    </w:p>
    <w:p w:rsidR="002655FF" w:rsidRDefault="002655FF" w:rsidP="002655FF">
      <w:pPr>
        <w:pStyle w:val="120"/>
        <w:ind w:left="1030"/>
      </w:pPr>
      <w:r>
        <w:t xml:space="preserve">48  </w:t>
      </w:r>
      <w:r>
        <w:tab/>
      </w:r>
      <w:r>
        <w:tab/>
      </w:r>
      <w:r>
        <w:tab/>
      </w:r>
      <w:r>
        <w:tab/>
        <w:t>CLK_N : IN  std_logic;</w:t>
      </w:r>
    </w:p>
    <w:p w:rsidR="002655FF" w:rsidRDefault="002655FF" w:rsidP="002655FF">
      <w:pPr>
        <w:pStyle w:val="120"/>
        <w:ind w:left="1030"/>
      </w:pPr>
      <w:r>
        <w:t xml:space="preserve">49  </w:t>
      </w:r>
      <w:r>
        <w:tab/>
      </w:r>
      <w:r>
        <w:tab/>
      </w:r>
      <w:r>
        <w:tab/>
      </w:r>
      <w:r>
        <w:tab/>
        <w:t>mylogic_0_my_out_pin : OUT  std_logic_vector(31 downto 0);</w:t>
      </w:r>
    </w:p>
    <w:p w:rsidR="002655FF" w:rsidRDefault="002655FF" w:rsidP="002655FF">
      <w:pPr>
        <w:pStyle w:val="120"/>
        <w:ind w:left="1030"/>
      </w:pPr>
      <w:r>
        <w:t xml:space="preserve">50  </w:t>
      </w:r>
      <w:r>
        <w:tab/>
      </w:r>
      <w:r>
        <w:tab/>
      </w:r>
      <w:r>
        <w:tab/>
      </w:r>
      <w:r>
        <w:tab/>
        <w:t>mylogic_0_my_in_pin : IN  std_logic_vector(31 downto 0)</w:t>
      </w:r>
    </w:p>
    <w:p w:rsidR="002655FF" w:rsidRDefault="002655FF" w:rsidP="002655FF">
      <w:pPr>
        <w:pStyle w:val="120"/>
        <w:ind w:left="1030"/>
      </w:pPr>
      <w:r>
        <w:t xml:space="preserve">51  </w:t>
      </w:r>
      <w:r>
        <w:tab/>
      </w:r>
      <w:r>
        <w:tab/>
      </w:r>
      <w:r>
        <w:tab/>
        <w:t>);</w:t>
      </w:r>
    </w:p>
    <w:p w:rsidR="002655FF" w:rsidRDefault="002655FF" w:rsidP="002655FF">
      <w:pPr>
        <w:pStyle w:val="120"/>
        <w:ind w:left="1030"/>
      </w:pPr>
      <w:r>
        <w:t xml:space="preserve">52  </w:t>
      </w:r>
      <w:r>
        <w:tab/>
        <w:t>END COMPONENT;</w:t>
      </w:r>
    </w:p>
    <w:p w:rsidR="002655FF" w:rsidRDefault="002655FF" w:rsidP="002655FF">
      <w:pPr>
        <w:pStyle w:val="120"/>
        <w:ind w:left="1030"/>
      </w:pPr>
      <w:r>
        <w:t xml:space="preserve">53  </w:t>
      </w:r>
    </w:p>
    <w:p w:rsidR="002655FF" w:rsidRDefault="002655FF" w:rsidP="002655FF">
      <w:pPr>
        <w:pStyle w:val="120"/>
        <w:ind w:left="1030"/>
      </w:pPr>
      <w:r>
        <w:t xml:space="preserve">54  </w:t>
      </w:r>
    </w:p>
    <w:p w:rsidR="002655FF" w:rsidRDefault="002655FF" w:rsidP="002655FF">
      <w:pPr>
        <w:pStyle w:val="120"/>
        <w:ind w:left="1030"/>
      </w:pPr>
      <w:r>
        <w:t xml:space="preserve">55  </w:t>
      </w:r>
      <w:r>
        <w:tab/>
        <w:t>--Inputs</w:t>
      </w:r>
    </w:p>
    <w:p w:rsidR="002655FF" w:rsidRDefault="002655FF" w:rsidP="002655FF">
      <w:pPr>
        <w:pStyle w:val="120"/>
        <w:ind w:left="1030"/>
      </w:pPr>
      <w:r>
        <w:t xml:space="preserve">56  </w:t>
      </w:r>
      <w:r>
        <w:tab/>
        <w:t>signal RS232_Uart_1_sin : std_logic := '0';</w:t>
      </w:r>
    </w:p>
    <w:p w:rsidR="002655FF" w:rsidRDefault="002655FF" w:rsidP="002655FF">
      <w:pPr>
        <w:pStyle w:val="120"/>
        <w:ind w:left="1030"/>
      </w:pPr>
      <w:r>
        <w:t xml:space="preserve">57  </w:t>
      </w:r>
      <w:r>
        <w:tab/>
        <w:t>signal RESET : std_logic := '1';</w:t>
      </w:r>
    </w:p>
    <w:p w:rsidR="002655FF" w:rsidRDefault="002655FF" w:rsidP="002655FF">
      <w:pPr>
        <w:pStyle w:val="120"/>
        <w:ind w:left="1030"/>
      </w:pPr>
      <w:r>
        <w:t xml:space="preserve">58  </w:t>
      </w:r>
      <w:r>
        <w:tab/>
        <w:t>signal CLK_P : std_logic := '1';</w:t>
      </w:r>
    </w:p>
    <w:p w:rsidR="002655FF" w:rsidRDefault="002655FF" w:rsidP="002655FF">
      <w:pPr>
        <w:pStyle w:val="120"/>
        <w:ind w:left="1030"/>
      </w:pPr>
      <w:r>
        <w:t xml:space="preserve">59  </w:t>
      </w:r>
      <w:r>
        <w:tab/>
        <w:t>signal CLK_N : std_logic := '0';</w:t>
      </w:r>
    </w:p>
    <w:p w:rsidR="002655FF" w:rsidRDefault="002655FF" w:rsidP="002655FF">
      <w:pPr>
        <w:pStyle w:val="120"/>
        <w:ind w:left="1030"/>
      </w:pPr>
      <w:r>
        <w:t xml:space="preserve">60  </w:t>
      </w:r>
      <w:r>
        <w:tab/>
        <w:t>signal mylogic_0_my_in_pin : std_logic_vector(31 downto 0) := (others =&gt; '0');</w:t>
      </w:r>
    </w:p>
    <w:p w:rsidR="002655FF" w:rsidRDefault="002655FF" w:rsidP="002655FF">
      <w:pPr>
        <w:pStyle w:val="120"/>
        <w:ind w:left="1030"/>
      </w:pPr>
      <w:r>
        <w:t xml:space="preserve">61  </w:t>
      </w:r>
    </w:p>
    <w:p w:rsidR="002655FF" w:rsidRDefault="002655FF" w:rsidP="002655FF">
      <w:pPr>
        <w:pStyle w:val="120"/>
        <w:ind w:left="1030"/>
      </w:pPr>
      <w:r>
        <w:t xml:space="preserve">62  </w:t>
      </w:r>
      <w:r>
        <w:tab/>
        <w:t>--Outputs</w:t>
      </w:r>
    </w:p>
    <w:p w:rsidR="002655FF" w:rsidRDefault="002655FF" w:rsidP="002655FF">
      <w:pPr>
        <w:pStyle w:val="120"/>
        <w:ind w:left="1030"/>
      </w:pPr>
      <w:r>
        <w:t xml:space="preserve">63  </w:t>
      </w:r>
      <w:r>
        <w:tab/>
        <w:t>signal RS232_Uart_1_sout : std_logic;</w:t>
      </w:r>
    </w:p>
    <w:p w:rsidR="002655FF" w:rsidRDefault="002655FF" w:rsidP="002655FF">
      <w:pPr>
        <w:pStyle w:val="120"/>
        <w:ind w:left="1030"/>
      </w:pPr>
      <w:r>
        <w:t xml:space="preserve">64  </w:t>
      </w:r>
      <w:r>
        <w:tab/>
        <w:t>signal mylogic_0_my_out_pin : std_logic_vector(31 downto 0);</w:t>
      </w:r>
    </w:p>
    <w:p w:rsidR="002655FF" w:rsidRDefault="002655FF" w:rsidP="002655FF">
      <w:pPr>
        <w:pStyle w:val="120"/>
        <w:ind w:left="1030"/>
      </w:pPr>
      <w:r>
        <w:t xml:space="preserve">65  </w:t>
      </w:r>
    </w:p>
    <w:p w:rsidR="002655FF" w:rsidRDefault="002655FF" w:rsidP="002655FF">
      <w:pPr>
        <w:pStyle w:val="120"/>
        <w:ind w:left="1030"/>
      </w:pPr>
      <w:r>
        <w:t xml:space="preserve">66  </w:t>
      </w:r>
      <w:r>
        <w:tab/>
        <w:t>-- Clock period definitions</w:t>
      </w:r>
    </w:p>
    <w:p w:rsidR="002655FF" w:rsidRDefault="002655FF" w:rsidP="002655FF">
      <w:pPr>
        <w:pStyle w:val="120"/>
        <w:ind w:left="1030"/>
      </w:pPr>
      <w:r>
        <w:t xml:space="preserve">67  </w:t>
      </w:r>
      <w:r>
        <w:tab/>
        <w:t>constant CLK_P_period : time := 10 ns;</w:t>
      </w:r>
    </w:p>
    <w:p w:rsidR="002655FF" w:rsidRDefault="002655FF" w:rsidP="002655FF">
      <w:pPr>
        <w:pStyle w:val="120"/>
        <w:ind w:left="1030"/>
      </w:pPr>
      <w:r>
        <w:t xml:space="preserve">68  </w:t>
      </w:r>
      <w:r>
        <w:tab/>
        <w:t>constant CLK_N_period : time := 10 ns;</w:t>
      </w:r>
    </w:p>
    <w:p w:rsidR="002655FF" w:rsidRDefault="002655FF" w:rsidP="002655FF">
      <w:pPr>
        <w:pStyle w:val="120"/>
        <w:ind w:left="1030"/>
      </w:pPr>
      <w:r>
        <w:t xml:space="preserve">69  </w:t>
      </w:r>
    </w:p>
    <w:p w:rsidR="002655FF" w:rsidRDefault="002655FF" w:rsidP="002655FF">
      <w:pPr>
        <w:pStyle w:val="120"/>
        <w:ind w:left="1030"/>
      </w:pPr>
      <w:r>
        <w:t>70  BEGIN</w:t>
      </w:r>
    </w:p>
    <w:p w:rsidR="002655FF" w:rsidRDefault="002655FF" w:rsidP="002655FF">
      <w:pPr>
        <w:pStyle w:val="120"/>
        <w:ind w:left="1030"/>
      </w:pPr>
      <w:r>
        <w:t xml:space="preserve">71  </w:t>
      </w:r>
    </w:p>
    <w:p w:rsidR="002655FF" w:rsidRDefault="002655FF" w:rsidP="002655FF">
      <w:pPr>
        <w:pStyle w:val="120"/>
        <w:ind w:left="1030"/>
      </w:pPr>
      <w:r>
        <w:t xml:space="preserve">72  </w:t>
      </w:r>
      <w:r>
        <w:tab/>
        <w:t>-- Instantiate the Unit Under Test (UUT)</w:t>
      </w:r>
    </w:p>
    <w:p w:rsidR="002655FF" w:rsidRDefault="002655FF" w:rsidP="002655FF">
      <w:pPr>
        <w:pStyle w:val="120"/>
        <w:ind w:left="1030"/>
      </w:pPr>
      <w:r>
        <w:t xml:space="preserve">73  </w:t>
      </w:r>
      <w:r>
        <w:tab/>
        <w:t xml:space="preserve">uut: system_top </w:t>
      </w:r>
    </w:p>
    <w:p w:rsidR="002655FF" w:rsidRDefault="002655FF" w:rsidP="002655FF">
      <w:pPr>
        <w:pStyle w:val="120"/>
        <w:ind w:left="1030"/>
      </w:pPr>
      <w:r>
        <w:t xml:space="preserve">74  </w:t>
      </w:r>
      <w:r>
        <w:tab/>
        <w:t>PORT MAP (</w:t>
      </w:r>
    </w:p>
    <w:p w:rsidR="002655FF" w:rsidRDefault="002655FF" w:rsidP="002655FF">
      <w:pPr>
        <w:pStyle w:val="120"/>
        <w:ind w:left="1030"/>
      </w:pPr>
      <w:r>
        <w:t xml:space="preserve">75  </w:t>
      </w:r>
      <w:r>
        <w:tab/>
      </w:r>
      <w:r>
        <w:tab/>
      </w:r>
      <w:r>
        <w:tab/>
      </w:r>
      <w:r>
        <w:tab/>
        <w:t xml:space="preserve"> RS232_Uart_1_sout =&gt; RS232_Uart_1_sout,</w:t>
      </w:r>
    </w:p>
    <w:p w:rsidR="002655FF" w:rsidRDefault="002655FF" w:rsidP="002655FF">
      <w:pPr>
        <w:pStyle w:val="120"/>
        <w:ind w:left="1030"/>
      </w:pPr>
      <w:r>
        <w:t xml:space="preserve">76  </w:t>
      </w:r>
      <w:r>
        <w:tab/>
      </w:r>
      <w:r>
        <w:tab/>
      </w:r>
      <w:r>
        <w:tab/>
      </w:r>
      <w:r>
        <w:tab/>
        <w:t xml:space="preserve"> RS232_Uart_1_sin =&gt; RS232_Uart_1_sin,</w:t>
      </w:r>
    </w:p>
    <w:p w:rsidR="002655FF" w:rsidRDefault="002655FF" w:rsidP="002655FF">
      <w:pPr>
        <w:pStyle w:val="120"/>
        <w:ind w:left="1030"/>
      </w:pPr>
      <w:r>
        <w:t xml:space="preserve">77  </w:t>
      </w:r>
      <w:r>
        <w:tab/>
      </w:r>
      <w:r>
        <w:tab/>
      </w:r>
      <w:r>
        <w:tab/>
      </w:r>
      <w:r>
        <w:tab/>
        <w:t xml:space="preserve"> RESET =&gt; RESET,</w:t>
      </w:r>
    </w:p>
    <w:p w:rsidR="002655FF" w:rsidRDefault="002655FF" w:rsidP="002655FF">
      <w:pPr>
        <w:pStyle w:val="120"/>
        <w:ind w:left="1030"/>
      </w:pPr>
      <w:r>
        <w:t xml:space="preserve">78  </w:t>
      </w:r>
      <w:r>
        <w:tab/>
      </w:r>
      <w:r>
        <w:tab/>
      </w:r>
      <w:r>
        <w:tab/>
      </w:r>
      <w:r>
        <w:tab/>
        <w:t xml:space="preserve"> CLK_P =&gt; CLK_P,</w:t>
      </w:r>
    </w:p>
    <w:p w:rsidR="002655FF" w:rsidRDefault="002655FF" w:rsidP="002655FF">
      <w:pPr>
        <w:pStyle w:val="120"/>
        <w:ind w:left="1030"/>
      </w:pPr>
      <w:r>
        <w:t xml:space="preserve">79  </w:t>
      </w:r>
      <w:r>
        <w:tab/>
      </w:r>
      <w:r>
        <w:tab/>
      </w:r>
      <w:r>
        <w:tab/>
      </w:r>
      <w:r>
        <w:tab/>
        <w:t xml:space="preserve"> CLK_N =&gt; CLK_N,</w:t>
      </w:r>
    </w:p>
    <w:p w:rsidR="002655FF" w:rsidRDefault="002655FF" w:rsidP="002655FF">
      <w:pPr>
        <w:pStyle w:val="120"/>
        <w:ind w:left="1030"/>
      </w:pPr>
      <w:r>
        <w:t xml:space="preserve">80  </w:t>
      </w:r>
      <w:r>
        <w:tab/>
      </w:r>
      <w:r>
        <w:tab/>
      </w:r>
      <w:r>
        <w:tab/>
      </w:r>
      <w:r>
        <w:tab/>
        <w:t xml:space="preserve"> mylogic_0_my_out_pin =&gt; mylogic_0_my_out_pin,</w:t>
      </w:r>
    </w:p>
    <w:p w:rsidR="002655FF" w:rsidRDefault="002655FF" w:rsidP="002655FF">
      <w:pPr>
        <w:pStyle w:val="120"/>
        <w:ind w:left="1030"/>
      </w:pPr>
      <w:r>
        <w:t xml:space="preserve">81  </w:t>
      </w:r>
      <w:r>
        <w:tab/>
      </w:r>
      <w:r>
        <w:tab/>
      </w:r>
      <w:r>
        <w:tab/>
      </w:r>
      <w:r>
        <w:tab/>
        <w:t xml:space="preserve"> mylogic_0_my_in_pin =&gt; mylogic_0_my_in_pin</w:t>
      </w:r>
    </w:p>
    <w:p w:rsidR="002655FF" w:rsidRDefault="002655FF" w:rsidP="002655FF">
      <w:pPr>
        <w:pStyle w:val="120"/>
        <w:ind w:left="1030"/>
      </w:pPr>
      <w:r>
        <w:t xml:space="preserve">82  </w:t>
      </w:r>
      <w:r>
        <w:tab/>
      </w:r>
      <w:r>
        <w:tab/>
      </w:r>
      <w:r>
        <w:tab/>
        <w:t xml:space="preserve"> );</w:t>
      </w:r>
    </w:p>
    <w:p w:rsidR="002655FF" w:rsidRDefault="002655FF" w:rsidP="002655FF">
      <w:pPr>
        <w:pStyle w:val="120"/>
        <w:ind w:left="1030"/>
      </w:pPr>
      <w:r>
        <w:t xml:space="preserve">83  </w:t>
      </w:r>
    </w:p>
    <w:p w:rsidR="002655FF" w:rsidRDefault="002655FF" w:rsidP="002655FF">
      <w:pPr>
        <w:pStyle w:val="120"/>
        <w:ind w:left="1030"/>
      </w:pPr>
      <w:r>
        <w:t xml:space="preserve">84  </w:t>
      </w:r>
      <w:r>
        <w:tab/>
        <w:t>clk_p &lt;= not clk_p after 2.5 ns;</w:t>
      </w:r>
    </w:p>
    <w:p w:rsidR="002655FF" w:rsidRDefault="002655FF" w:rsidP="002655FF">
      <w:pPr>
        <w:pStyle w:val="120"/>
        <w:ind w:left="1030"/>
      </w:pPr>
      <w:r>
        <w:t xml:space="preserve">85  </w:t>
      </w:r>
      <w:r>
        <w:tab/>
        <w:t>clk_n &lt;= not clk_p;</w:t>
      </w:r>
    </w:p>
    <w:p w:rsidR="002655FF" w:rsidRDefault="002655FF" w:rsidP="002655FF">
      <w:pPr>
        <w:pStyle w:val="120"/>
        <w:ind w:left="1030"/>
      </w:pPr>
      <w:r>
        <w:t xml:space="preserve">86  </w:t>
      </w:r>
      <w:r>
        <w:tab/>
        <w:t>reset &lt;= '0' after 100 ns;</w:t>
      </w:r>
    </w:p>
    <w:p w:rsidR="002655FF" w:rsidRDefault="002655FF" w:rsidP="002655FF">
      <w:pPr>
        <w:pStyle w:val="120"/>
        <w:ind w:left="1030"/>
      </w:pPr>
      <w:r>
        <w:t xml:space="preserve">87  </w:t>
      </w:r>
    </w:p>
    <w:p w:rsidR="002655FF" w:rsidRDefault="002655FF" w:rsidP="002655FF">
      <w:pPr>
        <w:pStyle w:val="120"/>
        <w:ind w:left="1030"/>
      </w:pPr>
      <w:r>
        <w:t xml:space="preserve">88  </w:t>
      </w:r>
    </w:p>
    <w:p w:rsidR="002655FF" w:rsidRDefault="002655FF" w:rsidP="002655FF">
      <w:pPr>
        <w:pStyle w:val="120"/>
        <w:ind w:left="1030"/>
      </w:pPr>
      <w:r>
        <w:t xml:space="preserve">89  </w:t>
      </w:r>
      <w:r>
        <w:tab/>
        <w:t>process</w:t>
      </w:r>
    </w:p>
    <w:p w:rsidR="002655FF" w:rsidRDefault="002655FF" w:rsidP="002655FF">
      <w:pPr>
        <w:pStyle w:val="120"/>
        <w:ind w:left="1030"/>
      </w:pPr>
      <w:r>
        <w:t xml:space="preserve">90  </w:t>
      </w:r>
      <w:r>
        <w:tab/>
        <w:t>begin</w:t>
      </w:r>
    </w:p>
    <w:p w:rsidR="002655FF" w:rsidRDefault="002655FF" w:rsidP="002655FF">
      <w:pPr>
        <w:pStyle w:val="120"/>
        <w:ind w:left="1030"/>
      </w:pPr>
      <w:r>
        <w:t xml:space="preserve">91  </w:t>
      </w:r>
      <w:r>
        <w:tab/>
      </w:r>
      <w:r>
        <w:tab/>
        <w:t xml:space="preserve">wait </w:t>
      </w:r>
      <w:r w:rsidR="00E0514B">
        <w:rPr>
          <w:rFonts w:hint="eastAsia"/>
        </w:rPr>
        <w:t xml:space="preserve">for </w:t>
      </w:r>
      <w:r>
        <w:t>500 ns;</w:t>
      </w:r>
    </w:p>
    <w:p w:rsidR="002655FF" w:rsidRDefault="002655FF" w:rsidP="002655FF">
      <w:pPr>
        <w:pStyle w:val="120"/>
        <w:ind w:left="1030"/>
      </w:pPr>
      <w:r>
        <w:t xml:space="preserve">92  </w:t>
      </w:r>
      <w:r>
        <w:tab/>
      </w:r>
      <w:r>
        <w:tab/>
        <w:t xml:space="preserve">mylogic_0_my_in_pin &lt;=  mylogic_0_my_in_pin + 1; </w:t>
      </w:r>
    </w:p>
    <w:p w:rsidR="002655FF" w:rsidRDefault="002655FF" w:rsidP="002655FF">
      <w:pPr>
        <w:pStyle w:val="120"/>
        <w:ind w:left="1030"/>
      </w:pPr>
      <w:r>
        <w:t xml:space="preserve">93  </w:t>
      </w:r>
    </w:p>
    <w:p w:rsidR="002655FF" w:rsidRDefault="002655FF" w:rsidP="002655FF">
      <w:pPr>
        <w:pStyle w:val="120"/>
        <w:ind w:left="1030"/>
      </w:pPr>
      <w:r>
        <w:t xml:space="preserve">94  </w:t>
      </w:r>
      <w:r>
        <w:tab/>
        <w:t>END</w:t>
      </w:r>
      <w:r w:rsidR="00BA4DAC">
        <w:rPr>
          <w:rFonts w:hint="eastAsia"/>
        </w:rPr>
        <w:t xml:space="preserve"> process</w:t>
      </w:r>
      <w:r>
        <w:t>;</w:t>
      </w:r>
    </w:p>
    <w:p w:rsidR="002655FF" w:rsidRDefault="002655FF" w:rsidP="002655FF">
      <w:pPr>
        <w:pStyle w:val="120"/>
        <w:ind w:left="1030"/>
      </w:pPr>
      <w:r>
        <w:t xml:space="preserve">95  </w:t>
      </w:r>
    </w:p>
    <w:p w:rsidR="002655FF" w:rsidRDefault="002655FF" w:rsidP="002655FF">
      <w:pPr>
        <w:pStyle w:val="120"/>
        <w:ind w:left="1030"/>
      </w:pPr>
      <w:r>
        <w:t>96  end architecture behavior;</w:t>
      </w:r>
    </w:p>
    <w:p w:rsidR="00E0514B" w:rsidRDefault="00B93BF6" w:rsidP="00E0514B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1)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r>
        <w:rPr>
          <w:rFonts w:hint="eastAsia"/>
        </w:rPr>
        <w:t xml:space="preserve"> </w:t>
      </w:r>
      <w:r>
        <w:rPr>
          <w:rFonts w:hint="eastAsia"/>
        </w:rPr>
        <w:t>시키고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 2) </w:t>
      </w:r>
      <w:r>
        <w:rPr>
          <w:rFonts w:hint="eastAsia"/>
        </w:rPr>
        <w:t>프로세서는</w:t>
      </w:r>
      <w:r>
        <w:rPr>
          <w:rFonts w:hint="eastAsia"/>
        </w:rPr>
        <w:t xml:space="preserve"> uart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포트로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hello world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A4DAC" w:rsidRDefault="00BA4DAC" w:rsidP="00B93BF6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2297D5B0" wp14:editId="72A60C05">
            <wp:extent cx="5615188" cy="3102752"/>
            <wp:effectExtent l="0" t="0" r="508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5371" cy="31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F6" w:rsidRDefault="00B93BF6" w:rsidP="00B93BF6">
      <w:pPr>
        <w:pStyle w:val="af1"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로직을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 </w:t>
      </w:r>
      <w:r>
        <w:rPr>
          <w:rFonts w:hint="eastAsia"/>
        </w:rPr>
        <w:t>쓰기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작성해</w:t>
      </w:r>
      <w:r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 xml:space="preserve">.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선택해서</w:t>
      </w:r>
      <w:r>
        <w:rPr>
          <w:rFonts w:hint="eastAsia"/>
        </w:rPr>
        <w:t xml:space="preserve"> SDK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시킵니다</w:t>
      </w:r>
      <w:r>
        <w:rPr>
          <w:rFonts w:hint="eastAsia"/>
        </w:rPr>
        <w:t>.</w:t>
      </w:r>
    </w:p>
    <w:p w:rsidR="00B93BF6" w:rsidRDefault="00B93BF6" w:rsidP="00B93BF6">
      <w:pPr>
        <w:pStyle w:val="af1"/>
        <w:jc w:val="center"/>
      </w:pPr>
      <w:r>
        <w:rPr>
          <w:noProof/>
        </w:rPr>
        <w:drawing>
          <wp:inline distT="0" distB="0" distL="0" distR="0" wp14:anchorId="7B134723" wp14:editId="2D9D0D97">
            <wp:extent cx="4866667" cy="33238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86" w:rsidRDefault="00464286" w:rsidP="00464286">
      <w:pPr>
        <w:pStyle w:val="af1"/>
      </w:pPr>
      <w:r>
        <w:t>S</w:t>
      </w:r>
      <w:r>
        <w:rPr>
          <w:rFonts w:hint="eastAsia"/>
        </w:rPr>
        <w:t>dk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실행되면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밑에</w:t>
      </w:r>
      <w:r>
        <w:rPr>
          <w:rFonts w:hint="eastAsia"/>
        </w:rPr>
        <w:t xml:space="preserve"> system/sdk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ISE</w:t>
      </w:r>
      <w:r>
        <w:rPr>
          <w:rFonts w:hint="eastAsia"/>
        </w:rPr>
        <w:t>는</w:t>
      </w:r>
      <w:r>
        <w:rPr>
          <w:rFonts w:hint="eastAsia"/>
        </w:rPr>
        <w:t xml:space="preserve"> SDK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소프트웨어를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B93BF6" w:rsidRDefault="00B93BF6" w:rsidP="004A1FC4">
      <w:pPr>
        <w:pStyle w:val="af1"/>
      </w:pPr>
      <w:r>
        <w:rPr>
          <w:noProof/>
        </w:rPr>
        <w:lastRenderedPageBreak/>
        <w:drawing>
          <wp:inline distT="0" distB="0" distL="0" distR="0" wp14:anchorId="67603C70" wp14:editId="09AB31DC">
            <wp:extent cx="5615188" cy="2733205"/>
            <wp:effectExtent l="0" t="0" r="508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9111" cy="273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86" w:rsidRDefault="00464286" w:rsidP="00464286">
      <w:pPr>
        <w:pStyle w:val="af1"/>
      </w:pPr>
      <w:r>
        <w:t>I</w:t>
      </w:r>
      <w:r>
        <w:rPr>
          <w:rFonts w:hint="eastAsia"/>
        </w:rPr>
        <w:t>se</w:t>
      </w:r>
      <w:r>
        <w:rPr>
          <w:rFonts w:hint="eastAsia"/>
        </w:rPr>
        <w:t>가</w:t>
      </w:r>
      <w:r>
        <w:rPr>
          <w:rFonts w:hint="eastAsia"/>
        </w:rPr>
        <w:t xml:space="preserve"> sdk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복사하는데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XML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조금전에</w:t>
      </w:r>
      <w:r>
        <w:rPr>
          <w:rFonts w:hint="eastAsia"/>
        </w:rPr>
        <w:t xml:space="preserve"> </w:t>
      </w:r>
      <w:r>
        <w:rPr>
          <w:rFonts w:hint="eastAsia"/>
        </w:rPr>
        <w:t>추가한</w:t>
      </w:r>
      <w:r>
        <w:rPr>
          <w:rFonts w:hint="eastAsia"/>
        </w:rPr>
        <w:t xml:space="preserve"> IP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반영된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464286" w:rsidRDefault="00464286" w:rsidP="00464286">
      <w:pPr>
        <w:pStyle w:val="af1"/>
      </w:pPr>
      <w:r>
        <w:rPr>
          <w:noProof/>
        </w:rPr>
        <w:drawing>
          <wp:inline distT="0" distB="0" distL="0" distR="0" wp14:anchorId="52E03E0F" wp14:editId="29F97204">
            <wp:extent cx="5550794" cy="3784147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4787" cy="37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86" w:rsidRDefault="00464286" w:rsidP="00464286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억세스하는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코딩을</w:t>
      </w:r>
      <w:r>
        <w:rPr>
          <w:rFonts w:hint="eastAsia"/>
        </w:rPr>
        <w:t xml:space="preserve"> </w:t>
      </w:r>
      <w:r>
        <w:rPr>
          <w:rFonts w:hint="eastAsia"/>
        </w:rPr>
        <w:t>하려고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4A1FC4" w:rsidRDefault="004A1FC4" w:rsidP="004A1FC4">
      <w:pPr>
        <w:pStyle w:val="3"/>
      </w:pPr>
      <w:r>
        <w:lastRenderedPageBreak/>
        <w:t>SDK/New application</w:t>
      </w:r>
    </w:p>
    <w:p w:rsidR="004A1FC4" w:rsidRDefault="004A1FC4" w:rsidP="004A1FC4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sw </w:t>
      </w:r>
      <w:r>
        <w:t>application</w:t>
      </w:r>
      <w:r>
        <w:rPr>
          <w:rFonts w:hint="eastAsia"/>
        </w:rPr>
        <w:t>인</w:t>
      </w:r>
      <w:r>
        <w:rPr>
          <w:rFonts w:hint="eastAsia"/>
        </w:rPr>
        <w:t xml:space="preserve"> sw_test</w:t>
      </w:r>
      <w:r>
        <w:rPr>
          <w:rFonts w:hint="eastAsia"/>
        </w:rPr>
        <w:t>와</w:t>
      </w:r>
      <w:r>
        <w:rPr>
          <w:rFonts w:hint="eastAsia"/>
        </w:rPr>
        <w:t xml:space="preserve"> bsp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추가되었습니다</w:t>
      </w:r>
      <w:r>
        <w:rPr>
          <w:rFonts w:hint="eastAsia"/>
        </w:rPr>
        <w:t xml:space="preserve">. </w:t>
      </w:r>
    </w:p>
    <w:p w:rsidR="004A1FC4" w:rsidRDefault="004A1FC4" w:rsidP="004A1FC4">
      <w:pPr>
        <w:pStyle w:val="af1"/>
      </w:pPr>
      <w:r>
        <w:rPr>
          <w:noProof/>
        </w:rPr>
        <w:drawing>
          <wp:inline distT="0" distB="0" distL="0" distR="0" wp14:anchorId="5D22B184" wp14:editId="170101FA">
            <wp:extent cx="2428572" cy="3628572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3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C4" w:rsidRDefault="004A1FC4" w:rsidP="004A1FC4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 w:rsidR="005011CB">
        <w:rPr>
          <w:rFonts w:hint="eastAsia"/>
        </w:rPr>
        <w:t xml:space="preserve"> </w:t>
      </w:r>
      <w:r w:rsidR="005011CB">
        <w:rPr>
          <w:rFonts w:hint="eastAsia"/>
        </w:rPr>
        <w:t>첫번째와</w:t>
      </w:r>
      <w:r>
        <w:rPr>
          <w:rFonts w:hint="eastAsia"/>
        </w:rPr>
        <w:t xml:space="preserve"> </w:t>
      </w:r>
      <w:r w:rsidR="005011CB">
        <w:rPr>
          <w:rFonts w:hint="eastAsia"/>
        </w:rPr>
        <w:t>8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</w:t>
      </w:r>
      <w:r>
        <w:rPr>
          <w:rFonts w:hint="eastAsia"/>
        </w:rPr>
        <w:t>읽거나</w:t>
      </w:r>
      <w:r>
        <w:rPr>
          <w:rFonts w:hint="eastAsia"/>
        </w:rPr>
        <w:t xml:space="preserve"> </w:t>
      </w:r>
      <w:r>
        <w:rPr>
          <w:rFonts w:hint="eastAsia"/>
        </w:rPr>
        <w:t>쓰기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 0</w:t>
      </w:r>
      <w:r>
        <w:rPr>
          <w:rFonts w:hint="eastAsia"/>
        </w:rPr>
        <w:t>번부터</w:t>
      </w:r>
      <w:r>
        <w:rPr>
          <w:rFonts w:hint="eastAsia"/>
        </w:rPr>
        <w:t xml:space="preserve"> </w:t>
      </w:r>
      <w:r>
        <w:rPr>
          <w:rFonts w:hint="eastAsia"/>
        </w:rPr>
        <w:t>시작하니까</w:t>
      </w:r>
      <w:r>
        <w:rPr>
          <w:rFonts w:hint="eastAsia"/>
        </w:rPr>
        <w:t xml:space="preserve"> </w:t>
      </w:r>
      <w:r w:rsidR="005011CB">
        <w:rPr>
          <w:rFonts w:hint="eastAsia"/>
        </w:rPr>
        <w:t>8</w:t>
      </w:r>
      <w:r w:rsidR="005011CB">
        <w:rPr>
          <w:rFonts w:hint="eastAsia"/>
        </w:rPr>
        <w:t>번째</w:t>
      </w:r>
      <w:r w:rsidR="005011CB">
        <w:rPr>
          <w:rFonts w:hint="eastAsia"/>
        </w:rPr>
        <w:t xml:space="preserve"> </w:t>
      </w:r>
      <w:r>
        <w:rPr>
          <w:rFonts w:hint="eastAsia"/>
        </w:rPr>
        <w:t>레지스터의</w:t>
      </w:r>
      <w:r>
        <w:rPr>
          <w:rFonts w:hint="eastAsia"/>
        </w:rPr>
        <w:t xml:space="preserve"> </w:t>
      </w:r>
      <w:r>
        <w:rPr>
          <w:rFonts w:hint="eastAsia"/>
        </w:rPr>
        <w:t>어드레스는</w:t>
      </w:r>
      <w:r>
        <w:rPr>
          <w:rFonts w:hint="eastAsia"/>
        </w:rPr>
        <w:t xml:space="preserve"> </w:t>
      </w:r>
      <w:r w:rsidR="005011CB">
        <w:rPr>
          <w:rFonts w:hint="eastAsia"/>
        </w:rPr>
        <w:t>0x1C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되었고</w:t>
      </w:r>
      <w:r>
        <w:rPr>
          <w:rFonts w:hint="eastAsia"/>
        </w:rPr>
        <w:t xml:space="preserve"> </w:t>
      </w:r>
      <w:r>
        <w:rPr>
          <w:rFonts w:hint="eastAsia"/>
        </w:rPr>
        <w:t>매크로</w:t>
      </w:r>
      <w:r>
        <w:rPr>
          <w:rFonts w:hint="eastAsia"/>
        </w:rPr>
        <w:t xml:space="preserve"> </w:t>
      </w:r>
      <w:r>
        <w:rPr>
          <w:color w:val="000000"/>
        </w:rPr>
        <w:t>XPAR_MYLOGIC_0_BASEADDR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xparameters.h </w:t>
      </w:r>
      <w:r>
        <w:rPr>
          <w:rFonts w:hint="eastAsia"/>
          <w:color w:val="000000"/>
        </w:rPr>
        <w:t>파일에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저장되어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있습니다</w:t>
      </w:r>
      <w:r>
        <w:rPr>
          <w:rFonts w:hint="eastAsia"/>
          <w:color w:val="000000"/>
        </w:rPr>
        <w:t>.</w:t>
      </w:r>
    </w:p>
    <w:p w:rsidR="005011CB" w:rsidRDefault="005011CB" w:rsidP="005011CB">
      <w:pPr>
        <w:pStyle w:val="120"/>
        <w:ind w:left="1030"/>
      </w:pPr>
      <w:r>
        <w:t>/*</w:t>
      </w:r>
    </w:p>
    <w:p w:rsidR="005011CB" w:rsidRDefault="005011CB" w:rsidP="005011CB">
      <w:pPr>
        <w:pStyle w:val="120"/>
        <w:ind w:left="1030"/>
      </w:pPr>
      <w:r>
        <w:t xml:space="preserve"> * main.c</w:t>
      </w:r>
    </w:p>
    <w:p w:rsidR="005011CB" w:rsidRDefault="005011CB" w:rsidP="005011CB">
      <w:pPr>
        <w:pStyle w:val="120"/>
        <w:ind w:left="1030"/>
      </w:pPr>
      <w:r>
        <w:t xml:space="preserve"> *</w:t>
      </w:r>
    </w:p>
    <w:p w:rsidR="005011CB" w:rsidRDefault="005011CB" w:rsidP="005011CB">
      <w:pPr>
        <w:pStyle w:val="120"/>
        <w:ind w:left="1030"/>
      </w:pPr>
      <w:r>
        <w:t xml:space="preserve"> *  Created on: Mar 24, 2013</w:t>
      </w:r>
    </w:p>
    <w:p w:rsidR="005011CB" w:rsidRDefault="005011CB" w:rsidP="005011CB">
      <w:pPr>
        <w:pStyle w:val="120"/>
        <w:ind w:left="1030"/>
      </w:pPr>
      <w:r>
        <w:t xml:space="preserve"> *      Author: </w:t>
      </w:r>
      <w:r>
        <w:rPr>
          <w:u w:val="single"/>
        </w:rPr>
        <w:t>hyukk</w:t>
      </w:r>
    </w:p>
    <w:p w:rsidR="005011CB" w:rsidRDefault="005011CB" w:rsidP="005011CB">
      <w:pPr>
        <w:pStyle w:val="120"/>
        <w:ind w:left="1030"/>
      </w:pPr>
      <w:r>
        <w:t xml:space="preserve"> */</w:t>
      </w:r>
    </w:p>
    <w:p w:rsidR="005011CB" w:rsidRDefault="005011CB" w:rsidP="005011CB">
      <w:pPr>
        <w:pStyle w:val="120"/>
        <w:ind w:left="1030"/>
      </w:pPr>
    </w:p>
    <w:p w:rsidR="005011CB" w:rsidRDefault="005011CB" w:rsidP="005011CB">
      <w:pPr>
        <w:pStyle w:val="120"/>
        <w:ind w:left="1030"/>
      </w:pPr>
      <w:r>
        <w:rPr>
          <w:b/>
          <w:bCs/>
          <w:color w:val="7F0055"/>
        </w:rPr>
        <w:t>#include</w:t>
      </w:r>
      <w:r>
        <w:rPr>
          <w:color w:val="000000"/>
        </w:rPr>
        <w:t xml:space="preserve"> </w:t>
      </w:r>
      <w:r>
        <w:rPr>
          <w:color w:val="2A00FF"/>
        </w:rPr>
        <w:t>"xparameters.h"</w:t>
      </w:r>
    </w:p>
    <w:p w:rsidR="005011CB" w:rsidRDefault="005011CB" w:rsidP="005011CB">
      <w:pPr>
        <w:pStyle w:val="120"/>
        <w:ind w:left="1030"/>
      </w:pPr>
    </w:p>
    <w:p w:rsidR="005011CB" w:rsidRDefault="005011CB" w:rsidP="005011CB">
      <w:pPr>
        <w:pStyle w:val="120"/>
        <w:ind w:left="1030"/>
      </w:pPr>
      <w:r>
        <w:rPr>
          <w:b/>
          <w:bCs/>
          <w:color w:val="7F0055"/>
          <w:u w:val="single"/>
        </w:rPr>
        <w:t>void</w:t>
      </w:r>
      <w:r>
        <w:rPr>
          <w:color w:val="000000"/>
          <w:u w:val="single"/>
        </w:rPr>
        <w:t xml:space="preserve"> </w:t>
      </w:r>
      <w:r>
        <w:rPr>
          <w:b/>
          <w:bCs/>
          <w:color w:val="000000"/>
          <w:u w:val="single"/>
        </w:rPr>
        <w:t>main</w:t>
      </w:r>
      <w:r>
        <w:rPr>
          <w:color w:val="000000"/>
          <w:u w:val="single"/>
        </w:rPr>
        <w:t>()</w:t>
      </w:r>
    </w:p>
    <w:p w:rsidR="005011CB" w:rsidRDefault="005011CB" w:rsidP="005011CB">
      <w:pPr>
        <w:pStyle w:val="120"/>
        <w:ind w:left="1030"/>
      </w:pPr>
      <w:r>
        <w:rPr>
          <w:color w:val="000000"/>
        </w:rPr>
        <w:t>{</w:t>
      </w:r>
    </w:p>
    <w:p w:rsidR="005011CB" w:rsidRDefault="005011CB" w:rsidP="005011CB">
      <w:pPr>
        <w:pStyle w:val="120"/>
        <w:ind w:left="1030"/>
      </w:pPr>
      <w:r>
        <w:rPr>
          <w:color w:val="000000"/>
        </w:rPr>
        <w:tab/>
      </w:r>
      <w:r>
        <w:rPr>
          <w:b/>
          <w:bCs/>
          <w:color w:val="7F0055"/>
          <w:u w:val="single"/>
        </w:rPr>
        <w:t>volatile</w:t>
      </w:r>
      <w:r>
        <w:rPr>
          <w:color w:val="000000"/>
          <w:u w:val="single"/>
        </w:rPr>
        <w:t xml:space="preserve"> </w:t>
      </w:r>
      <w:r>
        <w:rPr>
          <w:b/>
          <w:bCs/>
          <w:color w:val="7F0055"/>
          <w:u w:val="single"/>
        </w:rPr>
        <w:t>int</w:t>
      </w:r>
      <w:r>
        <w:rPr>
          <w:color w:val="000000"/>
          <w:u w:val="single"/>
        </w:rPr>
        <w:t xml:space="preserve"> *add, *addA, data;</w:t>
      </w:r>
    </w:p>
    <w:p w:rsidR="005011CB" w:rsidRDefault="005011CB" w:rsidP="005011CB">
      <w:pPr>
        <w:pStyle w:val="120"/>
        <w:ind w:left="1030"/>
      </w:pP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i = 0;</w:t>
      </w:r>
    </w:p>
    <w:p w:rsidR="005011CB" w:rsidRDefault="005011CB" w:rsidP="005011CB">
      <w:pPr>
        <w:pStyle w:val="120"/>
        <w:ind w:left="1030"/>
      </w:pPr>
    </w:p>
    <w:p w:rsidR="005011CB" w:rsidRDefault="005011CB" w:rsidP="005011CB">
      <w:pPr>
        <w:pStyle w:val="120"/>
        <w:ind w:left="1030"/>
      </w:pPr>
      <w:r>
        <w:rPr>
          <w:color w:val="000000"/>
        </w:rPr>
        <w:tab/>
        <w:t>add = 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*)(XPAR_MYLOGIC_0_BASEADDR);</w:t>
      </w:r>
    </w:p>
    <w:p w:rsidR="005011CB" w:rsidRDefault="005011CB" w:rsidP="005011CB">
      <w:pPr>
        <w:pStyle w:val="120"/>
        <w:ind w:left="1030"/>
      </w:pPr>
      <w:r>
        <w:rPr>
          <w:color w:val="000000"/>
        </w:rPr>
        <w:tab/>
        <w:t>addA = 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*)(XPAR_MYLOGIC_0_BASEADDR + 0x1c);</w:t>
      </w:r>
    </w:p>
    <w:p w:rsidR="005011CB" w:rsidRDefault="005011CB" w:rsidP="005011CB">
      <w:pPr>
        <w:pStyle w:val="120"/>
        <w:ind w:left="1030"/>
      </w:pPr>
      <w:r>
        <w:rPr>
          <w:color w:val="000000"/>
        </w:rPr>
        <w:tab/>
      </w:r>
      <w:r>
        <w:rPr>
          <w:b/>
          <w:bCs/>
          <w:color w:val="7F0055"/>
        </w:rPr>
        <w:t>while</w:t>
      </w:r>
      <w:r>
        <w:rPr>
          <w:color w:val="000000"/>
        </w:rPr>
        <w:t>(1) {</w:t>
      </w:r>
    </w:p>
    <w:p w:rsidR="005011CB" w:rsidRDefault="005011CB" w:rsidP="005011CB">
      <w:pPr>
        <w:pStyle w:val="120"/>
        <w:ind w:left="1030"/>
      </w:pPr>
      <w:r>
        <w:rPr>
          <w:color w:val="000000"/>
        </w:rPr>
        <w:tab/>
      </w:r>
      <w:r>
        <w:rPr>
          <w:color w:val="000000"/>
        </w:rPr>
        <w:tab/>
        <w:t>data = *add;</w:t>
      </w:r>
    </w:p>
    <w:p w:rsidR="005011CB" w:rsidRDefault="005011CB" w:rsidP="005011CB">
      <w:pPr>
        <w:pStyle w:val="120"/>
        <w:ind w:left="1030"/>
      </w:pPr>
      <w:r>
        <w:rPr>
          <w:color w:val="000000"/>
        </w:rPr>
        <w:tab/>
      </w:r>
      <w:r>
        <w:rPr>
          <w:color w:val="000000"/>
        </w:rPr>
        <w:tab/>
        <w:t>*add = i++;</w:t>
      </w:r>
    </w:p>
    <w:p w:rsidR="005011CB" w:rsidRDefault="005011CB" w:rsidP="005011CB">
      <w:pPr>
        <w:pStyle w:val="120"/>
        <w:ind w:left="1030"/>
      </w:pPr>
    </w:p>
    <w:p w:rsidR="005011CB" w:rsidRDefault="005011CB" w:rsidP="005011CB">
      <w:pPr>
        <w:pStyle w:val="120"/>
        <w:ind w:left="1030"/>
      </w:pPr>
      <w:r>
        <w:rPr>
          <w:color w:val="000000"/>
        </w:rPr>
        <w:tab/>
      </w:r>
      <w:r>
        <w:rPr>
          <w:color w:val="000000"/>
        </w:rPr>
        <w:tab/>
        <w:t>data = *addA;</w:t>
      </w:r>
    </w:p>
    <w:p w:rsidR="005011CB" w:rsidRDefault="005011CB" w:rsidP="005011CB">
      <w:pPr>
        <w:pStyle w:val="120"/>
        <w:ind w:left="1030"/>
      </w:pPr>
      <w:r>
        <w:rPr>
          <w:color w:val="000000"/>
        </w:rPr>
        <w:tab/>
      </w:r>
      <w:r>
        <w:rPr>
          <w:color w:val="000000"/>
        </w:rPr>
        <w:tab/>
        <w:t>*addA = i++;</w:t>
      </w:r>
    </w:p>
    <w:p w:rsidR="005011CB" w:rsidRDefault="005011CB" w:rsidP="005011CB">
      <w:pPr>
        <w:pStyle w:val="120"/>
        <w:ind w:left="1030"/>
      </w:pPr>
      <w:r>
        <w:rPr>
          <w:color w:val="000000"/>
        </w:rPr>
        <w:tab/>
        <w:t>}</w:t>
      </w:r>
    </w:p>
    <w:p w:rsidR="005011CB" w:rsidRDefault="005011CB" w:rsidP="005011CB">
      <w:pPr>
        <w:pStyle w:val="120"/>
        <w:ind w:left="1030"/>
      </w:pPr>
      <w:r>
        <w:rPr>
          <w:color w:val="000000"/>
        </w:rPr>
        <w:lastRenderedPageBreak/>
        <w:t>}</w:t>
      </w:r>
    </w:p>
    <w:p w:rsidR="005B20BE" w:rsidRDefault="005B20BE" w:rsidP="005B20BE">
      <w:pPr>
        <w:pStyle w:val="af1"/>
      </w:pP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2)</w:t>
      </w:r>
      <w:r>
        <w:rPr>
          <w:rFonts w:hint="eastAsia"/>
        </w:rPr>
        <w:t>처럼</w:t>
      </w:r>
      <w:r>
        <w:rPr>
          <w:rFonts w:hint="eastAsia"/>
        </w:rPr>
        <w:t xml:space="preserve"> sw_test.elf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소스로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시켜야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5B20BE" w:rsidRDefault="005B20BE" w:rsidP="005B20BE">
      <w:pPr>
        <w:pStyle w:val="af1"/>
      </w:pPr>
      <w:r>
        <w:rPr>
          <w:rFonts w:hint="eastAsia"/>
        </w:rPr>
        <w:t>현재</w:t>
      </w:r>
      <w:r>
        <w:rPr>
          <w:rFonts w:hint="eastAsia"/>
        </w:rPr>
        <w:t xml:space="preserve"> Microblaze</w:t>
      </w:r>
      <w:r>
        <w:rPr>
          <w:rFonts w:hint="eastAsia"/>
        </w:rPr>
        <w:t>는</w:t>
      </w:r>
      <w:r>
        <w:rPr>
          <w:rFonts w:hint="eastAsia"/>
        </w:rPr>
        <w:t xml:space="preserve"> FPGA </w:t>
      </w:r>
      <w:r>
        <w:rPr>
          <w:rFonts w:hint="eastAsia"/>
        </w:rPr>
        <w:t>내부의</w:t>
      </w:r>
      <w:r>
        <w:rPr>
          <w:rFonts w:hint="eastAsia"/>
        </w:rPr>
        <w:t xml:space="preserve"> bram</w:t>
      </w:r>
      <w:r>
        <w:rPr>
          <w:rFonts w:hint="eastAsia"/>
        </w:rPr>
        <w:t>만을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없지만</w:t>
      </w:r>
      <w:r>
        <w:rPr>
          <w:rFonts w:hint="eastAsia"/>
        </w:rP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DDR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external </w:t>
      </w:r>
      <w:r>
        <w:rPr>
          <w:rFonts w:hint="eastAsia"/>
        </w:rPr>
        <w:t>메모리가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elf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FPGA </w:t>
      </w:r>
      <w:r>
        <w:rPr>
          <w:rFonts w:hint="eastAsia"/>
        </w:rPr>
        <w:t>내부의</w:t>
      </w:r>
      <w:r>
        <w:rPr>
          <w:rFonts w:hint="eastAsia"/>
        </w:rPr>
        <w:t xml:space="preserve"> bram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사용하도록</w:t>
      </w:r>
      <w:r>
        <w:rPr>
          <w:rFonts w:hint="eastAsia"/>
        </w:rPr>
        <w:t xml:space="preserve"> </w:t>
      </w:r>
      <w:r>
        <w:rPr>
          <w:rFonts w:hint="eastAsia"/>
        </w:rPr>
        <w:t>링커스크립터를</w:t>
      </w:r>
      <w:r>
        <w:rPr>
          <w:rFonts w:hint="eastAsia"/>
        </w:rPr>
        <w:t xml:space="preserve"> </w:t>
      </w:r>
      <w:r>
        <w:rPr>
          <w:rFonts w:hint="eastAsia"/>
        </w:rPr>
        <w:t>수정해야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시뮬레이션이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5B20BE" w:rsidRPr="005B20BE" w:rsidRDefault="005B20BE" w:rsidP="005B20BE">
      <w:pPr>
        <w:pStyle w:val="af1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만들어야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3) </w:t>
      </w:r>
      <w:r>
        <w:rPr>
          <w:rFonts w:hint="eastAsia"/>
        </w:rPr>
        <w:t>처럼</w:t>
      </w:r>
      <w:r>
        <w:rPr>
          <w:rFonts w:hint="eastAsia"/>
        </w:rPr>
        <w:t xml:space="preserve"> Rerun All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5B20BE" w:rsidRDefault="005B20BE" w:rsidP="005B20BE">
      <w:pPr>
        <w:pStyle w:val="af1"/>
      </w:pPr>
    </w:p>
    <w:p w:rsidR="004A1FC4" w:rsidRDefault="004A1FC4" w:rsidP="005B20BE">
      <w:pPr>
        <w:pStyle w:val="af1"/>
        <w:jc w:val="center"/>
      </w:pPr>
      <w:r>
        <w:rPr>
          <w:noProof/>
        </w:rPr>
        <w:drawing>
          <wp:inline distT="0" distB="0" distL="0" distR="0" wp14:anchorId="4FE217DF" wp14:editId="2FBAA878">
            <wp:extent cx="4257143" cy="4352381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CB" w:rsidRDefault="005011CB" w:rsidP="005011CB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isim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시뮬레이션한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동작과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동작에</w:t>
      </w:r>
      <w:r>
        <w:rPr>
          <w:rFonts w:hint="eastAsia"/>
        </w:rPr>
        <w:t xml:space="preserve"> </w:t>
      </w:r>
      <w:r>
        <w:rPr>
          <w:rFonts w:hint="eastAsia"/>
        </w:rPr>
        <w:t>의해서</w:t>
      </w:r>
      <w:r>
        <w:rPr>
          <w:rFonts w:hint="eastAsia"/>
        </w:rPr>
        <w:t xml:space="preserve"> ack </w:t>
      </w:r>
      <w:r>
        <w:rPr>
          <w:rFonts w:hint="eastAsia"/>
        </w:rPr>
        <w:t>신호들과</w:t>
      </w:r>
      <w:r>
        <w:rPr>
          <w:rFonts w:hint="eastAsia"/>
        </w:rPr>
        <w:t xml:space="preserve"> my_in, my_out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변하는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:rsidR="005011CB" w:rsidRDefault="005011CB" w:rsidP="005B20BE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4DF5BEB4" wp14:editId="47879910">
            <wp:extent cx="5694218" cy="3248625"/>
            <wp:effectExtent l="0" t="0" r="190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5049" cy="32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BE" w:rsidRDefault="005011CB" w:rsidP="005011CB">
      <w:pPr>
        <w:pStyle w:val="20"/>
      </w:pPr>
      <w:r>
        <w:rPr>
          <w:rFonts w:hint="eastAsia"/>
        </w:rPr>
        <w:t>Memory Range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IP </w:t>
      </w:r>
      <w:r>
        <w:rPr>
          <w:rFonts w:hint="eastAsia"/>
        </w:rPr>
        <w:t>설계</w:t>
      </w:r>
    </w:p>
    <w:p w:rsidR="005011CB" w:rsidRDefault="005011CB" w:rsidP="005011CB">
      <w:pPr>
        <w:pStyle w:val="af1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말씀드린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레지스터만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실제</w:t>
      </w:r>
      <w:r>
        <w:rPr>
          <w:rFonts w:hint="eastAsia"/>
        </w:rPr>
        <w:t xml:space="preserve"> FPGA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블록과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교환하기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8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디코딩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보다는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억세스하는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>
        <w:rPr>
          <w:rFonts w:hint="eastAsia"/>
        </w:rPr>
        <w:t>어드레스</w:t>
      </w:r>
      <w:r>
        <w:rPr>
          <w:rFonts w:hint="eastAsia"/>
        </w:rPr>
        <w:t xml:space="preserve"> </w:t>
      </w:r>
      <w:r>
        <w:rPr>
          <w:rFonts w:hint="eastAsia"/>
        </w:rPr>
        <w:t>자체와</w:t>
      </w:r>
      <w:r>
        <w:rPr>
          <w:rFonts w:hint="eastAsia"/>
        </w:rPr>
        <w:t xml:space="preserve"> cs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5011CB" w:rsidRDefault="005011CB" w:rsidP="005011CB">
      <w:pPr>
        <w:pStyle w:val="af1"/>
      </w:pPr>
      <w:r>
        <w:rPr>
          <w:rFonts w:hint="eastAsia"/>
        </w:rPr>
        <w:t>따라서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레지스터</w:t>
      </w:r>
      <w:r>
        <w:rPr>
          <w:rFonts w:hint="eastAsia"/>
        </w:rPr>
        <w:t xml:space="preserve"> </w:t>
      </w:r>
      <w:r>
        <w:rPr>
          <w:rFonts w:hint="eastAsia"/>
        </w:rPr>
        <w:t>디코딩</w:t>
      </w:r>
      <w:r>
        <w:rPr>
          <w:rFonts w:hint="eastAsia"/>
        </w:rPr>
        <w:t xml:space="preserve"> </w:t>
      </w:r>
      <w:r>
        <w:rPr>
          <w:rFonts w:hint="eastAsia"/>
        </w:rPr>
        <w:t>공간이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디코딩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5011CB" w:rsidRDefault="005011CB" w:rsidP="005011CB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저자가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놓은</w:t>
      </w:r>
      <w:r>
        <w:rPr>
          <w:rFonts w:hint="eastAsia"/>
        </w:rPr>
        <w:t xml:space="preserve"> </w:t>
      </w:r>
      <w:r>
        <w:rPr>
          <w:rFonts w:hint="eastAsia"/>
        </w:rPr>
        <w:t>상태이기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분들이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과정이</w:t>
      </w:r>
      <w:r>
        <w:rPr>
          <w:rFonts w:hint="eastAsia"/>
        </w:rPr>
        <w:t xml:space="preserve"> </w:t>
      </w:r>
      <w:r>
        <w:rPr>
          <w:rFonts w:hint="eastAsia"/>
        </w:rPr>
        <w:t>복잡해서</w:t>
      </w:r>
      <w:r>
        <w:rPr>
          <w:rFonts w:hint="eastAsia"/>
        </w:rPr>
        <w:t xml:space="preserve"> IP </w:t>
      </w:r>
      <w:r>
        <w:rPr>
          <w:rFonts w:hint="eastAsia"/>
        </w:rPr>
        <w:t>형태로만</w:t>
      </w:r>
      <w:r>
        <w:rPr>
          <w:rFonts w:hint="eastAsia"/>
        </w:rPr>
        <w:t xml:space="preserve"> </w:t>
      </w:r>
      <w:r>
        <w:rPr>
          <w:rFonts w:hint="eastAsia"/>
        </w:rPr>
        <w:t>공급하고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5011CB" w:rsidRDefault="005011CB" w:rsidP="005011CB">
      <w:pPr>
        <w:pStyle w:val="af1"/>
      </w:pP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경험해</w:t>
      </w:r>
      <w:r>
        <w:rPr>
          <w:rFonts w:hint="eastAsia"/>
        </w:rPr>
        <w:t xml:space="preserve"> </w:t>
      </w:r>
      <w:r>
        <w:rPr>
          <w:rFonts w:hint="eastAsia"/>
        </w:rPr>
        <w:t>보았기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설명하더라도</w:t>
      </w:r>
      <w:r>
        <w:rPr>
          <w:rFonts w:hint="eastAsia"/>
        </w:rPr>
        <w:t xml:space="preserve"> </w:t>
      </w:r>
      <w:r>
        <w:rPr>
          <w:rFonts w:hint="eastAsia"/>
        </w:rPr>
        <w:t>무리가</w:t>
      </w:r>
      <w:r>
        <w:rPr>
          <w:rFonts w:hint="eastAsia"/>
        </w:rPr>
        <w:t xml:space="preserve"> </w:t>
      </w:r>
      <w:r>
        <w:rPr>
          <w:rFonts w:hint="eastAsia"/>
        </w:rPr>
        <w:t>없으리라</w:t>
      </w:r>
      <w:r>
        <w:rPr>
          <w:rFonts w:hint="eastAsia"/>
        </w:rPr>
        <w:t xml:space="preserve"> </w:t>
      </w:r>
      <w:r>
        <w:rPr>
          <w:rFonts w:hint="eastAsia"/>
        </w:rPr>
        <w:t>생각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5011CB" w:rsidRDefault="005011CB" w:rsidP="005011CB">
      <w:pPr>
        <w:pStyle w:val="3"/>
      </w:pPr>
      <w:r>
        <w:rPr>
          <w:rFonts w:hint="eastAsia"/>
        </w:rPr>
        <w:t>CIP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디코딩</w:t>
      </w:r>
      <w:r>
        <w:rPr>
          <w:rFonts w:hint="eastAsia"/>
        </w:rPr>
        <w:t xml:space="preserve"> IP </w:t>
      </w:r>
      <w:r>
        <w:rPr>
          <w:rFonts w:hint="eastAsia"/>
        </w:rPr>
        <w:t>설계</w:t>
      </w:r>
    </w:p>
    <w:p w:rsidR="003E0A41" w:rsidRDefault="003E0A41" w:rsidP="003E0A41">
      <w:pPr>
        <w:pStyle w:val="af1"/>
      </w:pPr>
      <w:r>
        <w:rPr>
          <w:rFonts w:hint="eastAsia"/>
        </w:rPr>
        <w:t>XPS/HardWare/Creat and Import Peripheral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그림이</w:t>
      </w:r>
      <w:r>
        <w:rPr>
          <w:rFonts w:hint="eastAsia"/>
        </w:rPr>
        <w:t xml:space="preserve"> </w:t>
      </w:r>
      <w:r>
        <w:rPr>
          <w:rFonts w:hint="eastAsia"/>
        </w:rPr>
        <w:t>나올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까지</w:t>
      </w:r>
      <w:r>
        <w:rPr>
          <w:rFonts w:hint="eastAsia"/>
        </w:rPr>
        <w:t xml:space="preserve"> Next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3E0A41" w:rsidRPr="003E0A41" w:rsidRDefault="003E0A41" w:rsidP="003E0A41">
      <w:pPr>
        <w:pStyle w:val="af1"/>
      </w:pPr>
      <w:r>
        <w:rPr>
          <w:rFonts w:hint="eastAsia"/>
        </w:rPr>
        <w:lastRenderedPageBreak/>
        <w:t>새로운</w:t>
      </w:r>
      <w:r>
        <w:rPr>
          <w:rFonts w:hint="eastAsia"/>
        </w:rPr>
        <w:t xml:space="preserve"> IP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5011CB" w:rsidRDefault="005011CB" w:rsidP="005011CB">
      <w:pPr>
        <w:pStyle w:val="af1"/>
      </w:pPr>
      <w:r>
        <w:rPr>
          <w:noProof/>
        </w:rPr>
        <w:drawing>
          <wp:inline distT="0" distB="0" distL="0" distR="0" wp14:anchorId="7FFDBADD" wp14:editId="6798D747">
            <wp:extent cx="5314286" cy="2304762"/>
            <wp:effectExtent l="0" t="0" r="1270" b="63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1" w:rsidRPr="003E0A41" w:rsidRDefault="003E0A41" w:rsidP="003E0A41">
      <w:pPr>
        <w:pStyle w:val="af1"/>
      </w:pP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공간이</w:t>
      </w:r>
      <w:r>
        <w:rPr>
          <w:rFonts w:hint="eastAsia"/>
        </w:rPr>
        <w:t xml:space="preserve"> </w:t>
      </w:r>
      <w:r>
        <w:rPr>
          <w:rFonts w:hint="eastAsia"/>
        </w:rPr>
        <w:t>나오기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AXI4 Burst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인터커넥터에</w:t>
      </w:r>
      <w:r>
        <w:rPr>
          <w:rFonts w:hint="eastAsia"/>
        </w:rPr>
        <w:t xml:space="preserve"> </w:t>
      </w:r>
      <w:r>
        <w:rPr>
          <w:rFonts w:hint="eastAsia"/>
        </w:rPr>
        <w:t>연결할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AXI4Lite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연결할</w:t>
      </w:r>
      <w:r>
        <w:rPr>
          <w:rFonts w:hint="eastAsia"/>
        </w:rPr>
        <w:t xml:space="preserve"> </w:t>
      </w:r>
      <w:r>
        <w:rPr>
          <w:rFonts w:hint="eastAsia"/>
        </w:rPr>
        <w:t>겁니다</w:t>
      </w:r>
      <w:r>
        <w:rPr>
          <w:rFonts w:hint="eastAsia"/>
        </w:rPr>
        <w:t xml:space="preserve">. </w:t>
      </w:r>
      <w:r>
        <w:rPr>
          <w:rFonts w:hint="eastAsia"/>
        </w:rPr>
        <w:t>왜냐하면</w:t>
      </w:r>
      <w:r>
        <w:rPr>
          <w:rFonts w:hint="eastAsia"/>
        </w:rP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</w:t>
      </w:r>
      <w:r>
        <w:rPr>
          <w:rFonts w:hint="eastAsia"/>
        </w:rPr>
        <w:t>억세스하는데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공간이</w:t>
      </w:r>
      <w:r>
        <w:rPr>
          <w:rFonts w:hint="eastAsia"/>
        </w:rPr>
        <w:t xml:space="preserve"> </w:t>
      </w:r>
      <w:r>
        <w:rPr>
          <w:rFonts w:hint="eastAsia"/>
        </w:rPr>
        <w:t>필요하기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3E0A41" w:rsidRDefault="003E0A41" w:rsidP="005011CB">
      <w:pPr>
        <w:pStyle w:val="af1"/>
      </w:pPr>
      <w:r>
        <w:rPr>
          <w:noProof/>
        </w:rPr>
        <w:drawing>
          <wp:inline distT="0" distB="0" distL="0" distR="0" wp14:anchorId="29F148D0" wp14:editId="4BBF3699">
            <wp:extent cx="5542858" cy="2076191"/>
            <wp:effectExtent l="0" t="0" r="127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285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1" w:rsidRDefault="003E0A41" w:rsidP="003E0A41">
      <w:pPr>
        <w:pStyle w:val="af1"/>
      </w:pPr>
      <w:r>
        <w:rPr>
          <w:rFonts w:hint="eastAsia"/>
        </w:rPr>
        <w:t>마스터</w:t>
      </w:r>
      <w:r>
        <w:rPr>
          <w:rFonts w:hint="eastAsia"/>
        </w:rPr>
        <w:t xml:space="preserve"> </w:t>
      </w:r>
      <w:r>
        <w:rPr>
          <w:rFonts w:hint="eastAsia"/>
        </w:rPr>
        <w:t>로직은</w:t>
      </w:r>
      <w:r>
        <w:rPr>
          <w:rFonts w:hint="eastAsia"/>
        </w:rPr>
        <w:t xml:space="preserve"> </w:t>
      </w:r>
      <w:r>
        <w:rPr>
          <w:rFonts w:hint="eastAsia"/>
        </w:rPr>
        <w:t>합성하지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>.</w:t>
      </w:r>
    </w:p>
    <w:p w:rsidR="003E0A41" w:rsidRDefault="003E0A41" w:rsidP="005011CB">
      <w:pPr>
        <w:pStyle w:val="af1"/>
        <w:rPr>
          <w:noProof/>
        </w:rPr>
      </w:pPr>
      <w:r>
        <w:rPr>
          <w:noProof/>
        </w:rPr>
        <w:lastRenderedPageBreak/>
        <w:drawing>
          <wp:inline distT="0" distB="0" distL="0" distR="0" wp14:anchorId="59EFBB56" wp14:editId="6416DAEE">
            <wp:extent cx="5721532" cy="2277610"/>
            <wp:effectExtent l="0" t="0" r="0" b="889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5484" cy="22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1" w:rsidRDefault="003E0A41" w:rsidP="003E0A41">
      <w:pPr>
        <w:pStyle w:val="af1"/>
        <w:rPr>
          <w:noProof/>
        </w:rPr>
      </w:pPr>
      <w:r>
        <w:rPr>
          <w:rFonts w:hint="eastAsia"/>
          <w:noProof/>
        </w:rPr>
        <w:t>데이터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폭은</w:t>
      </w:r>
      <w:r>
        <w:rPr>
          <w:rFonts w:hint="eastAsia"/>
          <w:noProof/>
        </w:rPr>
        <w:t xml:space="preserve"> 32</w:t>
      </w:r>
      <w:r>
        <w:rPr>
          <w:rFonts w:hint="eastAsia"/>
          <w:noProof/>
        </w:rPr>
        <w:t>비트로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고정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합니다</w:t>
      </w:r>
      <w:r>
        <w:rPr>
          <w:rFonts w:hint="eastAsia"/>
          <w:noProof/>
        </w:rPr>
        <w:t>.</w:t>
      </w:r>
    </w:p>
    <w:p w:rsidR="003E0A41" w:rsidRDefault="003E0A41" w:rsidP="003E0A41">
      <w:pPr>
        <w:pStyle w:val="af1"/>
        <w:rPr>
          <w:noProof/>
        </w:rPr>
      </w:pPr>
      <w:r w:rsidRPr="003E0A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3D3FD" wp14:editId="63E86188">
            <wp:extent cx="5104762" cy="2952381"/>
            <wp:effectExtent l="0" t="0" r="1270" b="63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1" w:rsidRPr="003E0A41" w:rsidRDefault="003E0A41" w:rsidP="003E0A41">
      <w:pPr>
        <w:pStyle w:val="af1"/>
        <w:rPr>
          <w:noProof/>
        </w:rPr>
      </w:pPr>
      <w:r>
        <w:rPr>
          <w:rFonts w:hint="eastAsia"/>
          <w:noProof/>
        </w:rPr>
        <w:t>메모리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공간이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몇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필요한지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합니다</w:t>
      </w:r>
      <w:r>
        <w:rPr>
          <w:rFonts w:hint="eastAsia"/>
          <w:noProof/>
        </w:rPr>
        <w:t xml:space="preserve">. </w:t>
      </w:r>
      <w:r>
        <w:rPr>
          <w:rFonts w:hint="eastAsia"/>
          <w:noProof/>
        </w:rPr>
        <w:t>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숫자는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디코딩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숫자를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의미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하는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것이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아니고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메모리</w:t>
      </w:r>
      <w:r>
        <w:rPr>
          <w:rFonts w:hint="eastAsia"/>
          <w:noProof/>
        </w:rPr>
        <w:t xml:space="preserve"> CS </w:t>
      </w:r>
      <w:r>
        <w:rPr>
          <w:rFonts w:hint="eastAsia"/>
          <w:noProof/>
        </w:rPr>
        <w:t>개수를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의미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합니다</w:t>
      </w:r>
      <w:r>
        <w:rPr>
          <w:rFonts w:hint="eastAsia"/>
          <w:noProof/>
        </w:rPr>
        <w:t>.</w:t>
      </w:r>
    </w:p>
    <w:p w:rsidR="003E0A41" w:rsidRDefault="003E0A41" w:rsidP="003E0A41">
      <w:pPr>
        <w:pStyle w:val="af1"/>
        <w:rPr>
          <w:noProof/>
        </w:rPr>
      </w:pPr>
    </w:p>
    <w:p w:rsidR="003E0A41" w:rsidRDefault="003E0A41" w:rsidP="003E0A41">
      <w:pPr>
        <w:pStyle w:val="af1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DBBA144" wp14:editId="2226B15B">
            <wp:extent cx="5721532" cy="2140684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1532" cy="21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1" w:rsidRDefault="003E0A41" w:rsidP="003E0A41">
      <w:pPr>
        <w:pStyle w:val="af1"/>
        <w:rPr>
          <w:noProof/>
        </w:rPr>
      </w:pPr>
      <w:r>
        <w:rPr>
          <w:rFonts w:hint="eastAsia"/>
          <w:noProof/>
        </w:rPr>
        <w:t>그러면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현재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사용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가능한</w:t>
      </w:r>
      <w:r>
        <w:rPr>
          <w:rFonts w:hint="eastAsia"/>
          <w:noProof/>
        </w:rPr>
        <w:t xml:space="preserve"> IPIC </w:t>
      </w:r>
      <w:r>
        <w:rPr>
          <w:rFonts w:hint="eastAsia"/>
          <w:noProof/>
        </w:rPr>
        <w:t>신호를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보여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주고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3E0A41" w:rsidRDefault="003E0A41" w:rsidP="005011CB">
      <w:pPr>
        <w:pStyle w:val="af1"/>
      </w:pPr>
      <w:r>
        <w:rPr>
          <w:noProof/>
        </w:rPr>
        <w:drawing>
          <wp:inline distT="0" distB="0" distL="0" distR="0" wp14:anchorId="1501B846" wp14:editId="71B65DE1">
            <wp:extent cx="4704762" cy="4580953"/>
            <wp:effectExtent l="0" t="0" r="63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1" w:rsidRDefault="003E0A41" w:rsidP="003E0A41">
      <w:pPr>
        <w:pStyle w:val="3"/>
      </w:pPr>
      <w:r>
        <w:rPr>
          <w:rFonts w:hint="eastAsia"/>
        </w:rPr>
        <w:t>User_logic.vhd</w:t>
      </w:r>
    </w:p>
    <w:p w:rsidR="003E0A41" w:rsidRDefault="003E0A41" w:rsidP="003E0A41">
      <w:pPr>
        <w:pStyle w:val="120"/>
        <w:ind w:left="1030"/>
      </w:pPr>
    </w:p>
    <w:p w:rsidR="003E0A41" w:rsidRDefault="003E0A41" w:rsidP="003E0A41">
      <w:pPr>
        <w:pStyle w:val="120"/>
        <w:ind w:left="1030"/>
      </w:pPr>
      <w:r>
        <w:rPr>
          <w:rFonts w:hint="eastAsia"/>
        </w:rPr>
        <w:t>&gt;&gt;&gt;&gt;&gt;&gt;&gt;&gt;&gt;</w:t>
      </w:r>
    </w:p>
    <w:p w:rsidR="003E0A41" w:rsidRDefault="003E0A41" w:rsidP="003E0A41">
      <w:pPr>
        <w:pStyle w:val="120"/>
        <w:ind w:left="1030"/>
      </w:pPr>
    </w:p>
    <w:p w:rsidR="003E0A41" w:rsidRDefault="003E0A41" w:rsidP="003E0A41">
      <w:pPr>
        <w:pStyle w:val="120"/>
        <w:ind w:left="1030"/>
      </w:pPr>
      <w:r>
        <w:t>51  -- DO NOT EDIT BELOW THIS LINE --------------------</w:t>
      </w:r>
    </w:p>
    <w:p w:rsidR="003E0A41" w:rsidRDefault="003E0A41" w:rsidP="003E0A41">
      <w:pPr>
        <w:pStyle w:val="120"/>
        <w:ind w:left="1030"/>
      </w:pPr>
      <w:r>
        <w:lastRenderedPageBreak/>
        <w:t>52  library ieee;</w:t>
      </w:r>
    </w:p>
    <w:p w:rsidR="003E0A41" w:rsidRDefault="003E0A41" w:rsidP="003E0A41">
      <w:pPr>
        <w:pStyle w:val="120"/>
        <w:ind w:left="1030"/>
      </w:pPr>
      <w:r>
        <w:t>53  use ieee.std_logic_1164.all;</w:t>
      </w:r>
    </w:p>
    <w:p w:rsidR="003E0A41" w:rsidRDefault="003E0A41" w:rsidP="003E0A41">
      <w:pPr>
        <w:pStyle w:val="120"/>
        <w:ind w:left="1030"/>
      </w:pPr>
      <w:r>
        <w:t>54  use ieee.std_logic_arith.all;</w:t>
      </w:r>
    </w:p>
    <w:p w:rsidR="003E0A41" w:rsidRDefault="003E0A41" w:rsidP="003E0A41">
      <w:pPr>
        <w:pStyle w:val="120"/>
        <w:ind w:left="1030"/>
      </w:pPr>
      <w:r>
        <w:t>55  use ieee.std_logic_unsigned.all;</w:t>
      </w:r>
    </w:p>
    <w:p w:rsidR="003E0A41" w:rsidRDefault="003E0A41" w:rsidP="003E0A41">
      <w:pPr>
        <w:pStyle w:val="120"/>
        <w:ind w:left="1030"/>
      </w:pPr>
      <w:r>
        <w:t xml:space="preserve">56  </w:t>
      </w:r>
    </w:p>
    <w:p w:rsidR="003E0A41" w:rsidRDefault="003E0A41" w:rsidP="003E0A41">
      <w:pPr>
        <w:pStyle w:val="120"/>
        <w:ind w:left="1030"/>
      </w:pPr>
      <w:r>
        <w:t>57  library proc_common_v3_00_a;</w:t>
      </w:r>
    </w:p>
    <w:p w:rsidR="003E0A41" w:rsidRDefault="003E0A41" w:rsidP="003E0A41">
      <w:pPr>
        <w:pStyle w:val="120"/>
        <w:ind w:left="1030"/>
      </w:pPr>
      <w:r>
        <w:t>58  use proc_common_v3_00_a.proc_common_pkg.all;</w:t>
      </w:r>
    </w:p>
    <w:p w:rsidR="003E0A41" w:rsidRDefault="003E0A41" w:rsidP="003E0A41">
      <w:pPr>
        <w:pStyle w:val="120"/>
        <w:ind w:left="1030"/>
      </w:pPr>
    </w:p>
    <w:p w:rsidR="003E0A41" w:rsidRDefault="003E0A41" w:rsidP="003E0A41">
      <w:pPr>
        <w:pStyle w:val="120"/>
        <w:ind w:left="1030"/>
      </w:pPr>
      <w:r>
        <w:rPr>
          <w:rFonts w:hint="eastAsia"/>
        </w:rPr>
        <w:t>&gt;&gt;&gt;&gt;&gt;&gt;&gt;&gt;&gt;&gt;&gt;</w:t>
      </w:r>
    </w:p>
    <w:p w:rsidR="003E0A41" w:rsidRDefault="003E0A41" w:rsidP="003E0A41">
      <w:pPr>
        <w:pStyle w:val="120"/>
        <w:ind w:left="1030"/>
      </w:pPr>
    </w:p>
    <w:p w:rsidR="00B272DD" w:rsidRDefault="00B272DD" w:rsidP="00B272DD">
      <w:pPr>
        <w:pStyle w:val="af1"/>
      </w:pPr>
      <w:r>
        <w:t>U</w:t>
      </w:r>
      <w:r>
        <w:rPr>
          <w:rFonts w:hint="eastAsia"/>
        </w:rPr>
        <w:t>ser logic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entity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3E0A41" w:rsidRDefault="003E0A41" w:rsidP="003E0A41">
      <w:pPr>
        <w:pStyle w:val="120"/>
        <w:ind w:left="1030"/>
      </w:pPr>
      <w:r>
        <w:t xml:space="preserve">93  </w:t>
      </w:r>
    </w:p>
    <w:p w:rsidR="003E0A41" w:rsidRDefault="003E0A41" w:rsidP="003E0A41">
      <w:pPr>
        <w:pStyle w:val="120"/>
        <w:ind w:left="1030"/>
      </w:pPr>
      <w:r>
        <w:t>94  entity user_logic is</w:t>
      </w:r>
    </w:p>
    <w:p w:rsidR="00B272DD" w:rsidRDefault="00B272DD" w:rsidP="003E0A41">
      <w:pPr>
        <w:pStyle w:val="120"/>
        <w:ind w:left="1030"/>
      </w:pPr>
    </w:p>
    <w:p w:rsidR="00B272DD" w:rsidRDefault="00B272DD" w:rsidP="003E0A41">
      <w:pPr>
        <w:pStyle w:val="120"/>
        <w:ind w:left="1030"/>
      </w:pPr>
      <w:r>
        <w:rPr>
          <w:rFonts w:hint="eastAsia"/>
        </w:rPr>
        <w:t>&gt;&gt;&gt;&gt;&gt;&gt;&gt;</w:t>
      </w:r>
    </w:p>
    <w:p w:rsidR="00B272DD" w:rsidRDefault="00B272DD" w:rsidP="003E0A41">
      <w:pPr>
        <w:pStyle w:val="120"/>
        <w:ind w:left="1030"/>
      </w:pPr>
    </w:p>
    <w:p w:rsidR="003E0A41" w:rsidRDefault="003E0A41" w:rsidP="003E0A41">
      <w:pPr>
        <w:pStyle w:val="120"/>
        <w:ind w:left="1030"/>
      </w:pPr>
      <w:r>
        <w:t>108    port</w:t>
      </w:r>
    </w:p>
    <w:p w:rsidR="003E0A41" w:rsidRDefault="003E0A41" w:rsidP="003E0A41">
      <w:pPr>
        <w:pStyle w:val="120"/>
        <w:ind w:left="1030"/>
      </w:pPr>
      <w:r>
        <w:t>109    (</w:t>
      </w:r>
    </w:p>
    <w:p w:rsidR="003E0A41" w:rsidRDefault="003E0A41" w:rsidP="003E0A41">
      <w:pPr>
        <w:pStyle w:val="120"/>
        <w:ind w:left="1030"/>
      </w:pPr>
      <w:r>
        <w:t>110      -- ADD USER PORTS BELOW THIS LINE ------------------</w:t>
      </w:r>
    </w:p>
    <w:p w:rsidR="003E0A41" w:rsidRDefault="003E0A41" w:rsidP="003E0A41">
      <w:pPr>
        <w:pStyle w:val="120"/>
        <w:ind w:left="1030"/>
      </w:pPr>
      <w:r>
        <w:t>111      --USER ports added here</w:t>
      </w:r>
    </w:p>
    <w:p w:rsidR="003E0A41" w:rsidRDefault="003E0A41" w:rsidP="003E0A41">
      <w:pPr>
        <w:pStyle w:val="120"/>
        <w:ind w:left="1030"/>
      </w:pPr>
      <w:r>
        <w:t>112      -- ADD USER PORTS ABOVE THIS LINE ------------------</w:t>
      </w:r>
    </w:p>
    <w:p w:rsidR="003E0A41" w:rsidRDefault="003E0A41" w:rsidP="003E0A41">
      <w:pPr>
        <w:pStyle w:val="120"/>
        <w:ind w:left="1030"/>
      </w:pPr>
      <w:r>
        <w:t xml:space="preserve">113  </w:t>
      </w:r>
    </w:p>
    <w:p w:rsidR="003E0A41" w:rsidRDefault="003E0A41" w:rsidP="003E0A41">
      <w:pPr>
        <w:pStyle w:val="120"/>
        <w:ind w:left="1030"/>
      </w:pPr>
      <w:r>
        <w:t>114      -- DO NOT EDIT BELOW THIS LINE ---------------------</w:t>
      </w:r>
    </w:p>
    <w:p w:rsidR="003E0A41" w:rsidRDefault="003E0A41" w:rsidP="003E0A41">
      <w:pPr>
        <w:pStyle w:val="120"/>
        <w:ind w:left="1030"/>
      </w:pPr>
      <w:r>
        <w:t>115      -- Bus protocol ports, do not add to or delete</w:t>
      </w:r>
    </w:p>
    <w:p w:rsidR="003E0A41" w:rsidRDefault="003E0A41" w:rsidP="003E0A41">
      <w:pPr>
        <w:pStyle w:val="120"/>
        <w:ind w:left="1030"/>
      </w:pPr>
      <w:r>
        <w:t>116      Bus2IP_Clk                     : in  std_logic;</w:t>
      </w:r>
    </w:p>
    <w:p w:rsidR="003E0A41" w:rsidRDefault="003E0A41" w:rsidP="003E0A41">
      <w:pPr>
        <w:pStyle w:val="120"/>
        <w:ind w:left="1030"/>
      </w:pPr>
      <w:r>
        <w:t>117      Bus2IP_Resetn                  : in  std_logic;</w:t>
      </w:r>
    </w:p>
    <w:p w:rsidR="00B272DD" w:rsidRDefault="00B272DD" w:rsidP="00B272DD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118, 119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어드레스와</w:t>
      </w:r>
      <w:r>
        <w:rPr>
          <w:rFonts w:hint="eastAsia"/>
        </w:rPr>
        <w:t xml:space="preserve"> CS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표시되어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 C_NUM_MEM</w:t>
      </w:r>
      <w:r>
        <w:rPr>
          <w:rFonts w:hint="eastAsia"/>
        </w:rPr>
        <w:t>은</w:t>
      </w:r>
      <w:r>
        <w:rPr>
          <w:rFonts w:hint="eastAsia"/>
        </w:rPr>
        <w:t xml:space="preserve"> 4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정의되어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3E0A41" w:rsidRDefault="003E0A41" w:rsidP="003E0A41">
      <w:pPr>
        <w:pStyle w:val="120"/>
        <w:ind w:left="1030"/>
      </w:pPr>
      <w:r>
        <w:t>118      Bus2IP_Addr                    : in  std_logic_vector(C_SLV_AWIDTH-1 downto 0);</w:t>
      </w:r>
    </w:p>
    <w:p w:rsidR="003E0A41" w:rsidRDefault="003E0A41" w:rsidP="003E0A41">
      <w:pPr>
        <w:pStyle w:val="120"/>
        <w:ind w:left="1030"/>
      </w:pPr>
      <w:r>
        <w:t>119      Bus2IP_CS                      : in  std_logic_vector(C_NUM_MEM-1 downto 0);</w:t>
      </w:r>
    </w:p>
    <w:p w:rsidR="003E0A41" w:rsidRDefault="003E0A41" w:rsidP="003E0A41">
      <w:pPr>
        <w:pStyle w:val="120"/>
        <w:ind w:left="1030"/>
      </w:pPr>
      <w:r>
        <w:t>120      Bus2IP_RNW                     : in  std_logic;</w:t>
      </w:r>
    </w:p>
    <w:p w:rsidR="003E0A41" w:rsidRDefault="003E0A41" w:rsidP="003E0A41">
      <w:pPr>
        <w:pStyle w:val="120"/>
        <w:ind w:left="1030"/>
      </w:pPr>
      <w:r>
        <w:t>121      Bus2IP_Data                    : in  std_logic_vector(C_SLV_DWIDTH-1 downto 0);</w:t>
      </w:r>
    </w:p>
    <w:p w:rsidR="003E0A41" w:rsidRDefault="003E0A41" w:rsidP="003E0A41">
      <w:pPr>
        <w:pStyle w:val="120"/>
        <w:ind w:left="1030"/>
      </w:pPr>
      <w:r>
        <w:t>122      Bus2IP_BE                      : in  std_logic_vector(C_SLV_DWIDTH/8-1 downto 0);</w:t>
      </w:r>
    </w:p>
    <w:p w:rsidR="003E0A41" w:rsidRDefault="003E0A41" w:rsidP="003E0A41">
      <w:pPr>
        <w:pStyle w:val="120"/>
        <w:ind w:left="1030"/>
      </w:pPr>
      <w:r>
        <w:t>123      Bus2IP_RdCE                    : in  std_logic_vector(C_NUM_MEM-1 downto 0);</w:t>
      </w:r>
    </w:p>
    <w:p w:rsidR="003E0A41" w:rsidRDefault="003E0A41" w:rsidP="003E0A41">
      <w:pPr>
        <w:pStyle w:val="120"/>
        <w:ind w:left="1030"/>
      </w:pPr>
      <w:r>
        <w:t>124      Bus2IP_WrCE                    : in  std_logic_vector(C_NUM_MEM-1 downto 0);</w:t>
      </w:r>
    </w:p>
    <w:p w:rsidR="003E0A41" w:rsidRDefault="003E0A41" w:rsidP="003E0A41">
      <w:pPr>
        <w:pStyle w:val="120"/>
        <w:ind w:left="1030"/>
      </w:pPr>
      <w:r>
        <w:t>125      Bus2IP_Burst                   : in  std_logic;</w:t>
      </w:r>
    </w:p>
    <w:p w:rsidR="003E0A41" w:rsidRDefault="003E0A41" w:rsidP="003E0A41">
      <w:pPr>
        <w:pStyle w:val="120"/>
        <w:ind w:left="1030"/>
      </w:pPr>
      <w:r>
        <w:t>126      Bus2IP_BurstLength             : in  std_logic_vector(7 downto 0);</w:t>
      </w:r>
    </w:p>
    <w:p w:rsidR="003E0A41" w:rsidRDefault="003E0A41" w:rsidP="003E0A41">
      <w:pPr>
        <w:pStyle w:val="120"/>
        <w:ind w:left="1030"/>
      </w:pPr>
      <w:r>
        <w:t>127      Bus2IP_RdReq                   : in  std_logic;</w:t>
      </w:r>
    </w:p>
    <w:p w:rsidR="003E0A41" w:rsidRDefault="003E0A41" w:rsidP="003E0A41">
      <w:pPr>
        <w:pStyle w:val="120"/>
        <w:ind w:left="1030"/>
      </w:pPr>
      <w:r>
        <w:t>128      Bus2IP_WrReq                   : in  std_logic;</w:t>
      </w:r>
    </w:p>
    <w:p w:rsidR="003E0A41" w:rsidRDefault="003E0A41" w:rsidP="003E0A41">
      <w:pPr>
        <w:pStyle w:val="120"/>
        <w:ind w:left="1030"/>
      </w:pPr>
      <w:r>
        <w:t>129      IP2Bus_AddrAck                 : out std_logic;</w:t>
      </w:r>
    </w:p>
    <w:p w:rsidR="003E0A41" w:rsidRDefault="003E0A41" w:rsidP="003E0A41">
      <w:pPr>
        <w:pStyle w:val="120"/>
        <w:ind w:left="1030"/>
      </w:pPr>
      <w:r>
        <w:t>130      IP2Bus_Data                    : out std_logic_vector(C_SLV_DWIDTH-1 downto 0);</w:t>
      </w:r>
    </w:p>
    <w:p w:rsidR="003E0A41" w:rsidRDefault="003E0A41" w:rsidP="003E0A41">
      <w:pPr>
        <w:pStyle w:val="120"/>
        <w:ind w:left="1030"/>
      </w:pPr>
      <w:r>
        <w:t>131      IP2Bus_RdAck                   : out std_logic;</w:t>
      </w:r>
    </w:p>
    <w:p w:rsidR="003E0A41" w:rsidRDefault="003E0A41" w:rsidP="003E0A41">
      <w:pPr>
        <w:pStyle w:val="120"/>
        <w:ind w:left="1030"/>
      </w:pPr>
      <w:r>
        <w:t>132      IP2Bus_WrAck                   : out std_logic;</w:t>
      </w:r>
    </w:p>
    <w:p w:rsidR="003E0A41" w:rsidRDefault="003E0A41" w:rsidP="003E0A41">
      <w:pPr>
        <w:pStyle w:val="120"/>
        <w:ind w:left="1030"/>
      </w:pPr>
      <w:r>
        <w:t>133      IP2Bus_Error                   : out std_logic;</w:t>
      </w:r>
    </w:p>
    <w:p w:rsidR="003E0A41" w:rsidRDefault="003E0A41" w:rsidP="003E0A41">
      <w:pPr>
        <w:pStyle w:val="120"/>
        <w:ind w:left="1030"/>
      </w:pPr>
      <w:r>
        <w:t>134      Type_of_xfer                   : out std_logic</w:t>
      </w:r>
    </w:p>
    <w:p w:rsidR="003E0A41" w:rsidRDefault="003E0A41" w:rsidP="003E0A41">
      <w:pPr>
        <w:pStyle w:val="120"/>
        <w:ind w:left="1030"/>
      </w:pPr>
      <w:r>
        <w:t>135      -- DO NOT EDIT ABOVE THIS LINE ---------------------</w:t>
      </w:r>
    </w:p>
    <w:p w:rsidR="003E0A41" w:rsidRDefault="003E0A41" w:rsidP="003E0A41">
      <w:pPr>
        <w:pStyle w:val="120"/>
        <w:ind w:left="1030"/>
      </w:pPr>
      <w:r>
        <w:t>136    );</w:t>
      </w:r>
    </w:p>
    <w:p w:rsidR="003E0A41" w:rsidRDefault="003E0A41" w:rsidP="003E0A41">
      <w:pPr>
        <w:pStyle w:val="120"/>
        <w:ind w:left="1030"/>
      </w:pPr>
      <w:r>
        <w:t xml:space="preserve">137  </w:t>
      </w:r>
    </w:p>
    <w:p w:rsidR="003E0A41" w:rsidRDefault="003E0A41" w:rsidP="003E0A41">
      <w:pPr>
        <w:pStyle w:val="120"/>
        <w:ind w:left="1030"/>
      </w:pPr>
      <w:r>
        <w:t>138    attribute MAX_FANOUT : string;</w:t>
      </w:r>
    </w:p>
    <w:p w:rsidR="003E0A41" w:rsidRDefault="003E0A41" w:rsidP="003E0A41">
      <w:pPr>
        <w:pStyle w:val="120"/>
        <w:ind w:left="1030"/>
      </w:pPr>
      <w:r>
        <w:t>139    attribute SIGIS : string;</w:t>
      </w:r>
    </w:p>
    <w:p w:rsidR="003E0A41" w:rsidRDefault="003E0A41" w:rsidP="003E0A41">
      <w:pPr>
        <w:pStyle w:val="120"/>
        <w:ind w:left="1030"/>
      </w:pPr>
      <w:r>
        <w:t xml:space="preserve">140  </w:t>
      </w:r>
    </w:p>
    <w:p w:rsidR="003E0A41" w:rsidRDefault="003E0A41" w:rsidP="003E0A41">
      <w:pPr>
        <w:pStyle w:val="120"/>
        <w:ind w:left="1030"/>
      </w:pPr>
      <w:r>
        <w:t>141    attribute SIGIS of Bus2IP_Clk    : signal is "CLK";</w:t>
      </w:r>
    </w:p>
    <w:p w:rsidR="003E0A41" w:rsidRDefault="003E0A41" w:rsidP="003E0A41">
      <w:pPr>
        <w:pStyle w:val="120"/>
        <w:ind w:left="1030"/>
      </w:pPr>
      <w:r>
        <w:t>142    attribute SIGIS of Bus2IP_Resetn : signal is "RST";</w:t>
      </w:r>
    </w:p>
    <w:p w:rsidR="003E0A41" w:rsidRDefault="003E0A41" w:rsidP="003E0A41">
      <w:pPr>
        <w:pStyle w:val="120"/>
        <w:ind w:left="1030"/>
      </w:pPr>
      <w:r>
        <w:t xml:space="preserve">143  </w:t>
      </w:r>
    </w:p>
    <w:p w:rsidR="003E0A41" w:rsidRDefault="003E0A41" w:rsidP="003E0A41">
      <w:pPr>
        <w:pStyle w:val="120"/>
        <w:ind w:left="1030"/>
      </w:pPr>
      <w:r>
        <w:t>144  end entity user_logic;</w:t>
      </w:r>
    </w:p>
    <w:p w:rsidR="003E0A41" w:rsidRDefault="003E0A41" w:rsidP="003E0A41">
      <w:pPr>
        <w:pStyle w:val="120"/>
        <w:ind w:left="1030"/>
      </w:pPr>
      <w:r>
        <w:t xml:space="preserve">145  </w:t>
      </w:r>
    </w:p>
    <w:p w:rsidR="003E0A41" w:rsidRDefault="003E0A41" w:rsidP="003E0A41">
      <w:pPr>
        <w:pStyle w:val="120"/>
        <w:ind w:left="1030"/>
      </w:pPr>
      <w:r>
        <w:t>146  ------------------------------------------------------------------------------</w:t>
      </w:r>
    </w:p>
    <w:p w:rsidR="003E0A41" w:rsidRDefault="003E0A41" w:rsidP="003E0A41">
      <w:pPr>
        <w:pStyle w:val="120"/>
        <w:ind w:left="1030"/>
      </w:pPr>
      <w:r>
        <w:t>147  -- Architecture section</w:t>
      </w:r>
    </w:p>
    <w:p w:rsidR="003E0A41" w:rsidRDefault="003E0A41" w:rsidP="003E0A41">
      <w:pPr>
        <w:pStyle w:val="120"/>
        <w:ind w:left="1030"/>
      </w:pPr>
      <w:r>
        <w:t>148  ------------------------------------------------------------------------------</w:t>
      </w:r>
    </w:p>
    <w:p w:rsidR="003E0A41" w:rsidRDefault="003E0A41" w:rsidP="003E0A41">
      <w:pPr>
        <w:pStyle w:val="120"/>
        <w:ind w:left="1030"/>
      </w:pPr>
      <w:r>
        <w:t xml:space="preserve">149  </w:t>
      </w:r>
    </w:p>
    <w:p w:rsidR="003E0A41" w:rsidRDefault="003E0A41" w:rsidP="003E0A41">
      <w:pPr>
        <w:pStyle w:val="120"/>
        <w:ind w:left="1030"/>
      </w:pPr>
      <w:r>
        <w:t>150  architecture IMP of user_logic is</w:t>
      </w:r>
    </w:p>
    <w:p w:rsidR="003E0A41" w:rsidRDefault="003E0A41" w:rsidP="003E0A41">
      <w:pPr>
        <w:pStyle w:val="120"/>
        <w:ind w:left="1030"/>
      </w:pPr>
      <w:r>
        <w:lastRenderedPageBreak/>
        <w:t xml:space="preserve">151  </w:t>
      </w:r>
    </w:p>
    <w:p w:rsidR="003E0A41" w:rsidRDefault="003E0A41" w:rsidP="003E0A41">
      <w:pPr>
        <w:pStyle w:val="120"/>
        <w:ind w:left="1030"/>
      </w:pPr>
      <w:r>
        <w:t>152    --USER signal declarations added here, as needed for user logic</w:t>
      </w:r>
    </w:p>
    <w:p w:rsidR="003E0A41" w:rsidRDefault="003E0A41" w:rsidP="003E0A41">
      <w:pPr>
        <w:pStyle w:val="120"/>
        <w:ind w:left="1030"/>
      </w:pPr>
      <w:r>
        <w:t xml:space="preserve">153  </w:t>
      </w:r>
    </w:p>
    <w:p w:rsidR="00B272DD" w:rsidRDefault="00B272DD" w:rsidP="00B272DD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154~159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구현하는데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singal </w:t>
      </w:r>
      <w:r>
        <w:rPr>
          <w:rFonts w:hint="eastAsia"/>
        </w:rPr>
        <w:t>선언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 8</w:t>
      </w:r>
      <w:r>
        <w:rPr>
          <w:rFonts w:hint="eastAsia"/>
        </w:rPr>
        <w:t>바이트짜리</w:t>
      </w:r>
      <w:r>
        <w:rPr>
          <w:rFonts w:hint="eastAsia"/>
        </w:rPr>
        <w:t xml:space="preserve"> array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256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BYTE_RAM_TYPE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정했습니다</w:t>
      </w:r>
      <w:r>
        <w:rPr>
          <w:rFonts w:hint="eastAsia"/>
        </w:rPr>
        <w:t xml:space="preserve">. </w:t>
      </w:r>
    </w:p>
    <w:p w:rsidR="00B272DD" w:rsidRDefault="00B272DD" w:rsidP="00B272DD">
      <w:pPr>
        <w:pStyle w:val="af1"/>
      </w:pPr>
      <w:r>
        <w:rPr>
          <w:rFonts w:hint="eastAsia"/>
        </w:rPr>
        <w:t>BYTE_RAM_TYPE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DO_TYPE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재정의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>
        <w:rPr>
          <w:rFonts w:hint="eastAsia"/>
        </w:rPr>
        <w:t xml:space="preserve"> 256 </w:t>
      </w:r>
      <w:r>
        <w:rPr>
          <w:rFonts w:hint="eastAsia"/>
        </w:rPr>
        <w:t>블록</w:t>
      </w:r>
      <w:r>
        <w:rPr>
          <w:rFonts w:hint="eastAsia"/>
        </w:rPr>
        <w:t xml:space="preserve"> 4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정의되었습니다</w:t>
      </w:r>
      <w:r>
        <w:rPr>
          <w:rFonts w:hint="eastAsia"/>
        </w:rPr>
        <w:t>.</w:t>
      </w:r>
    </w:p>
    <w:p w:rsidR="003E0A41" w:rsidRDefault="003E0A41" w:rsidP="003E0A41">
      <w:pPr>
        <w:pStyle w:val="120"/>
        <w:ind w:left="1030"/>
      </w:pPr>
      <w:r>
        <w:t>154    ------------------------------------------</w:t>
      </w:r>
    </w:p>
    <w:p w:rsidR="003E0A41" w:rsidRDefault="003E0A41" w:rsidP="003E0A41">
      <w:pPr>
        <w:pStyle w:val="120"/>
        <w:ind w:left="1030"/>
      </w:pPr>
      <w:r>
        <w:t>155    -- Signals for user logic memory space example</w:t>
      </w:r>
    </w:p>
    <w:p w:rsidR="003E0A41" w:rsidRDefault="003E0A41" w:rsidP="003E0A41">
      <w:pPr>
        <w:pStyle w:val="120"/>
        <w:ind w:left="1030"/>
      </w:pPr>
      <w:r>
        <w:t>156    ------------------------------------------</w:t>
      </w:r>
    </w:p>
    <w:p w:rsidR="003E0A41" w:rsidRDefault="003E0A41" w:rsidP="003E0A41">
      <w:pPr>
        <w:pStyle w:val="120"/>
        <w:ind w:left="1030"/>
      </w:pPr>
      <w:r>
        <w:t>157    type BYTE_RAM_TYPE is array (0 to 255) of std_logic_vector(7 downto 0);</w:t>
      </w:r>
    </w:p>
    <w:p w:rsidR="003E0A41" w:rsidRDefault="003E0A41" w:rsidP="003E0A41">
      <w:pPr>
        <w:pStyle w:val="120"/>
        <w:ind w:left="1030"/>
      </w:pPr>
      <w:r>
        <w:t>158    type DO_TYPE is array (0 to C_NUM_MEM-1) of std_logic_vector(C_SLV_DWIDTH-1 downto 0);</w:t>
      </w:r>
    </w:p>
    <w:p w:rsidR="003E0A41" w:rsidRDefault="003E0A41" w:rsidP="003E0A41">
      <w:pPr>
        <w:pStyle w:val="120"/>
        <w:ind w:left="1030"/>
      </w:pPr>
      <w:r>
        <w:t>159    signal mem_data_out                   : DO_TYPE;</w:t>
      </w:r>
    </w:p>
    <w:p w:rsidR="003E0A41" w:rsidRDefault="003E0A41" w:rsidP="003E0A41">
      <w:pPr>
        <w:pStyle w:val="120"/>
        <w:ind w:left="1030"/>
      </w:pPr>
      <w:r>
        <w:t>160    signal mem_address                    : std_logic_vector(7 downto 0);</w:t>
      </w:r>
    </w:p>
    <w:p w:rsidR="003E0A41" w:rsidRDefault="003E0A41" w:rsidP="003E0A41">
      <w:pPr>
        <w:pStyle w:val="120"/>
        <w:ind w:left="1030"/>
      </w:pPr>
      <w:r>
        <w:t>161    signal mem_select                     : std_logic_vector(0 to 3);</w:t>
      </w:r>
    </w:p>
    <w:p w:rsidR="003E0A41" w:rsidRDefault="003E0A41" w:rsidP="003E0A41">
      <w:pPr>
        <w:pStyle w:val="120"/>
        <w:ind w:left="1030"/>
      </w:pPr>
      <w:r>
        <w:t>162    signal mem_read_enable                : std_logic;</w:t>
      </w:r>
    </w:p>
    <w:p w:rsidR="003E0A41" w:rsidRDefault="003E0A41" w:rsidP="003E0A41">
      <w:pPr>
        <w:pStyle w:val="120"/>
        <w:ind w:left="1030"/>
      </w:pPr>
      <w:r>
        <w:t>163    signal mem_ip2bus_data                : std_logic_vector(C_SLV_DWIDTH-1 downto 0);</w:t>
      </w:r>
    </w:p>
    <w:p w:rsidR="003E0A41" w:rsidRDefault="003E0A41" w:rsidP="003E0A41">
      <w:pPr>
        <w:pStyle w:val="120"/>
        <w:ind w:left="1030"/>
      </w:pPr>
      <w:r>
        <w:t>164    signal mem_read_ack_dly1              : std_logic;</w:t>
      </w:r>
    </w:p>
    <w:p w:rsidR="003E0A41" w:rsidRDefault="003E0A41" w:rsidP="003E0A41">
      <w:pPr>
        <w:pStyle w:val="120"/>
        <w:ind w:left="1030"/>
      </w:pPr>
      <w:r>
        <w:t>165    signal mem_read_ack_dly2              : std_logic;</w:t>
      </w:r>
    </w:p>
    <w:p w:rsidR="003E0A41" w:rsidRDefault="003E0A41" w:rsidP="003E0A41">
      <w:pPr>
        <w:pStyle w:val="120"/>
        <w:ind w:left="1030"/>
      </w:pPr>
      <w:r>
        <w:t>166    signal mem_read_ack                   : std_logic;</w:t>
      </w:r>
    </w:p>
    <w:p w:rsidR="003E0A41" w:rsidRDefault="003E0A41" w:rsidP="003E0A41">
      <w:pPr>
        <w:pStyle w:val="120"/>
        <w:ind w:left="1030"/>
      </w:pPr>
      <w:r>
        <w:t>167    signal mem_write_ack                  : std_logic;</w:t>
      </w:r>
    </w:p>
    <w:p w:rsidR="003E0A41" w:rsidRDefault="003E0A41" w:rsidP="003E0A41">
      <w:pPr>
        <w:pStyle w:val="120"/>
        <w:ind w:left="1030"/>
      </w:pPr>
      <w:r>
        <w:t xml:space="preserve">168  </w:t>
      </w:r>
    </w:p>
    <w:p w:rsidR="003E0A41" w:rsidRDefault="003E0A41" w:rsidP="003E0A41">
      <w:pPr>
        <w:pStyle w:val="120"/>
        <w:ind w:left="1030"/>
      </w:pPr>
      <w:r>
        <w:t>169  begin</w:t>
      </w:r>
    </w:p>
    <w:p w:rsidR="003E0A41" w:rsidRDefault="003E0A41" w:rsidP="003E0A41">
      <w:pPr>
        <w:pStyle w:val="120"/>
        <w:ind w:left="1030"/>
      </w:pPr>
      <w:r>
        <w:t xml:space="preserve">170  </w:t>
      </w:r>
    </w:p>
    <w:p w:rsidR="003E0A41" w:rsidRDefault="003E0A41" w:rsidP="003E0A41">
      <w:pPr>
        <w:pStyle w:val="120"/>
        <w:ind w:left="1030"/>
      </w:pPr>
      <w:r>
        <w:t>171    --USER logic implementation added here</w:t>
      </w:r>
    </w:p>
    <w:p w:rsidR="003E0A41" w:rsidRDefault="003E0A41" w:rsidP="003E0A41">
      <w:pPr>
        <w:pStyle w:val="120"/>
        <w:ind w:left="1030"/>
      </w:pPr>
      <w:r>
        <w:t xml:space="preserve">172  </w:t>
      </w:r>
    </w:p>
    <w:p w:rsidR="003E0A41" w:rsidRDefault="003E0A41" w:rsidP="003E0A41">
      <w:pPr>
        <w:pStyle w:val="120"/>
        <w:ind w:left="1030"/>
      </w:pPr>
      <w:r>
        <w:t>173    ------------------------------------------</w:t>
      </w:r>
    </w:p>
    <w:p w:rsidR="003E0A41" w:rsidRDefault="003E0A41" w:rsidP="003E0A41">
      <w:pPr>
        <w:pStyle w:val="120"/>
        <w:ind w:left="1030"/>
      </w:pPr>
      <w:r>
        <w:t>174    -- Example code to access user logic memory region</w:t>
      </w:r>
    </w:p>
    <w:p w:rsidR="003E0A41" w:rsidRDefault="003E0A41" w:rsidP="003E0A41">
      <w:pPr>
        <w:pStyle w:val="120"/>
        <w:ind w:left="1030"/>
      </w:pPr>
      <w:r>
        <w:t xml:space="preserve">175    -- </w:t>
      </w:r>
    </w:p>
    <w:p w:rsidR="003E0A41" w:rsidRDefault="003E0A41" w:rsidP="003E0A41">
      <w:pPr>
        <w:pStyle w:val="120"/>
        <w:ind w:left="1030"/>
      </w:pPr>
      <w:r>
        <w:t>176    -- Note:</w:t>
      </w:r>
    </w:p>
    <w:p w:rsidR="003E0A41" w:rsidRDefault="003E0A41" w:rsidP="003E0A41">
      <w:pPr>
        <w:pStyle w:val="120"/>
        <w:ind w:left="1030"/>
      </w:pPr>
      <w:r>
        <w:t>177    -- The example code presented here is to show you one way of using</w:t>
      </w:r>
    </w:p>
    <w:p w:rsidR="003E0A41" w:rsidRDefault="003E0A41" w:rsidP="003E0A41">
      <w:pPr>
        <w:pStyle w:val="120"/>
        <w:ind w:left="1030"/>
      </w:pPr>
      <w:r>
        <w:t>178    -- the user logic memory space features. The Bus2IP_Addr, Bus2IP_CS,</w:t>
      </w:r>
    </w:p>
    <w:p w:rsidR="003E0A41" w:rsidRDefault="003E0A41" w:rsidP="003E0A41">
      <w:pPr>
        <w:pStyle w:val="120"/>
        <w:ind w:left="1030"/>
      </w:pPr>
      <w:r>
        <w:t>179    -- and Bus2IP_RNW IPIC signals are dedicated to these user logic</w:t>
      </w:r>
    </w:p>
    <w:p w:rsidR="003E0A41" w:rsidRDefault="003E0A41" w:rsidP="003E0A41">
      <w:pPr>
        <w:pStyle w:val="120"/>
        <w:ind w:left="1030"/>
      </w:pPr>
      <w:r>
        <w:t>180    -- memory spaces. Each user logic memory space has its own address</w:t>
      </w:r>
    </w:p>
    <w:p w:rsidR="003E0A41" w:rsidRDefault="003E0A41" w:rsidP="003E0A41">
      <w:pPr>
        <w:pStyle w:val="120"/>
        <w:ind w:left="1030"/>
      </w:pPr>
      <w:r>
        <w:t>181    -- range and is allocated one bit on the Bus2IP_CS signal to indicated</w:t>
      </w:r>
    </w:p>
    <w:p w:rsidR="003E0A41" w:rsidRDefault="003E0A41" w:rsidP="003E0A41">
      <w:pPr>
        <w:pStyle w:val="120"/>
        <w:ind w:left="1030"/>
      </w:pPr>
      <w:r>
        <w:t>182    -- selection of that memory space. Typically these user logic memory</w:t>
      </w:r>
    </w:p>
    <w:p w:rsidR="003E0A41" w:rsidRDefault="003E0A41" w:rsidP="003E0A41">
      <w:pPr>
        <w:pStyle w:val="120"/>
        <w:ind w:left="1030"/>
      </w:pPr>
      <w:r>
        <w:t>183    -- spaces are used to implement memory controller type cores, but it</w:t>
      </w:r>
    </w:p>
    <w:p w:rsidR="003E0A41" w:rsidRDefault="003E0A41" w:rsidP="003E0A41">
      <w:pPr>
        <w:pStyle w:val="120"/>
        <w:ind w:left="1030"/>
      </w:pPr>
      <w:r>
        <w:t>184    -- can also be used in cores that need to access additional address space</w:t>
      </w:r>
    </w:p>
    <w:p w:rsidR="003E0A41" w:rsidRDefault="003E0A41" w:rsidP="003E0A41">
      <w:pPr>
        <w:pStyle w:val="120"/>
        <w:ind w:left="1030"/>
      </w:pPr>
      <w:r>
        <w:t>185    -- (non C_BASEADDR based), s.t. bridges. This code snippet infers</w:t>
      </w:r>
    </w:p>
    <w:p w:rsidR="003E0A41" w:rsidRDefault="003E0A41" w:rsidP="003E0A41">
      <w:pPr>
        <w:pStyle w:val="120"/>
        <w:ind w:left="1030"/>
      </w:pPr>
      <w:r>
        <w:t>186    -- 4 256x32-bit (byte accessible) single-port Block RAM by XST.</w:t>
      </w:r>
    </w:p>
    <w:p w:rsidR="003E0A41" w:rsidRDefault="003E0A41" w:rsidP="003E0A41">
      <w:pPr>
        <w:pStyle w:val="120"/>
        <w:ind w:left="1030"/>
      </w:pPr>
      <w:r>
        <w:t>187    ------------------------------------------</w:t>
      </w:r>
    </w:p>
    <w:p w:rsidR="00B272DD" w:rsidRDefault="00B272DD" w:rsidP="00B272DD">
      <w:pPr>
        <w:pStyle w:val="af1"/>
      </w:pP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신호와</w:t>
      </w:r>
      <w:r>
        <w:rPr>
          <w:rFonts w:hint="eastAsia"/>
        </w:rPr>
        <w:t xml:space="preserve"> </w:t>
      </w:r>
      <w:r>
        <w:rPr>
          <w:rFonts w:hint="eastAsia"/>
        </w:rPr>
        <w:t>쓰기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194~208 </w:t>
      </w:r>
      <w:r>
        <w:rPr>
          <w:rFonts w:hint="eastAsia"/>
        </w:rPr>
        <w:t>까지는</w:t>
      </w:r>
      <w:r>
        <w:rPr>
          <w:rFonts w:hint="eastAsia"/>
        </w:rPr>
        <w:t xml:space="preserve"> ack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cs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조작하고</w:t>
      </w:r>
      <w:r>
        <w:rPr>
          <w:rFonts w:hint="eastAsia"/>
        </w:rPr>
        <w:t xml:space="preserve"> </w:t>
      </w:r>
      <w:r>
        <w:rPr>
          <w:rFonts w:hint="eastAsia"/>
        </w:rPr>
        <w:t>펄스를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만들어서</w:t>
      </w:r>
      <w:r>
        <w:rPr>
          <w:rFonts w:hint="eastAsia"/>
        </w:rPr>
        <w:t xml:space="preserve"> read/write </w:t>
      </w:r>
      <w:r>
        <w:rPr>
          <w:rFonts w:hint="eastAsia"/>
        </w:rPr>
        <w:t>동작할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active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조정하고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272DD" w:rsidRDefault="00B272DD" w:rsidP="00B272DD">
      <w:pPr>
        <w:pStyle w:val="af1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조정하는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슬레이브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다르기</w:t>
      </w:r>
      <w:r>
        <w:rPr>
          <w:rFonts w:hint="eastAsia"/>
        </w:rPr>
        <w:t xml:space="preserve"> </w:t>
      </w:r>
      <w:r>
        <w:rPr>
          <w:rFonts w:hint="eastAsia"/>
        </w:rPr>
        <w:t>때문인데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191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mem_write_ack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쓰기</w:t>
      </w:r>
      <w:r>
        <w:rPr>
          <w:rFonts w:hint="eastAsia"/>
        </w:rPr>
        <w:t xml:space="preserve"> </w:t>
      </w:r>
      <w:r>
        <w:rPr>
          <w:rFonts w:hint="eastAsia"/>
        </w:rPr>
        <w:t>동작시</w:t>
      </w:r>
      <w:r>
        <w:rPr>
          <w:rFonts w:hint="eastAsia"/>
        </w:rPr>
        <w:t xml:space="preserve"> cs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ack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</w:t>
      </w:r>
      <w:r>
        <w:rPr>
          <w:rFonts w:hint="eastAsia"/>
        </w:rPr>
        <w:t xml:space="preserve"> 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190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싸이클</w:t>
      </w:r>
      <w:r>
        <w:rPr>
          <w:rFonts w:hint="eastAsia"/>
        </w:rP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ack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돌아가도록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272DD" w:rsidRDefault="00B272DD" w:rsidP="00B272DD">
      <w:pPr>
        <w:pStyle w:val="af1"/>
      </w:pPr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참고용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이므로</w:t>
      </w:r>
      <w:r>
        <w:rPr>
          <w:rFonts w:hint="eastAsia"/>
        </w:rPr>
        <w:t xml:space="preserve"> ack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되돌려야</w:t>
      </w:r>
      <w:r>
        <w:rPr>
          <w:rFonts w:hint="eastAsia"/>
        </w:rPr>
        <w:t xml:space="preserve"> </w:t>
      </w:r>
      <w:r>
        <w:rPr>
          <w:rFonts w:hint="eastAsia"/>
        </w:rPr>
        <w:t>하는지는</w:t>
      </w:r>
      <w:r>
        <w:rPr>
          <w:rFonts w:hint="eastAsia"/>
        </w:rPr>
        <w:t xml:space="preserve"> </w:t>
      </w:r>
      <w:r>
        <w:rPr>
          <w:rFonts w:hint="eastAsia"/>
        </w:rPr>
        <w:t>개발자가</w:t>
      </w:r>
      <w:r>
        <w:rPr>
          <w:rFonts w:hint="eastAsia"/>
        </w:rPr>
        <w:t xml:space="preserve"> </w:t>
      </w:r>
      <w:r>
        <w:rPr>
          <w:rFonts w:hint="eastAsia"/>
        </w:rPr>
        <w:t>정해서</w:t>
      </w:r>
      <w:r>
        <w:rPr>
          <w:rFonts w:hint="eastAsia"/>
        </w:rPr>
        <w:t xml:space="preserve"> </w:t>
      </w:r>
      <w:r>
        <w:rPr>
          <w:rFonts w:hint="eastAsia"/>
        </w:rPr>
        <w:t>만들어도</w:t>
      </w:r>
      <w:r>
        <w:rPr>
          <w:rFonts w:hint="eastAsia"/>
        </w:rPr>
        <w:t xml:space="preserve"> </w:t>
      </w:r>
      <w:r>
        <w:rPr>
          <w:rFonts w:hint="eastAsia"/>
        </w:rPr>
        <w:t>상관이</w:t>
      </w:r>
      <w:r>
        <w:rPr>
          <w:rFonts w:hint="eastAsia"/>
        </w:rPr>
        <w:t xml:space="preserve"> </w:t>
      </w:r>
      <w:r>
        <w:rPr>
          <w:rFonts w:hint="eastAsia"/>
        </w:rPr>
        <w:t>없지만</w:t>
      </w:r>
      <w:r>
        <w:rPr>
          <w:rFonts w:hint="eastAsia"/>
        </w:rP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유의할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B272DD" w:rsidRPr="00B272DD" w:rsidRDefault="00B272DD" w:rsidP="00B272DD">
      <w:pPr>
        <w:pStyle w:val="af1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인터커넥터는</w:t>
      </w:r>
      <w:r>
        <w:rPr>
          <w:rFonts w:hint="eastAsia"/>
        </w:rPr>
        <w:t xml:space="preserve"> ack </w:t>
      </w:r>
      <w:r>
        <w:rPr>
          <w:rFonts w:hint="eastAsia"/>
        </w:rPr>
        <w:t>신호가</w:t>
      </w:r>
      <w:r>
        <w:rPr>
          <w:rFonts w:hint="eastAsia"/>
        </w:rPr>
        <w:t xml:space="preserve"> 8 </w:t>
      </w:r>
      <w:r>
        <w:rPr>
          <w:rFonts w:hint="eastAsia"/>
        </w:rPr>
        <w:t>클럭내에</w:t>
      </w:r>
      <w:r>
        <w:rPr>
          <w:rFonts w:hint="eastAsia"/>
        </w:rPr>
        <w:t xml:space="preserve"> </w:t>
      </w:r>
      <w:r>
        <w:rPr>
          <w:rFonts w:hint="eastAsia"/>
        </w:rPr>
        <w:t>돌아오지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에러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3E0A41" w:rsidRDefault="003E0A41" w:rsidP="003E0A41">
      <w:pPr>
        <w:pStyle w:val="120"/>
        <w:ind w:left="1030"/>
      </w:pPr>
      <w:r>
        <w:t>188    mem_select      &lt;= Bus2IP_CS;</w:t>
      </w:r>
    </w:p>
    <w:p w:rsidR="003E0A41" w:rsidRDefault="003E0A41" w:rsidP="003E0A41">
      <w:pPr>
        <w:pStyle w:val="120"/>
        <w:ind w:left="1030"/>
      </w:pPr>
      <w:r>
        <w:t>189    mem_read_enable &lt;= ( Bus2IP_RdCE(0) or Bus2IP_RdCE(1) or Bus2IP_RdCE(2) or Bus2IP_RdCE(3) );</w:t>
      </w:r>
    </w:p>
    <w:p w:rsidR="003E0A41" w:rsidRDefault="003E0A41" w:rsidP="003E0A41">
      <w:pPr>
        <w:pStyle w:val="120"/>
        <w:ind w:left="1030"/>
      </w:pPr>
      <w:r>
        <w:t>190    mem_read_ack    &lt;= mem_read_ack_dly1 and (not mem_read_ack_dly2);</w:t>
      </w:r>
    </w:p>
    <w:p w:rsidR="003E0A41" w:rsidRDefault="003E0A41" w:rsidP="003E0A41">
      <w:pPr>
        <w:pStyle w:val="120"/>
        <w:ind w:left="1030"/>
      </w:pPr>
      <w:r>
        <w:t>191    mem_write_ack   &lt;= ( Bus2IP_WrCE(0) or Bus2IP_WrCE(1) or Bus2IP_WrCE(2) or Bus2IP_WrCE(3) );</w:t>
      </w:r>
    </w:p>
    <w:p w:rsidR="003E0A41" w:rsidRDefault="003E0A41" w:rsidP="003E0A41">
      <w:pPr>
        <w:pStyle w:val="120"/>
        <w:ind w:left="1030"/>
      </w:pPr>
      <w:r>
        <w:t>192    mem_address     &lt;= Bus2IP_Addr(9 downto 2);</w:t>
      </w:r>
    </w:p>
    <w:p w:rsidR="003E0A41" w:rsidRDefault="003E0A41" w:rsidP="003E0A41">
      <w:pPr>
        <w:pStyle w:val="120"/>
        <w:ind w:left="1030"/>
      </w:pPr>
      <w:r>
        <w:t xml:space="preserve">193  </w:t>
      </w:r>
    </w:p>
    <w:p w:rsidR="003E0A41" w:rsidRDefault="003E0A41" w:rsidP="003E0A41">
      <w:pPr>
        <w:pStyle w:val="120"/>
        <w:ind w:left="1030"/>
      </w:pPr>
      <w:r>
        <w:t>194    -- this process generates the read acknowledge 1 clock after read enable</w:t>
      </w:r>
    </w:p>
    <w:p w:rsidR="003E0A41" w:rsidRDefault="003E0A41" w:rsidP="003E0A41">
      <w:pPr>
        <w:pStyle w:val="120"/>
        <w:ind w:left="1030"/>
      </w:pPr>
      <w:r>
        <w:t>195    -- is presented to the BRAM block. The BRAM block has a 1 clock delay</w:t>
      </w:r>
    </w:p>
    <w:p w:rsidR="003E0A41" w:rsidRDefault="003E0A41" w:rsidP="003E0A41">
      <w:pPr>
        <w:pStyle w:val="120"/>
        <w:ind w:left="1030"/>
      </w:pPr>
      <w:r>
        <w:t>196    -- from read enable to data out.</w:t>
      </w:r>
    </w:p>
    <w:p w:rsidR="003E0A41" w:rsidRDefault="003E0A41" w:rsidP="003E0A41">
      <w:pPr>
        <w:pStyle w:val="120"/>
        <w:ind w:left="1030"/>
      </w:pPr>
      <w:r>
        <w:t>197    BRAM_RD_ACK_PROC : process( Bus2IP_Clk ) is</w:t>
      </w:r>
    </w:p>
    <w:p w:rsidR="003E0A41" w:rsidRDefault="003E0A41" w:rsidP="003E0A41">
      <w:pPr>
        <w:pStyle w:val="120"/>
        <w:ind w:left="1030"/>
      </w:pPr>
      <w:r>
        <w:t>198    begin</w:t>
      </w:r>
    </w:p>
    <w:p w:rsidR="003E0A41" w:rsidRDefault="003E0A41" w:rsidP="003E0A41">
      <w:pPr>
        <w:pStyle w:val="120"/>
        <w:ind w:left="1030"/>
      </w:pPr>
      <w:r>
        <w:t xml:space="preserve">199  </w:t>
      </w:r>
    </w:p>
    <w:p w:rsidR="003E0A41" w:rsidRDefault="003E0A41" w:rsidP="003E0A41">
      <w:pPr>
        <w:pStyle w:val="120"/>
        <w:ind w:left="1030"/>
      </w:pPr>
      <w:r>
        <w:t>200      if ( Bus2IP_Clk'event and Bus2IP_Clk = '1' ) then</w:t>
      </w:r>
    </w:p>
    <w:p w:rsidR="003E0A41" w:rsidRDefault="003E0A41" w:rsidP="003E0A41">
      <w:pPr>
        <w:pStyle w:val="120"/>
        <w:ind w:left="1030"/>
      </w:pPr>
      <w:r>
        <w:t>201        if ( Bus2IP_Resetn = '0' ) then</w:t>
      </w:r>
    </w:p>
    <w:p w:rsidR="003E0A41" w:rsidRDefault="003E0A41" w:rsidP="003E0A41">
      <w:pPr>
        <w:pStyle w:val="120"/>
        <w:ind w:left="1030"/>
      </w:pPr>
      <w:r>
        <w:t>202          mem_read_ack_dly1 &lt;= '0';</w:t>
      </w:r>
    </w:p>
    <w:p w:rsidR="003E0A41" w:rsidRDefault="003E0A41" w:rsidP="003E0A41">
      <w:pPr>
        <w:pStyle w:val="120"/>
        <w:ind w:left="1030"/>
      </w:pPr>
      <w:r>
        <w:t>203          mem_read_ack_dly2 &lt;= '0';</w:t>
      </w:r>
    </w:p>
    <w:p w:rsidR="003E0A41" w:rsidRDefault="003E0A41" w:rsidP="003E0A41">
      <w:pPr>
        <w:pStyle w:val="120"/>
        <w:ind w:left="1030"/>
      </w:pPr>
      <w:r>
        <w:t>204        else</w:t>
      </w:r>
    </w:p>
    <w:p w:rsidR="003E0A41" w:rsidRDefault="003E0A41" w:rsidP="003E0A41">
      <w:pPr>
        <w:pStyle w:val="120"/>
        <w:ind w:left="1030"/>
      </w:pPr>
      <w:r>
        <w:t>205          mem_read_ack_dly1 &lt;= mem_read_enable;</w:t>
      </w:r>
    </w:p>
    <w:p w:rsidR="003E0A41" w:rsidRDefault="003E0A41" w:rsidP="003E0A41">
      <w:pPr>
        <w:pStyle w:val="120"/>
        <w:ind w:left="1030"/>
      </w:pPr>
      <w:r>
        <w:t>206          mem_read_ack_dly2 &lt;= mem_read_ack_dly1;</w:t>
      </w:r>
    </w:p>
    <w:p w:rsidR="003E0A41" w:rsidRDefault="003E0A41" w:rsidP="003E0A41">
      <w:pPr>
        <w:pStyle w:val="120"/>
        <w:ind w:left="1030"/>
      </w:pPr>
      <w:r>
        <w:t>207        end if;</w:t>
      </w:r>
    </w:p>
    <w:p w:rsidR="003E0A41" w:rsidRDefault="003E0A41" w:rsidP="003E0A41">
      <w:pPr>
        <w:pStyle w:val="120"/>
        <w:ind w:left="1030"/>
      </w:pPr>
      <w:r>
        <w:t>208      end if;</w:t>
      </w:r>
    </w:p>
    <w:p w:rsidR="003E0A41" w:rsidRDefault="003E0A41" w:rsidP="003E0A41">
      <w:pPr>
        <w:pStyle w:val="120"/>
        <w:ind w:left="1030"/>
      </w:pPr>
      <w:r>
        <w:t xml:space="preserve">209  </w:t>
      </w:r>
    </w:p>
    <w:p w:rsidR="003E0A41" w:rsidRDefault="003E0A41" w:rsidP="003E0A41">
      <w:pPr>
        <w:pStyle w:val="120"/>
        <w:ind w:left="1030"/>
      </w:pPr>
      <w:r>
        <w:t>210    end process BRAM_RD_ACK_PROC;</w:t>
      </w:r>
    </w:p>
    <w:p w:rsidR="003E0A41" w:rsidRDefault="003E0A41" w:rsidP="003E0A41">
      <w:pPr>
        <w:pStyle w:val="120"/>
        <w:ind w:left="1030"/>
      </w:pPr>
      <w:r>
        <w:t xml:space="preserve">211  </w:t>
      </w:r>
    </w:p>
    <w:p w:rsidR="00B272DD" w:rsidRDefault="00B272DD" w:rsidP="00B272DD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212~</w:t>
      </w:r>
      <w:r w:rsidR="00ED2F29">
        <w:rPr>
          <w:rFonts w:hint="eastAsia"/>
        </w:rPr>
        <w:t>246</w:t>
      </w:r>
      <w:r w:rsidR="00ED2F29">
        <w:rPr>
          <w:rFonts w:hint="eastAsia"/>
        </w:rPr>
        <w:t>까지는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앞에서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정의한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메모리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구조체를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실제로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합성하는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과정을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보여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줍니다</w:t>
      </w:r>
      <w:r w:rsidR="00ED2F29">
        <w:rPr>
          <w:rFonts w:hint="eastAsia"/>
        </w:rPr>
        <w:t xml:space="preserve">.  </w:t>
      </w:r>
      <w:r w:rsidR="00ED2F29">
        <w:rPr>
          <w:rFonts w:hint="eastAsia"/>
        </w:rPr>
        <w:t>라인</w:t>
      </w:r>
      <w:r w:rsidR="00ED2F29">
        <w:rPr>
          <w:rFonts w:hint="eastAsia"/>
        </w:rPr>
        <w:t xml:space="preserve"> 213</w:t>
      </w:r>
      <w:r w:rsidR="00ED2F29">
        <w:rPr>
          <w:rFonts w:hint="eastAsia"/>
        </w:rPr>
        <w:t>에서</w:t>
      </w:r>
      <w:r w:rsidR="00ED2F29">
        <w:rPr>
          <w:rFonts w:hint="eastAsia"/>
        </w:rPr>
        <w:t xml:space="preserve"> 4</w:t>
      </w:r>
      <w:r w:rsidR="00ED2F29">
        <w:rPr>
          <w:rFonts w:hint="eastAsia"/>
        </w:rPr>
        <w:t>개의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메모리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구조체를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반복적으로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구현한다는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것을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보여</w:t>
      </w:r>
      <w:r w:rsidR="00ED2F29">
        <w:rPr>
          <w:rFonts w:hint="eastAsia"/>
        </w:rPr>
        <w:t xml:space="preserve"> </w:t>
      </w:r>
      <w:r w:rsidR="00ED2F29">
        <w:rPr>
          <w:rFonts w:hint="eastAsia"/>
        </w:rPr>
        <w:t>줍니다</w:t>
      </w:r>
      <w:r w:rsidR="00ED2F29">
        <w:rPr>
          <w:rFonts w:hint="eastAsia"/>
        </w:rPr>
        <w:t>.</w:t>
      </w:r>
    </w:p>
    <w:p w:rsidR="003E0A41" w:rsidRDefault="003E0A41" w:rsidP="003E0A41">
      <w:pPr>
        <w:pStyle w:val="120"/>
        <w:ind w:left="1030"/>
      </w:pPr>
      <w:r>
        <w:t>212    -- implement Block RAM(s)</w:t>
      </w:r>
    </w:p>
    <w:p w:rsidR="003E0A41" w:rsidRDefault="003E0A41" w:rsidP="003E0A41">
      <w:pPr>
        <w:pStyle w:val="120"/>
        <w:ind w:left="1030"/>
      </w:pPr>
      <w:r>
        <w:t>213    BRAM_GEN : for i in 0 to C_NUM_MEM-1 generate</w:t>
      </w:r>
    </w:p>
    <w:p w:rsidR="003E0A41" w:rsidRDefault="003E0A41" w:rsidP="003E0A41">
      <w:pPr>
        <w:pStyle w:val="120"/>
        <w:ind w:left="1030"/>
      </w:pPr>
      <w:r>
        <w:t>214      constant NUM_BYTE_LANES : integer := (C_SLV_DWIDTH+7)/8;</w:t>
      </w:r>
    </w:p>
    <w:p w:rsidR="003E0A41" w:rsidRDefault="003E0A41" w:rsidP="003E0A41">
      <w:pPr>
        <w:pStyle w:val="120"/>
        <w:ind w:left="1030"/>
      </w:pPr>
      <w:r>
        <w:t>215    begin</w:t>
      </w:r>
    </w:p>
    <w:p w:rsidR="003E0A41" w:rsidRDefault="003E0A41" w:rsidP="003E0A41">
      <w:pPr>
        <w:pStyle w:val="120"/>
        <w:ind w:left="1030"/>
      </w:pPr>
      <w:r>
        <w:t xml:space="preserve">216  </w:t>
      </w:r>
    </w:p>
    <w:p w:rsidR="00ED2F29" w:rsidRDefault="00ED2F29" w:rsidP="00ED2F29">
      <w:pPr>
        <w:pStyle w:val="af1"/>
      </w:pPr>
      <w:r>
        <w:rPr>
          <w:rFonts w:hint="eastAsia"/>
        </w:rPr>
        <w:t>256</w:t>
      </w:r>
      <w:r>
        <w:rPr>
          <w:rFonts w:hint="eastAsia"/>
        </w:rPr>
        <w:t>바이트를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동작과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동작에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3E0A41" w:rsidRDefault="003E0A41" w:rsidP="003E0A41">
      <w:pPr>
        <w:pStyle w:val="120"/>
        <w:ind w:left="1030"/>
      </w:pPr>
      <w:r>
        <w:t>217      BYTE_BRAM_GEN : for byte_index in 0 to NUM_BYTE_LANES-1 generate</w:t>
      </w:r>
    </w:p>
    <w:p w:rsidR="003E0A41" w:rsidRDefault="003E0A41" w:rsidP="003E0A41">
      <w:pPr>
        <w:pStyle w:val="120"/>
        <w:ind w:left="1030"/>
      </w:pPr>
      <w:r>
        <w:t>218        signal ram           : BYTE_RAM_TYPE;</w:t>
      </w:r>
    </w:p>
    <w:p w:rsidR="003E0A41" w:rsidRDefault="003E0A41" w:rsidP="003E0A41">
      <w:pPr>
        <w:pStyle w:val="120"/>
        <w:ind w:left="1030"/>
      </w:pPr>
      <w:r>
        <w:t>219        signal write_enable  : std_logic;</w:t>
      </w:r>
    </w:p>
    <w:p w:rsidR="003E0A41" w:rsidRDefault="003E0A41" w:rsidP="003E0A41">
      <w:pPr>
        <w:pStyle w:val="120"/>
        <w:ind w:left="1030"/>
      </w:pPr>
      <w:r>
        <w:t>220        signal data_in       : std_logic_vector(7 downto 0);</w:t>
      </w:r>
    </w:p>
    <w:p w:rsidR="003E0A41" w:rsidRDefault="003E0A41" w:rsidP="003E0A41">
      <w:pPr>
        <w:pStyle w:val="120"/>
        <w:ind w:left="1030"/>
      </w:pPr>
      <w:r>
        <w:t>221        signal data_out      : std_logic_vector(7 downto 0);</w:t>
      </w:r>
    </w:p>
    <w:p w:rsidR="003E0A41" w:rsidRDefault="003E0A41" w:rsidP="003E0A41">
      <w:pPr>
        <w:pStyle w:val="120"/>
        <w:ind w:left="1030"/>
      </w:pPr>
      <w:r>
        <w:t>222        signal read_address  : std_logic_vector(7 downto 0);</w:t>
      </w:r>
    </w:p>
    <w:p w:rsidR="003E0A41" w:rsidRDefault="003E0A41" w:rsidP="003E0A41">
      <w:pPr>
        <w:pStyle w:val="120"/>
        <w:ind w:left="1030"/>
      </w:pPr>
      <w:r>
        <w:t>223      begin</w:t>
      </w:r>
    </w:p>
    <w:p w:rsidR="003E0A41" w:rsidRDefault="003E0A41" w:rsidP="003E0A41">
      <w:pPr>
        <w:pStyle w:val="120"/>
        <w:ind w:left="1030"/>
      </w:pPr>
      <w:r>
        <w:t xml:space="preserve">224  </w:t>
      </w:r>
    </w:p>
    <w:p w:rsidR="003E0A41" w:rsidRDefault="003E0A41" w:rsidP="003E0A41">
      <w:pPr>
        <w:pStyle w:val="120"/>
        <w:ind w:left="1030"/>
      </w:pPr>
      <w:r>
        <w:t>225        write_enable &lt;= Bus2IP_WrCE(i) and Bus2IP_BE(byte_index);</w:t>
      </w:r>
    </w:p>
    <w:p w:rsidR="003E0A41" w:rsidRDefault="003E0A41" w:rsidP="003E0A41">
      <w:pPr>
        <w:pStyle w:val="120"/>
        <w:ind w:left="1030"/>
      </w:pPr>
      <w:r>
        <w:t xml:space="preserve">226  </w:t>
      </w:r>
    </w:p>
    <w:p w:rsidR="003E0A41" w:rsidRDefault="003E0A41" w:rsidP="003E0A41">
      <w:pPr>
        <w:pStyle w:val="120"/>
        <w:ind w:left="1030"/>
      </w:pPr>
      <w:r>
        <w:t>227        data_in &lt;= Bus2IP_Data(byte_index*8+7 downto byte_index*8);</w:t>
      </w:r>
    </w:p>
    <w:p w:rsidR="00ED2F29" w:rsidRDefault="00ED2F29" w:rsidP="00ED2F29">
      <w:pPr>
        <w:pStyle w:val="af1"/>
      </w:pPr>
      <w:r>
        <w:rPr>
          <w:rFonts w:hint="eastAsia"/>
        </w:rPr>
        <w:lastRenderedPageBreak/>
        <w:t>특히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228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process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클럭에</w:t>
      </w:r>
      <w:r>
        <w:rPr>
          <w:rFonts w:hint="eastAsia"/>
        </w:rPr>
        <w:t xml:space="preserve"> </w:t>
      </w:r>
      <w:r>
        <w:rPr>
          <w:rFonts w:hint="eastAsia"/>
        </w:rPr>
        <w:t>동기는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구현한다는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의미하고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232, 235</w:t>
      </w:r>
      <w:r>
        <w:rPr>
          <w:rFonts w:hint="eastAsia"/>
        </w:rPr>
        <w:t>가</w:t>
      </w:r>
      <w:r>
        <w:rPr>
          <w:rFonts w:hint="eastAsia"/>
        </w:rPr>
        <w:t xml:space="preserve"> process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구현되어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동작에선</w:t>
      </w:r>
      <w:r>
        <w:rPr>
          <w:rFonts w:hint="eastAsia"/>
        </w:rPr>
        <w:t xml:space="preserve"> 1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  <w:r>
        <w:rPr>
          <w:rFonts w:hint="eastAsia"/>
        </w:rPr>
        <w:t>레이턴시가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ED2F29" w:rsidRDefault="00ED2F29" w:rsidP="00ED2F29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블록은</w:t>
      </w:r>
      <w:r>
        <w:rPr>
          <w:rFonts w:hint="eastAsia"/>
        </w:rPr>
        <w:t xml:space="preserve"> FPGA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BRAM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특성과</w:t>
      </w:r>
      <w:r>
        <w:rPr>
          <w:rFonts w:hint="eastAsia"/>
        </w:rPr>
        <w:t xml:space="preserve"> </w:t>
      </w:r>
      <w:r>
        <w:rPr>
          <w:rFonts w:hint="eastAsia"/>
        </w:rPr>
        <w:t>똑깥기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BRAM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합성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3E0A41" w:rsidRDefault="003E0A41" w:rsidP="003E0A41">
      <w:pPr>
        <w:pStyle w:val="120"/>
        <w:ind w:left="1030"/>
      </w:pPr>
      <w:r>
        <w:t>228        BYTE_RAM_PROC : process( Bus2IP_Clk ) is</w:t>
      </w:r>
    </w:p>
    <w:p w:rsidR="003E0A41" w:rsidRDefault="003E0A41" w:rsidP="003E0A41">
      <w:pPr>
        <w:pStyle w:val="120"/>
        <w:ind w:left="1030"/>
      </w:pPr>
      <w:r>
        <w:t>229        begin</w:t>
      </w:r>
    </w:p>
    <w:p w:rsidR="003E0A41" w:rsidRDefault="003E0A41" w:rsidP="003E0A41">
      <w:pPr>
        <w:pStyle w:val="120"/>
        <w:ind w:left="1030"/>
      </w:pPr>
      <w:r>
        <w:t xml:space="preserve">230  </w:t>
      </w:r>
    </w:p>
    <w:p w:rsidR="003E0A41" w:rsidRDefault="003E0A41" w:rsidP="003E0A41">
      <w:pPr>
        <w:pStyle w:val="120"/>
        <w:ind w:left="1030"/>
      </w:pPr>
      <w:r>
        <w:t>231          if ( Bus2IP_Clk'event and Bus2IP_Clk = '1' ) then</w:t>
      </w:r>
    </w:p>
    <w:p w:rsidR="003E0A41" w:rsidRDefault="003E0A41" w:rsidP="003E0A41">
      <w:pPr>
        <w:pStyle w:val="120"/>
        <w:ind w:left="1030"/>
      </w:pPr>
      <w:r>
        <w:t>232            if ( write_enable = '1' ) then</w:t>
      </w:r>
    </w:p>
    <w:p w:rsidR="003E0A41" w:rsidRDefault="003E0A41" w:rsidP="003E0A41">
      <w:pPr>
        <w:pStyle w:val="120"/>
        <w:ind w:left="1030"/>
      </w:pPr>
      <w:r>
        <w:t>233              ram(CONV_INTEGER(mem_address)) &lt;= data_in;</w:t>
      </w:r>
    </w:p>
    <w:p w:rsidR="003E0A41" w:rsidRDefault="003E0A41" w:rsidP="003E0A41">
      <w:pPr>
        <w:pStyle w:val="120"/>
        <w:ind w:left="1030"/>
      </w:pPr>
      <w:r>
        <w:t>234            end if;</w:t>
      </w:r>
    </w:p>
    <w:p w:rsidR="003E0A41" w:rsidRDefault="003E0A41" w:rsidP="003E0A41">
      <w:pPr>
        <w:pStyle w:val="120"/>
        <w:ind w:left="1030"/>
      </w:pPr>
      <w:r>
        <w:t>235            read_address &lt;= mem_address;</w:t>
      </w:r>
    </w:p>
    <w:p w:rsidR="003E0A41" w:rsidRDefault="003E0A41" w:rsidP="003E0A41">
      <w:pPr>
        <w:pStyle w:val="120"/>
        <w:ind w:left="1030"/>
      </w:pPr>
      <w:r>
        <w:t>236          end if;</w:t>
      </w:r>
    </w:p>
    <w:p w:rsidR="003E0A41" w:rsidRDefault="003E0A41" w:rsidP="003E0A41">
      <w:pPr>
        <w:pStyle w:val="120"/>
        <w:ind w:left="1030"/>
      </w:pPr>
      <w:r>
        <w:t xml:space="preserve">237  </w:t>
      </w:r>
    </w:p>
    <w:p w:rsidR="003E0A41" w:rsidRDefault="003E0A41" w:rsidP="003E0A41">
      <w:pPr>
        <w:pStyle w:val="120"/>
        <w:ind w:left="1030"/>
      </w:pPr>
      <w:r>
        <w:t>238        end process BYTE_RAM_PROC;</w:t>
      </w:r>
    </w:p>
    <w:p w:rsidR="003E0A41" w:rsidRDefault="003E0A41" w:rsidP="003E0A41">
      <w:pPr>
        <w:pStyle w:val="120"/>
        <w:ind w:left="1030"/>
      </w:pPr>
      <w:r>
        <w:t xml:space="preserve">239  </w:t>
      </w:r>
    </w:p>
    <w:p w:rsidR="003E0A41" w:rsidRDefault="003E0A41" w:rsidP="003E0A41">
      <w:pPr>
        <w:pStyle w:val="120"/>
        <w:ind w:left="1030"/>
      </w:pPr>
      <w:r>
        <w:t>240        data_out &lt;= ram(CONV_INTEGER(read_address));</w:t>
      </w:r>
    </w:p>
    <w:p w:rsidR="003E0A41" w:rsidRDefault="003E0A41" w:rsidP="003E0A41">
      <w:pPr>
        <w:pStyle w:val="120"/>
        <w:ind w:left="1030"/>
      </w:pPr>
      <w:r>
        <w:t xml:space="preserve">241  </w:t>
      </w:r>
    </w:p>
    <w:p w:rsidR="003E0A41" w:rsidRDefault="003E0A41" w:rsidP="003E0A41">
      <w:pPr>
        <w:pStyle w:val="120"/>
        <w:ind w:left="1030"/>
      </w:pPr>
      <w:r>
        <w:t>242        mem_data_out(i)(byte_index*8+7 downto byte_index*8) &lt;= data_out;</w:t>
      </w:r>
    </w:p>
    <w:p w:rsidR="003E0A41" w:rsidRDefault="003E0A41" w:rsidP="003E0A41">
      <w:pPr>
        <w:pStyle w:val="120"/>
        <w:ind w:left="1030"/>
      </w:pPr>
      <w:r>
        <w:t xml:space="preserve">243  </w:t>
      </w:r>
    </w:p>
    <w:p w:rsidR="003E0A41" w:rsidRDefault="003E0A41" w:rsidP="003E0A41">
      <w:pPr>
        <w:pStyle w:val="120"/>
        <w:ind w:left="1030"/>
      </w:pPr>
      <w:r>
        <w:t>244      end generate BYTE_BRAM_GEN;</w:t>
      </w:r>
    </w:p>
    <w:p w:rsidR="003E0A41" w:rsidRDefault="003E0A41" w:rsidP="003E0A41">
      <w:pPr>
        <w:pStyle w:val="120"/>
        <w:ind w:left="1030"/>
      </w:pPr>
      <w:r>
        <w:t xml:space="preserve">245  </w:t>
      </w:r>
    </w:p>
    <w:p w:rsidR="003E0A41" w:rsidRDefault="003E0A41" w:rsidP="003E0A41">
      <w:pPr>
        <w:pStyle w:val="120"/>
        <w:ind w:left="1030"/>
      </w:pPr>
      <w:r>
        <w:t>246    end generate BRAM_GEN;</w:t>
      </w:r>
    </w:p>
    <w:p w:rsidR="00ED2F29" w:rsidRDefault="00ED2F29" w:rsidP="00ED2F29">
      <w:pPr>
        <w:pStyle w:val="af1"/>
      </w:pPr>
      <w:r>
        <w:rPr>
          <w:rFonts w:hint="eastAsia"/>
        </w:rP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블록으로부터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IPIC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3E0A41" w:rsidRDefault="003E0A41" w:rsidP="003E0A41">
      <w:pPr>
        <w:pStyle w:val="120"/>
        <w:ind w:left="1030"/>
      </w:pPr>
      <w:r>
        <w:t xml:space="preserve">247  </w:t>
      </w:r>
    </w:p>
    <w:p w:rsidR="003E0A41" w:rsidRDefault="003E0A41" w:rsidP="003E0A41">
      <w:pPr>
        <w:pStyle w:val="120"/>
        <w:ind w:left="1030"/>
      </w:pPr>
      <w:r>
        <w:t>248    -- implement Block RAM read mux</w:t>
      </w:r>
    </w:p>
    <w:p w:rsidR="003E0A41" w:rsidRDefault="003E0A41" w:rsidP="003E0A41">
      <w:pPr>
        <w:pStyle w:val="120"/>
        <w:ind w:left="1030"/>
      </w:pPr>
      <w:r>
        <w:t>249    MEM_IP2BUS_DATA_PROC : process( mem_data_out, mem_select ) is</w:t>
      </w:r>
    </w:p>
    <w:p w:rsidR="003E0A41" w:rsidRDefault="003E0A41" w:rsidP="003E0A41">
      <w:pPr>
        <w:pStyle w:val="120"/>
        <w:ind w:left="1030"/>
      </w:pPr>
      <w:r>
        <w:t>250    begin</w:t>
      </w:r>
    </w:p>
    <w:p w:rsidR="003E0A41" w:rsidRDefault="003E0A41" w:rsidP="003E0A41">
      <w:pPr>
        <w:pStyle w:val="120"/>
        <w:ind w:left="1030"/>
      </w:pPr>
      <w:r>
        <w:t xml:space="preserve">251  </w:t>
      </w:r>
    </w:p>
    <w:p w:rsidR="003E0A41" w:rsidRDefault="003E0A41" w:rsidP="003E0A41">
      <w:pPr>
        <w:pStyle w:val="120"/>
        <w:ind w:left="1030"/>
      </w:pPr>
      <w:r>
        <w:t>252      case mem_select is</w:t>
      </w:r>
    </w:p>
    <w:p w:rsidR="003E0A41" w:rsidRDefault="003E0A41" w:rsidP="003E0A41">
      <w:pPr>
        <w:pStyle w:val="120"/>
        <w:ind w:left="1030"/>
      </w:pPr>
      <w:r>
        <w:t>253        when "0001" =&gt; mem_ip2bus_data &lt;= mem_data_out(0);</w:t>
      </w:r>
    </w:p>
    <w:p w:rsidR="003E0A41" w:rsidRDefault="003E0A41" w:rsidP="003E0A41">
      <w:pPr>
        <w:pStyle w:val="120"/>
        <w:ind w:left="1030"/>
      </w:pPr>
      <w:r>
        <w:t>254        when "0010" =&gt; mem_ip2bus_data &lt;= mem_data_out(1);</w:t>
      </w:r>
    </w:p>
    <w:p w:rsidR="003E0A41" w:rsidRDefault="003E0A41" w:rsidP="003E0A41">
      <w:pPr>
        <w:pStyle w:val="120"/>
        <w:ind w:left="1030"/>
      </w:pPr>
      <w:r>
        <w:t>255        when "0100" =&gt; mem_ip2bus_data &lt;= mem_data_out(2);</w:t>
      </w:r>
    </w:p>
    <w:p w:rsidR="003E0A41" w:rsidRDefault="003E0A41" w:rsidP="003E0A41">
      <w:pPr>
        <w:pStyle w:val="120"/>
        <w:ind w:left="1030"/>
      </w:pPr>
      <w:r>
        <w:t>256        when "1000" =&gt; mem_ip2bus_data &lt;= mem_data_out(3);</w:t>
      </w:r>
    </w:p>
    <w:p w:rsidR="003E0A41" w:rsidRDefault="003E0A41" w:rsidP="003E0A41">
      <w:pPr>
        <w:pStyle w:val="120"/>
        <w:ind w:left="1030"/>
      </w:pPr>
      <w:r>
        <w:t>257        when others =&gt; mem_ip2bus_data &lt;= (others =&gt; '0');</w:t>
      </w:r>
    </w:p>
    <w:p w:rsidR="003E0A41" w:rsidRDefault="003E0A41" w:rsidP="003E0A41">
      <w:pPr>
        <w:pStyle w:val="120"/>
        <w:ind w:left="1030"/>
      </w:pPr>
      <w:r>
        <w:t>258      end case;</w:t>
      </w:r>
    </w:p>
    <w:p w:rsidR="003E0A41" w:rsidRDefault="003E0A41" w:rsidP="003E0A41">
      <w:pPr>
        <w:pStyle w:val="120"/>
        <w:ind w:left="1030"/>
      </w:pPr>
      <w:r>
        <w:t xml:space="preserve">259  </w:t>
      </w:r>
    </w:p>
    <w:p w:rsidR="003E0A41" w:rsidRDefault="003E0A41" w:rsidP="003E0A41">
      <w:pPr>
        <w:pStyle w:val="120"/>
        <w:ind w:left="1030"/>
      </w:pPr>
      <w:r>
        <w:t>260    end process MEM_IP2BUS_DATA_PROC;</w:t>
      </w:r>
    </w:p>
    <w:p w:rsidR="003E0A41" w:rsidRDefault="003E0A41" w:rsidP="003E0A41">
      <w:pPr>
        <w:pStyle w:val="120"/>
        <w:ind w:left="1030"/>
      </w:pPr>
      <w:r>
        <w:t xml:space="preserve">261  </w:t>
      </w:r>
    </w:p>
    <w:p w:rsidR="00ED2F29" w:rsidRPr="00ED2F29" w:rsidRDefault="00ED2F29" w:rsidP="00ED2F29">
      <w:pPr>
        <w:pStyle w:val="af1"/>
      </w:pP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때만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IPIC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돌려주고</w:t>
      </w:r>
      <w:r>
        <w:rPr>
          <w:rFonts w:hint="eastAsia"/>
        </w:rPr>
        <w:t xml:space="preserve"> </w:t>
      </w:r>
      <w:r>
        <w:rPr>
          <w:rFonts w:hint="eastAsia"/>
        </w:rPr>
        <w:t>나머지는</w:t>
      </w:r>
      <w:r>
        <w:rPr>
          <w:rFonts w:hint="eastAsia"/>
        </w:rPr>
        <w:t xml:space="preserve"> zero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만듭니다</w:t>
      </w:r>
      <w:r>
        <w:rPr>
          <w:rFonts w:hint="eastAsia"/>
        </w:rPr>
        <w:t>.</w:t>
      </w:r>
    </w:p>
    <w:p w:rsidR="003E0A41" w:rsidRDefault="003E0A41" w:rsidP="003E0A41">
      <w:pPr>
        <w:pStyle w:val="120"/>
        <w:ind w:left="1030"/>
      </w:pPr>
      <w:r>
        <w:t>262    ------------------------------------------</w:t>
      </w:r>
    </w:p>
    <w:p w:rsidR="003E0A41" w:rsidRDefault="003E0A41" w:rsidP="003E0A41">
      <w:pPr>
        <w:pStyle w:val="120"/>
        <w:ind w:left="1030"/>
      </w:pPr>
      <w:r>
        <w:t>263    -- Example code to drive IP to Bus signals</w:t>
      </w:r>
    </w:p>
    <w:p w:rsidR="003E0A41" w:rsidRDefault="003E0A41" w:rsidP="003E0A41">
      <w:pPr>
        <w:pStyle w:val="120"/>
        <w:ind w:left="1030"/>
      </w:pPr>
      <w:r>
        <w:t>264    ------------------------------------------</w:t>
      </w:r>
    </w:p>
    <w:p w:rsidR="003E0A41" w:rsidRDefault="003E0A41" w:rsidP="003E0A41">
      <w:pPr>
        <w:pStyle w:val="120"/>
        <w:ind w:left="1030"/>
      </w:pPr>
      <w:r>
        <w:t>265    IP2Bus_Data  &lt;= mem_ip2bus_data when mem_read_ack = '1' else</w:t>
      </w:r>
    </w:p>
    <w:p w:rsidR="003E0A41" w:rsidRDefault="003E0A41" w:rsidP="003E0A41">
      <w:pPr>
        <w:pStyle w:val="120"/>
        <w:ind w:left="1030"/>
      </w:pPr>
      <w:r>
        <w:t>266                    (others =&gt; '0');</w:t>
      </w:r>
    </w:p>
    <w:p w:rsidR="003E0A41" w:rsidRDefault="003E0A41" w:rsidP="003E0A41">
      <w:pPr>
        <w:pStyle w:val="120"/>
        <w:ind w:left="1030"/>
      </w:pPr>
      <w:r>
        <w:t xml:space="preserve">267  </w:t>
      </w:r>
    </w:p>
    <w:p w:rsidR="00ED2F29" w:rsidRDefault="00ED2F29" w:rsidP="00ED2F29">
      <w:pPr>
        <w:pStyle w:val="af1"/>
      </w:pPr>
      <w:r>
        <w:rPr>
          <w:rFonts w:hint="eastAsia"/>
        </w:rPr>
        <w:t xml:space="preserve">AddrAck, RdAck, WrAck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되돌려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3E0A41" w:rsidRDefault="003E0A41" w:rsidP="003E0A41">
      <w:pPr>
        <w:pStyle w:val="120"/>
        <w:ind w:left="1030"/>
      </w:pPr>
      <w:r>
        <w:t>268    IP2Bus_AddrAck &lt;= mem_write_ack or (mem_read_enable and mem_read_ack);</w:t>
      </w:r>
    </w:p>
    <w:p w:rsidR="003E0A41" w:rsidRDefault="003E0A41" w:rsidP="003E0A41">
      <w:pPr>
        <w:pStyle w:val="120"/>
        <w:ind w:left="1030"/>
      </w:pPr>
      <w:r>
        <w:lastRenderedPageBreak/>
        <w:t>269    IP2Bus_WrAck &lt;= mem_write_ack;</w:t>
      </w:r>
    </w:p>
    <w:p w:rsidR="003E0A41" w:rsidRDefault="003E0A41" w:rsidP="003E0A41">
      <w:pPr>
        <w:pStyle w:val="120"/>
        <w:ind w:left="1030"/>
      </w:pPr>
      <w:r>
        <w:t>270    IP2Bus_RdAck &lt;= mem_read_ack;</w:t>
      </w:r>
    </w:p>
    <w:p w:rsidR="003E0A41" w:rsidRDefault="003E0A41" w:rsidP="003E0A41">
      <w:pPr>
        <w:pStyle w:val="120"/>
        <w:ind w:left="1030"/>
      </w:pPr>
      <w:r>
        <w:t>271    IP2Bus_Error &lt;= '0';</w:t>
      </w:r>
    </w:p>
    <w:p w:rsidR="003E0A41" w:rsidRDefault="003E0A41" w:rsidP="003E0A41">
      <w:pPr>
        <w:pStyle w:val="120"/>
        <w:ind w:left="1030"/>
      </w:pPr>
      <w:r>
        <w:t xml:space="preserve">272  </w:t>
      </w:r>
    </w:p>
    <w:p w:rsidR="003E0A41" w:rsidRPr="003E0A41" w:rsidRDefault="003E0A41" w:rsidP="003E0A41">
      <w:pPr>
        <w:pStyle w:val="120"/>
        <w:ind w:left="1030"/>
      </w:pPr>
      <w:r>
        <w:t>273  end IMP;</w:t>
      </w:r>
    </w:p>
    <w:p w:rsidR="005011CB" w:rsidRDefault="005011CB" w:rsidP="005011CB">
      <w:pPr>
        <w:pStyle w:val="af1"/>
        <w:ind w:left="1232" w:hangingChars="100" w:hanging="240"/>
      </w:pPr>
    </w:p>
    <w:p w:rsidR="00ED2F29" w:rsidRDefault="00ED2F29" w:rsidP="00ED2F29">
      <w:pPr>
        <w:pStyle w:val="3"/>
        <w:ind w:hanging="720"/>
      </w:pPr>
      <w:r>
        <w:rPr>
          <w:rFonts w:hint="eastAsia"/>
        </w:rPr>
        <w:t>AXI_USER_LOGIC_32x8192_4CS</w:t>
      </w:r>
    </w:p>
    <w:p w:rsidR="00ED2F29" w:rsidRPr="00ED2F29" w:rsidRDefault="00ED2F29" w:rsidP="00ED2F29">
      <w:pPr>
        <w:pStyle w:val="af1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드린대로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user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인터페이스하기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저자가</w:t>
      </w:r>
      <w:r>
        <w:rPr>
          <w:rFonts w:hint="eastAsia"/>
        </w:rPr>
        <w:t xml:space="preserve"> </w:t>
      </w:r>
      <w:r>
        <w:rPr>
          <w:rFonts w:hint="eastAsia"/>
        </w:rPr>
        <w:t>만들어서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분들이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ED2F29" w:rsidRDefault="00ED2F29" w:rsidP="00ED2F29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 w:rsidRPr="00727584">
        <w:t>axi_user_logic_32x8192_4cs_v1_00_</w:t>
      </w:r>
      <w:r>
        <w:rPr>
          <w:rFonts w:hint="eastAsia"/>
        </w:rPr>
        <w:t xml:space="preserve">b </w:t>
      </w:r>
      <w:r>
        <w:rPr>
          <w:rFonts w:hint="eastAsia"/>
        </w:rPr>
        <w:t>와</w:t>
      </w:r>
      <w:r>
        <w:rPr>
          <w:rFonts w:hint="eastAsia"/>
        </w:rPr>
        <w:t xml:space="preserve"> user_logic.vhd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ED2F29" w:rsidRPr="002A7FB4" w:rsidRDefault="00ED2F29" w:rsidP="00ED2F29">
      <w:pPr>
        <w:pStyle w:val="af1"/>
        <w:jc w:val="center"/>
      </w:pPr>
      <w:r>
        <w:object w:dxaOrig="3150" w:dyaOrig="18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55pt;height:178.45pt" o:ole="">
            <v:imagedata r:id="rId67" o:title=""/>
          </v:shape>
          <o:OLEObject Type="Embed" ProgID="Visio.Drawing.11" ShapeID="_x0000_i1025" DrawAspect="Content" ObjectID="_1598251773" r:id="rId68"/>
        </w:object>
      </w:r>
    </w:p>
    <w:p w:rsidR="00ED2F29" w:rsidRDefault="00ED2F29" w:rsidP="00ED2F29">
      <w:pPr>
        <w:pStyle w:val="3"/>
        <w:ind w:hanging="720"/>
      </w:pPr>
      <w:r>
        <w:rPr>
          <w:rFonts w:hint="eastAsia"/>
        </w:rPr>
        <w:t>AXI_USER_LOGIC_32x8192_4CS, User_Logic.VHD</w:t>
      </w:r>
    </w:p>
    <w:p w:rsidR="005C4E56" w:rsidRPr="005C4E56" w:rsidRDefault="005C4E56" w:rsidP="005C4E56">
      <w:pPr>
        <w:pStyle w:val="af1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만들어지는</w:t>
      </w:r>
      <w:r>
        <w:rPr>
          <w:rFonts w:hint="eastAsia"/>
        </w:rPr>
        <w:t xml:space="preserve"> user_logic.vhd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달라지는</w:t>
      </w:r>
      <w:r>
        <w:rPr>
          <w:rFonts w:hint="eastAsia"/>
        </w:rPr>
        <w:t xml:space="preserve"> </w:t>
      </w:r>
      <w:r>
        <w:rPr>
          <w:rFonts w:hint="eastAsia"/>
        </w:rPr>
        <w:t>부분만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ED2F29" w:rsidRDefault="00ED2F29" w:rsidP="00ED2F29">
      <w:pPr>
        <w:pStyle w:val="120"/>
        <w:ind w:left="1030"/>
      </w:pPr>
    </w:p>
    <w:p w:rsidR="00ED2F29" w:rsidRDefault="00ED2F29" w:rsidP="00ED2F29">
      <w:pPr>
        <w:pStyle w:val="120"/>
        <w:ind w:left="1030"/>
      </w:pPr>
      <w:r>
        <w:rPr>
          <w:rFonts w:hint="eastAsia"/>
        </w:rPr>
        <w:t>&gt;&gt;&gt;&gt;</w:t>
      </w:r>
    </w:p>
    <w:p w:rsidR="00ED2F29" w:rsidRDefault="00ED2F29" w:rsidP="00ED2F29">
      <w:pPr>
        <w:pStyle w:val="120"/>
        <w:ind w:left="1030"/>
      </w:pPr>
    </w:p>
    <w:p w:rsidR="00ED2F29" w:rsidRDefault="00ED2F29" w:rsidP="00ED2F29">
      <w:pPr>
        <w:pStyle w:val="120"/>
        <w:ind w:left="1030"/>
      </w:pPr>
      <w:r>
        <w:t xml:space="preserve">50  </w:t>
      </w:r>
    </w:p>
    <w:p w:rsidR="00ED2F29" w:rsidRDefault="00ED2F29" w:rsidP="00ED2F29">
      <w:pPr>
        <w:pStyle w:val="120"/>
        <w:ind w:left="1030"/>
      </w:pPr>
      <w:r>
        <w:t>51  -- DO NOT EDIT BELOW THIS LINE --------------------</w:t>
      </w:r>
    </w:p>
    <w:p w:rsidR="00ED2F29" w:rsidRDefault="00ED2F29" w:rsidP="00ED2F29">
      <w:pPr>
        <w:pStyle w:val="120"/>
        <w:ind w:left="1030"/>
      </w:pPr>
      <w:r>
        <w:t>52  library ieee;</w:t>
      </w:r>
    </w:p>
    <w:p w:rsidR="00ED2F29" w:rsidRDefault="00ED2F29" w:rsidP="00ED2F29">
      <w:pPr>
        <w:pStyle w:val="120"/>
        <w:ind w:left="1030"/>
      </w:pPr>
      <w:r>
        <w:t>53  use ieee.std_logic_1164.all;</w:t>
      </w:r>
    </w:p>
    <w:p w:rsidR="00ED2F29" w:rsidRDefault="00ED2F29" w:rsidP="00ED2F29">
      <w:pPr>
        <w:pStyle w:val="120"/>
        <w:ind w:left="1030"/>
      </w:pPr>
      <w:r>
        <w:t>54  use ieee.std_logic_arith.all;</w:t>
      </w:r>
    </w:p>
    <w:p w:rsidR="00ED2F29" w:rsidRDefault="00ED2F29" w:rsidP="00ED2F29">
      <w:pPr>
        <w:pStyle w:val="120"/>
        <w:ind w:left="1030"/>
      </w:pPr>
      <w:r>
        <w:t>55  use ieee.std_logic_unsigned.all;</w:t>
      </w:r>
    </w:p>
    <w:p w:rsidR="00ED2F29" w:rsidRDefault="00ED2F29" w:rsidP="00ED2F29">
      <w:pPr>
        <w:pStyle w:val="120"/>
        <w:ind w:left="1030"/>
      </w:pPr>
      <w:r>
        <w:t xml:space="preserve">56  </w:t>
      </w:r>
    </w:p>
    <w:p w:rsidR="00ED2F29" w:rsidRDefault="00ED2F29" w:rsidP="00ED2F29">
      <w:pPr>
        <w:pStyle w:val="120"/>
        <w:ind w:left="1030"/>
      </w:pPr>
      <w:r>
        <w:t>57  library proc_common_v3_00_a;</w:t>
      </w:r>
    </w:p>
    <w:p w:rsidR="00ED2F29" w:rsidRDefault="00ED2F29" w:rsidP="00ED2F29">
      <w:pPr>
        <w:pStyle w:val="120"/>
        <w:ind w:left="1030"/>
      </w:pPr>
      <w:r>
        <w:t>58  use proc_common_v3_00_a.proc_common_pkg.all;</w:t>
      </w:r>
    </w:p>
    <w:p w:rsidR="00ED2F29" w:rsidRDefault="00ED2F29" w:rsidP="00ED2F29">
      <w:pPr>
        <w:pStyle w:val="120"/>
        <w:ind w:left="1030"/>
      </w:pPr>
      <w:r>
        <w:t xml:space="preserve">59  </w:t>
      </w:r>
    </w:p>
    <w:p w:rsidR="00ED2F29" w:rsidRDefault="00ED2F29" w:rsidP="00ED2F29">
      <w:pPr>
        <w:pStyle w:val="120"/>
        <w:ind w:left="1030"/>
      </w:pPr>
      <w:r>
        <w:rPr>
          <w:rFonts w:hint="eastAsia"/>
        </w:rPr>
        <w:t>&gt;&gt;&gt;&gt;&gt;</w:t>
      </w:r>
    </w:p>
    <w:p w:rsidR="00ED2F29" w:rsidRDefault="00ED2F29" w:rsidP="00ED2F29">
      <w:pPr>
        <w:pStyle w:val="120"/>
        <w:ind w:left="1030"/>
      </w:pPr>
    </w:p>
    <w:p w:rsidR="00ED2F29" w:rsidRDefault="00ED2F29" w:rsidP="00ED2F29">
      <w:pPr>
        <w:pStyle w:val="120"/>
        <w:ind w:left="1030"/>
      </w:pPr>
      <w:r>
        <w:t xml:space="preserve">93  </w:t>
      </w:r>
    </w:p>
    <w:p w:rsidR="00ED2F29" w:rsidRDefault="00ED2F29" w:rsidP="00ED2F29">
      <w:pPr>
        <w:pStyle w:val="120"/>
        <w:ind w:left="1030"/>
      </w:pPr>
      <w:r>
        <w:t>94  entity user_logic is</w:t>
      </w:r>
    </w:p>
    <w:p w:rsidR="00ED2F29" w:rsidRDefault="00ED2F29" w:rsidP="00ED2F29">
      <w:pPr>
        <w:pStyle w:val="120"/>
        <w:ind w:left="1030"/>
      </w:pPr>
    </w:p>
    <w:p w:rsidR="00ED2F29" w:rsidRDefault="00ED2F29" w:rsidP="00ED2F29">
      <w:pPr>
        <w:pStyle w:val="120"/>
        <w:ind w:left="1030"/>
      </w:pPr>
      <w:r>
        <w:rPr>
          <w:rFonts w:hint="eastAsia"/>
        </w:rPr>
        <w:lastRenderedPageBreak/>
        <w:t>&gt;&gt;&gt;&gt;</w:t>
      </w:r>
    </w:p>
    <w:p w:rsidR="00ED2F29" w:rsidRDefault="00ED2F29" w:rsidP="00ED2F29">
      <w:pPr>
        <w:pStyle w:val="120"/>
        <w:ind w:left="1030"/>
      </w:pPr>
    </w:p>
    <w:p w:rsidR="006B337B" w:rsidRDefault="006B337B" w:rsidP="006B337B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112~121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 4</w:t>
      </w:r>
      <w:r>
        <w:rPr>
          <w:rFonts w:hint="eastAsia"/>
        </w:rPr>
        <w:t>개의</w:t>
      </w:r>
      <w:r>
        <w:rPr>
          <w:rFonts w:hint="eastAsia"/>
        </w:rPr>
        <w:t xml:space="preserve"> CS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동작에서는</w:t>
      </w:r>
      <w:r>
        <w:rPr>
          <w:rFonts w:hint="eastAsia"/>
        </w:rPr>
        <w:t xml:space="preserve"> data_from_user0, 1, 2,3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이용하고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동작에서는</w:t>
      </w:r>
      <w:r>
        <w:rPr>
          <w:rFonts w:hint="eastAsia"/>
        </w:rPr>
        <w:t xml:space="preserve"> data_to_user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B337B" w:rsidRPr="006B337B" w:rsidRDefault="006B337B" w:rsidP="006B337B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117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확보하기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어드레스</w:t>
      </w:r>
      <w:r>
        <w:rPr>
          <w:rFonts w:hint="eastAsia"/>
        </w:rPr>
        <w:t xml:space="preserve"> </w:t>
      </w:r>
      <w:r>
        <w:rPr>
          <w:rFonts w:hint="eastAsia"/>
        </w:rPr>
        <w:t>버스와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121</w:t>
      </w:r>
      <w:r>
        <w:rPr>
          <w:rFonts w:hint="eastAsia"/>
        </w:rPr>
        <w:t>에는</w:t>
      </w:r>
      <w:r>
        <w:rPr>
          <w:rFonts w:hint="eastAsia"/>
        </w:rPr>
        <w:t xml:space="preserve"> 4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cs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ED2F29" w:rsidRDefault="00ED2F29" w:rsidP="00ED2F29">
      <w:pPr>
        <w:pStyle w:val="120"/>
        <w:ind w:left="1030"/>
      </w:pPr>
      <w:r>
        <w:t>108    port</w:t>
      </w:r>
    </w:p>
    <w:p w:rsidR="00ED2F29" w:rsidRDefault="00ED2F29" w:rsidP="00ED2F29">
      <w:pPr>
        <w:pStyle w:val="120"/>
        <w:ind w:left="1030"/>
      </w:pPr>
      <w:r>
        <w:t>109    (</w:t>
      </w:r>
    </w:p>
    <w:p w:rsidR="00ED2F29" w:rsidRDefault="00ED2F29" w:rsidP="00ED2F29">
      <w:pPr>
        <w:pStyle w:val="120"/>
        <w:ind w:left="1030"/>
      </w:pPr>
      <w:r>
        <w:t>110      -- ADD USER PORTS BELOW THIS LINE ------------------</w:t>
      </w:r>
    </w:p>
    <w:p w:rsidR="00ED2F29" w:rsidRDefault="00ED2F29" w:rsidP="00ED2F29">
      <w:pPr>
        <w:pStyle w:val="120"/>
        <w:ind w:left="1030"/>
      </w:pPr>
      <w:r>
        <w:t>111      --USER ports added here</w:t>
      </w:r>
    </w:p>
    <w:p w:rsidR="00ED2F29" w:rsidRDefault="00ED2F29" w:rsidP="00ED2F29">
      <w:pPr>
        <w:pStyle w:val="120"/>
        <w:ind w:left="1030"/>
      </w:pPr>
      <w:r>
        <w:t>112      data_from_user0               : in  std_logic_vector(31 downto 0);</w:t>
      </w:r>
    </w:p>
    <w:p w:rsidR="00ED2F29" w:rsidRDefault="00ED2F29" w:rsidP="00ED2F29">
      <w:pPr>
        <w:pStyle w:val="120"/>
        <w:ind w:left="1030"/>
      </w:pPr>
      <w:r>
        <w:t>113      data_from_user1               : in  std_logic_vector(31 downto 0);</w:t>
      </w:r>
    </w:p>
    <w:p w:rsidR="00ED2F29" w:rsidRDefault="00ED2F29" w:rsidP="00ED2F29">
      <w:pPr>
        <w:pStyle w:val="120"/>
        <w:ind w:left="1030"/>
      </w:pPr>
      <w:r>
        <w:t>114      data_from_user2               : in  std_logic_vector(31 downto 0);</w:t>
      </w:r>
    </w:p>
    <w:p w:rsidR="00ED2F29" w:rsidRDefault="00ED2F29" w:rsidP="00ED2F29">
      <w:pPr>
        <w:pStyle w:val="120"/>
        <w:ind w:left="1030"/>
      </w:pPr>
      <w:r>
        <w:t>115      data_from_user3               : in  std_logic_vector(31 downto 0);</w:t>
      </w:r>
    </w:p>
    <w:p w:rsidR="00ED2F29" w:rsidRDefault="00ED2F29" w:rsidP="00ED2F29">
      <w:pPr>
        <w:pStyle w:val="120"/>
        <w:ind w:left="1030"/>
      </w:pPr>
      <w:r>
        <w:t>116      data_to_user                  : out  std_logic_vector(31 downto 0);</w:t>
      </w:r>
    </w:p>
    <w:p w:rsidR="00ED2F29" w:rsidRDefault="00ED2F29" w:rsidP="00ED2F29">
      <w:pPr>
        <w:pStyle w:val="120"/>
        <w:ind w:left="1030"/>
      </w:pPr>
      <w:r>
        <w:t>117      user_add                      : out  std_logic_vector(11 downto 0);</w:t>
      </w:r>
    </w:p>
    <w:p w:rsidR="00ED2F29" w:rsidRDefault="00ED2F29" w:rsidP="00ED2F29">
      <w:pPr>
        <w:pStyle w:val="120"/>
        <w:ind w:left="1030"/>
      </w:pPr>
      <w:r>
        <w:t>118      user_rd                       : out  std_logic;</w:t>
      </w:r>
    </w:p>
    <w:p w:rsidR="00ED2F29" w:rsidRDefault="00ED2F29" w:rsidP="00ED2F29">
      <w:pPr>
        <w:pStyle w:val="120"/>
        <w:ind w:left="1030"/>
      </w:pPr>
      <w:r>
        <w:t>119      user_wr                       : out  std_logic;</w:t>
      </w:r>
    </w:p>
    <w:p w:rsidR="00ED2F29" w:rsidRDefault="00ED2F29" w:rsidP="00ED2F29">
      <w:pPr>
        <w:pStyle w:val="120"/>
        <w:ind w:left="1030"/>
      </w:pPr>
      <w:r>
        <w:t>120      user_clk                      : out  std_logic;</w:t>
      </w:r>
    </w:p>
    <w:p w:rsidR="00ED2F29" w:rsidRDefault="00ED2F29" w:rsidP="00ED2F29">
      <w:pPr>
        <w:pStyle w:val="120"/>
        <w:ind w:left="1030"/>
      </w:pPr>
      <w:r>
        <w:t xml:space="preserve">121      user_cs                       : out  std_logic_vector(3 downto 0); </w:t>
      </w:r>
    </w:p>
    <w:p w:rsidR="00ED2F29" w:rsidRDefault="00ED2F29" w:rsidP="00ED2F29">
      <w:pPr>
        <w:pStyle w:val="120"/>
        <w:ind w:left="1030"/>
      </w:pPr>
      <w:r>
        <w:t>122      -- ADD USER PORTS ABOVE THIS LINE ------------------</w:t>
      </w:r>
    </w:p>
    <w:p w:rsidR="00ED2F29" w:rsidRDefault="00ED2F29" w:rsidP="005C4E56">
      <w:pPr>
        <w:pStyle w:val="120"/>
        <w:ind w:left="1030"/>
      </w:pPr>
      <w:r>
        <w:t xml:space="preserve">123  </w:t>
      </w:r>
      <w:r w:rsidR="005C4E56">
        <w:rPr>
          <w:rFonts w:hint="eastAsia"/>
        </w:rPr>
        <w:t>&gt;&gt;&gt;&gt;&gt;</w:t>
      </w:r>
    </w:p>
    <w:p w:rsidR="005C4E56" w:rsidRDefault="005C4E56" w:rsidP="005C4E56">
      <w:pPr>
        <w:pStyle w:val="120"/>
        <w:ind w:left="1030"/>
      </w:pPr>
    </w:p>
    <w:p w:rsidR="00ED2F29" w:rsidRDefault="00ED2F29" w:rsidP="00ED2F29">
      <w:pPr>
        <w:pStyle w:val="120"/>
        <w:ind w:left="1030"/>
      </w:pPr>
      <w:r>
        <w:t>144      Type_of_xfer                   : out std_logic</w:t>
      </w:r>
    </w:p>
    <w:p w:rsidR="00ED2F29" w:rsidRDefault="00ED2F29" w:rsidP="00ED2F29">
      <w:pPr>
        <w:pStyle w:val="120"/>
        <w:ind w:left="1030"/>
      </w:pPr>
      <w:r>
        <w:t>145      -- DO NOT EDIT ABOVE THIS LINE ---------------------</w:t>
      </w:r>
    </w:p>
    <w:p w:rsidR="00ED2F29" w:rsidRDefault="00ED2F29" w:rsidP="00ED2F29">
      <w:pPr>
        <w:pStyle w:val="120"/>
        <w:ind w:left="1030"/>
      </w:pPr>
      <w:r>
        <w:t>146    );</w:t>
      </w:r>
    </w:p>
    <w:p w:rsidR="00ED2F29" w:rsidRDefault="00ED2F29" w:rsidP="00ED2F29">
      <w:pPr>
        <w:pStyle w:val="120"/>
        <w:ind w:left="1030"/>
      </w:pPr>
      <w:r>
        <w:t xml:space="preserve">147  </w:t>
      </w:r>
    </w:p>
    <w:p w:rsidR="00ED2F29" w:rsidRDefault="00ED2F29" w:rsidP="00ED2F29">
      <w:pPr>
        <w:pStyle w:val="120"/>
        <w:ind w:left="1030"/>
      </w:pPr>
      <w:r>
        <w:t>148    attribute MAX_FANOUT : string;</w:t>
      </w:r>
    </w:p>
    <w:p w:rsidR="00ED2F29" w:rsidRDefault="00ED2F29" w:rsidP="00ED2F29">
      <w:pPr>
        <w:pStyle w:val="120"/>
        <w:ind w:left="1030"/>
      </w:pPr>
      <w:r>
        <w:t>149    attribute SIGIS : string;</w:t>
      </w:r>
    </w:p>
    <w:p w:rsidR="00ED2F29" w:rsidRDefault="00ED2F29" w:rsidP="00ED2F29">
      <w:pPr>
        <w:pStyle w:val="120"/>
        <w:ind w:left="1030"/>
      </w:pPr>
      <w:r>
        <w:t xml:space="preserve">150  </w:t>
      </w:r>
    </w:p>
    <w:p w:rsidR="00ED2F29" w:rsidRDefault="00ED2F29" w:rsidP="00ED2F29">
      <w:pPr>
        <w:pStyle w:val="120"/>
        <w:ind w:left="1030"/>
      </w:pPr>
      <w:r>
        <w:t>151    attribute SIGIS of Bus2IP_Clk    : signal is "CLK";</w:t>
      </w:r>
    </w:p>
    <w:p w:rsidR="00ED2F29" w:rsidRDefault="00ED2F29" w:rsidP="00ED2F29">
      <w:pPr>
        <w:pStyle w:val="120"/>
        <w:ind w:left="1030"/>
      </w:pPr>
      <w:r>
        <w:t>152    attribute SIGIS of Bus2IP_Resetn : signal is "RST";</w:t>
      </w:r>
    </w:p>
    <w:p w:rsidR="00ED2F29" w:rsidRDefault="00ED2F29" w:rsidP="00ED2F29">
      <w:pPr>
        <w:pStyle w:val="120"/>
        <w:ind w:left="1030"/>
      </w:pPr>
      <w:r>
        <w:t xml:space="preserve">153  </w:t>
      </w:r>
    </w:p>
    <w:p w:rsidR="00ED2F29" w:rsidRDefault="00ED2F29" w:rsidP="00ED2F29">
      <w:pPr>
        <w:pStyle w:val="120"/>
        <w:ind w:left="1030"/>
      </w:pPr>
      <w:r>
        <w:t>154  end entity user_logic;</w:t>
      </w:r>
    </w:p>
    <w:p w:rsidR="00ED2F29" w:rsidRDefault="00ED2F29" w:rsidP="00ED2F29">
      <w:pPr>
        <w:pStyle w:val="120"/>
        <w:ind w:left="1030"/>
      </w:pPr>
      <w:r>
        <w:t xml:space="preserve">155  </w:t>
      </w:r>
    </w:p>
    <w:p w:rsidR="00ED2F29" w:rsidRDefault="00ED2F29" w:rsidP="00ED2F29">
      <w:pPr>
        <w:pStyle w:val="120"/>
        <w:ind w:left="1030"/>
      </w:pPr>
      <w:r>
        <w:t>156  ------------------------------------------------------------------------------</w:t>
      </w:r>
    </w:p>
    <w:p w:rsidR="00ED2F29" w:rsidRDefault="00ED2F29" w:rsidP="00ED2F29">
      <w:pPr>
        <w:pStyle w:val="120"/>
        <w:ind w:left="1030"/>
      </w:pPr>
      <w:r>
        <w:t>157  -- Architecture section</w:t>
      </w:r>
    </w:p>
    <w:p w:rsidR="00ED2F29" w:rsidRDefault="00ED2F29" w:rsidP="00ED2F29">
      <w:pPr>
        <w:pStyle w:val="120"/>
        <w:ind w:left="1030"/>
      </w:pPr>
      <w:r>
        <w:t>158  ------------------------------------------------------------------------------</w:t>
      </w:r>
    </w:p>
    <w:p w:rsidR="00ED2F29" w:rsidRDefault="00ED2F29" w:rsidP="00ED2F29">
      <w:pPr>
        <w:pStyle w:val="120"/>
        <w:ind w:left="1030"/>
      </w:pPr>
      <w:r>
        <w:t xml:space="preserve">159  </w:t>
      </w:r>
    </w:p>
    <w:p w:rsidR="00ED2F29" w:rsidRDefault="00ED2F29" w:rsidP="00ED2F29">
      <w:pPr>
        <w:pStyle w:val="120"/>
        <w:ind w:left="1030"/>
      </w:pPr>
      <w:r>
        <w:t>160  architecture IMP of user_logic is</w:t>
      </w:r>
    </w:p>
    <w:p w:rsidR="005C4E56" w:rsidRDefault="00ED2F29" w:rsidP="005C4E56">
      <w:pPr>
        <w:pStyle w:val="120"/>
        <w:ind w:left="1030"/>
      </w:pPr>
      <w:r>
        <w:t xml:space="preserve">161  </w:t>
      </w:r>
    </w:p>
    <w:p w:rsidR="005C4E56" w:rsidRDefault="005C4E56" w:rsidP="005C4E56">
      <w:pPr>
        <w:pStyle w:val="120"/>
        <w:ind w:left="1030"/>
      </w:pPr>
      <w:r>
        <w:rPr>
          <w:rFonts w:hint="eastAsia"/>
        </w:rPr>
        <w:t>&gt;&gt;&gt;&gt;&gt;&gt;&gt;</w:t>
      </w:r>
    </w:p>
    <w:p w:rsidR="00ED2F29" w:rsidRDefault="00ED2F29" w:rsidP="005C4E56">
      <w:pPr>
        <w:pStyle w:val="120"/>
        <w:ind w:left="1030"/>
      </w:pPr>
      <w:r>
        <w:t>173  begin</w:t>
      </w:r>
    </w:p>
    <w:p w:rsidR="006B337B" w:rsidRDefault="006B337B" w:rsidP="006B337B">
      <w:pPr>
        <w:pStyle w:val="af1"/>
      </w:pPr>
      <w:r>
        <w:rPr>
          <w:rFonts w:hint="eastAsia"/>
        </w:rPr>
        <w:t>IPIC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재정의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ED2F29" w:rsidRDefault="00ED2F29" w:rsidP="00ED2F29">
      <w:pPr>
        <w:pStyle w:val="120"/>
        <w:ind w:left="1030"/>
      </w:pPr>
      <w:r>
        <w:t xml:space="preserve">174  </w:t>
      </w:r>
      <w:r>
        <w:tab/>
        <w:t>user_cs         &lt;= Bus2IP_CS;</w:t>
      </w:r>
    </w:p>
    <w:p w:rsidR="00ED2F29" w:rsidRDefault="00ED2F29" w:rsidP="00ED2F29">
      <w:pPr>
        <w:pStyle w:val="120"/>
        <w:ind w:left="1030"/>
      </w:pPr>
      <w:r>
        <w:t xml:space="preserve">175  </w:t>
      </w:r>
      <w:r>
        <w:tab/>
        <w:t>user_rd         &lt;= mem_read_enable;</w:t>
      </w:r>
    </w:p>
    <w:p w:rsidR="00ED2F29" w:rsidRDefault="00ED2F29" w:rsidP="00ED2F29">
      <w:pPr>
        <w:pStyle w:val="120"/>
        <w:ind w:left="1030"/>
      </w:pPr>
      <w:r>
        <w:t xml:space="preserve">176  </w:t>
      </w:r>
      <w:r>
        <w:tab/>
        <w:t xml:space="preserve">user_wr         &lt;= mem_write_enable; </w:t>
      </w:r>
    </w:p>
    <w:p w:rsidR="00ED2F29" w:rsidRDefault="00ED2F29" w:rsidP="00ED2F29">
      <w:pPr>
        <w:pStyle w:val="120"/>
        <w:ind w:left="1030"/>
      </w:pPr>
      <w:r>
        <w:t xml:space="preserve">177  </w:t>
      </w:r>
      <w:r>
        <w:tab/>
        <w:t>user_clk        &lt;= Bus2IP_Clk;</w:t>
      </w:r>
    </w:p>
    <w:p w:rsidR="00ED2F29" w:rsidRDefault="00ED2F29" w:rsidP="00ED2F29">
      <w:pPr>
        <w:pStyle w:val="120"/>
        <w:ind w:left="1030"/>
      </w:pPr>
      <w:r>
        <w:t xml:space="preserve">178  </w:t>
      </w:r>
      <w:r>
        <w:tab/>
        <w:t>data_to_user    &lt;= Bus2IP_Data;</w:t>
      </w:r>
    </w:p>
    <w:p w:rsidR="00ED2F29" w:rsidRDefault="00ED2F29" w:rsidP="00ED2F29">
      <w:pPr>
        <w:pStyle w:val="120"/>
        <w:ind w:left="1030"/>
      </w:pPr>
      <w:r>
        <w:t xml:space="preserve">179  </w:t>
      </w:r>
      <w:r>
        <w:tab/>
        <w:t>user_add        &lt;= Bus2IP_Addr(13 downto 2);</w:t>
      </w:r>
    </w:p>
    <w:p w:rsidR="00ED2F29" w:rsidRDefault="00ED2F29" w:rsidP="00ED2F29">
      <w:pPr>
        <w:pStyle w:val="120"/>
        <w:ind w:left="1030"/>
      </w:pPr>
      <w:r>
        <w:t xml:space="preserve">180  </w:t>
      </w:r>
    </w:p>
    <w:p w:rsidR="00ED2F29" w:rsidRDefault="00ED2F29" w:rsidP="00ED2F29">
      <w:pPr>
        <w:pStyle w:val="120"/>
        <w:ind w:left="1030"/>
      </w:pPr>
      <w:r>
        <w:t xml:space="preserve">181  </w:t>
      </w:r>
      <w:r>
        <w:tab/>
        <w:t>mem_select      &lt;= Bus2IP_CS;</w:t>
      </w:r>
    </w:p>
    <w:p w:rsidR="00ED2F29" w:rsidRDefault="00ED2F29" w:rsidP="00ED2F29">
      <w:pPr>
        <w:pStyle w:val="120"/>
        <w:ind w:left="1030"/>
      </w:pPr>
      <w:r>
        <w:t xml:space="preserve">182  </w:t>
      </w:r>
      <w:r>
        <w:tab/>
        <w:t>mem_read_enable &lt;= (Bus2IP_RdCE(0) or Bus2IP_RdCE(1) or Bus2IP_RdCE(2) or Bus2IP_RdCE(3));</w:t>
      </w:r>
    </w:p>
    <w:p w:rsidR="00ED2F29" w:rsidRDefault="00ED2F29" w:rsidP="00ED2F29">
      <w:pPr>
        <w:pStyle w:val="120"/>
        <w:ind w:left="1030"/>
      </w:pPr>
      <w:r>
        <w:lastRenderedPageBreak/>
        <w:t xml:space="preserve">183  </w:t>
      </w:r>
      <w:r>
        <w:tab/>
        <w:t>mem_write_enable&lt;= (Bus2IP_WrCE(0) or Bus2IP_WrCE(1) or Bus2IP_WrCE(2) or Bus2IP_WrCE(3));</w:t>
      </w:r>
    </w:p>
    <w:p w:rsidR="00ED2F29" w:rsidRDefault="00ED2F29" w:rsidP="00ED2F29">
      <w:pPr>
        <w:pStyle w:val="120"/>
        <w:ind w:left="1030"/>
      </w:pPr>
      <w:r>
        <w:t xml:space="preserve">184  </w:t>
      </w:r>
      <w:r>
        <w:tab/>
        <w:t>mem_read_ack    &lt;= mem_read_ack_dly(0);</w:t>
      </w:r>
    </w:p>
    <w:p w:rsidR="00ED2F29" w:rsidRDefault="00ED2F29" w:rsidP="00ED2F29">
      <w:pPr>
        <w:pStyle w:val="120"/>
        <w:ind w:left="1030"/>
      </w:pPr>
      <w:r>
        <w:t xml:space="preserve">185  </w:t>
      </w:r>
      <w:r>
        <w:tab/>
        <w:t xml:space="preserve">mem_write_ack   &lt;= mem_write_ack_dly(0); </w:t>
      </w:r>
    </w:p>
    <w:p w:rsidR="00ED2F29" w:rsidRDefault="00ED2F29" w:rsidP="00ED2F29">
      <w:pPr>
        <w:pStyle w:val="120"/>
        <w:ind w:left="1030"/>
      </w:pPr>
      <w:r>
        <w:t xml:space="preserve">186  </w:t>
      </w:r>
      <w:r>
        <w:tab/>
      </w:r>
    </w:p>
    <w:p w:rsidR="006B337B" w:rsidRDefault="006B337B" w:rsidP="006B337B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187~202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>/</w:t>
      </w:r>
      <w:r>
        <w:rPr>
          <w:rFonts w:hint="eastAsia"/>
        </w:rPr>
        <w:t>쓰기</w:t>
      </w:r>
      <w:r>
        <w:rPr>
          <w:rFonts w:hint="eastAsia"/>
        </w:rPr>
        <w:t xml:space="preserve"> </w:t>
      </w:r>
      <w:r>
        <w:rPr>
          <w:rFonts w:hint="eastAsia"/>
        </w:rPr>
        <w:t>동작에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ack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펄스를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ED2F29" w:rsidRDefault="00ED2F29" w:rsidP="00ED2F29">
      <w:pPr>
        <w:pStyle w:val="120"/>
        <w:ind w:left="1030"/>
      </w:pPr>
      <w:r>
        <w:t xml:space="preserve">187  </w:t>
      </w:r>
      <w:r>
        <w:tab/>
        <w:t>make_read_write_pulse : process( Bus2IP_Clk ) is</w:t>
      </w:r>
    </w:p>
    <w:p w:rsidR="00ED2F29" w:rsidRDefault="00ED2F29" w:rsidP="00ED2F29">
      <w:pPr>
        <w:pStyle w:val="120"/>
        <w:ind w:left="1030"/>
      </w:pPr>
      <w:r>
        <w:t xml:space="preserve">188  </w:t>
      </w:r>
      <w:r>
        <w:tab/>
        <w:t>begin</w:t>
      </w:r>
    </w:p>
    <w:p w:rsidR="00ED2F29" w:rsidRDefault="00ED2F29" w:rsidP="00ED2F29">
      <w:pPr>
        <w:pStyle w:val="120"/>
        <w:ind w:left="1030"/>
      </w:pPr>
      <w:r>
        <w:t xml:space="preserve">189  </w:t>
      </w:r>
      <w:r>
        <w:tab/>
      </w:r>
      <w:r>
        <w:tab/>
        <w:t>if ( Bus2IP_Clk'event and Bus2IP_Clk = '1' ) then</w:t>
      </w:r>
    </w:p>
    <w:p w:rsidR="00ED2F29" w:rsidRDefault="00ED2F29" w:rsidP="00ED2F29">
      <w:pPr>
        <w:pStyle w:val="120"/>
        <w:ind w:left="1030"/>
      </w:pPr>
      <w:r>
        <w:t xml:space="preserve">190  </w:t>
      </w:r>
      <w:r>
        <w:tab/>
      </w:r>
      <w:r>
        <w:tab/>
      </w:r>
      <w:r>
        <w:tab/>
        <w:t>if ( Bus2IP_Resetn = '0' ) then</w:t>
      </w:r>
    </w:p>
    <w:p w:rsidR="00ED2F29" w:rsidRDefault="00ED2F29" w:rsidP="00ED2F29">
      <w:pPr>
        <w:pStyle w:val="120"/>
        <w:ind w:left="1030"/>
      </w:pPr>
      <w:r>
        <w:t xml:space="preserve">191  </w:t>
      </w:r>
      <w:r>
        <w:tab/>
      </w:r>
      <w:r>
        <w:tab/>
      </w:r>
      <w:r>
        <w:tab/>
      </w:r>
      <w:r>
        <w:tab/>
        <w:t>mem_read_enable_dly1 &lt;= '0';</w:t>
      </w:r>
    </w:p>
    <w:p w:rsidR="00ED2F29" w:rsidRDefault="00ED2F29" w:rsidP="00ED2F29">
      <w:pPr>
        <w:pStyle w:val="120"/>
        <w:ind w:left="1030"/>
      </w:pPr>
      <w:r>
        <w:t xml:space="preserve">192  </w:t>
      </w:r>
      <w:r>
        <w:tab/>
      </w:r>
      <w:r>
        <w:tab/>
      </w:r>
      <w:r>
        <w:tab/>
      </w:r>
      <w:r>
        <w:tab/>
        <w:t>mem_write_enable_dly1 &lt;= '0';</w:t>
      </w:r>
    </w:p>
    <w:p w:rsidR="00ED2F29" w:rsidRDefault="00ED2F29" w:rsidP="00ED2F29">
      <w:pPr>
        <w:pStyle w:val="120"/>
        <w:ind w:left="1030"/>
      </w:pPr>
      <w:r>
        <w:t xml:space="preserve">193  </w:t>
      </w:r>
      <w:r>
        <w:tab/>
      </w:r>
      <w:r>
        <w:tab/>
      </w:r>
      <w:r>
        <w:tab/>
        <w:t>else</w:t>
      </w:r>
    </w:p>
    <w:p w:rsidR="00ED2F29" w:rsidRDefault="00ED2F29" w:rsidP="00ED2F29">
      <w:pPr>
        <w:pStyle w:val="120"/>
        <w:ind w:left="1030"/>
      </w:pPr>
      <w:r>
        <w:t xml:space="preserve">194  </w:t>
      </w:r>
      <w:r>
        <w:tab/>
      </w:r>
      <w:r>
        <w:tab/>
      </w:r>
      <w:r>
        <w:tab/>
      </w:r>
      <w:r>
        <w:tab/>
        <w:t>mem_read_enable_dly1 &lt;= mem_read_enable;</w:t>
      </w:r>
    </w:p>
    <w:p w:rsidR="00ED2F29" w:rsidRDefault="00ED2F29" w:rsidP="00ED2F29">
      <w:pPr>
        <w:pStyle w:val="120"/>
        <w:ind w:left="1030"/>
      </w:pPr>
      <w:r>
        <w:t xml:space="preserve">195  </w:t>
      </w:r>
      <w:r>
        <w:tab/>
      </w:r>
      <w:r>
        <w:tab/>
      </w:r>
      <w:r>
        <w:tab/>
      </w:r>
      <w:r>
        <w:tab/>
        <w:t>mem_write_enable_dly1 &lt;= mem_write_enable;</w:t>
      </w:r>
    </w:p>
    <w:p w:rsidR="00ED2F29" w:rsidRDefault="00ED2F29" w:rsidP="00ED2F29">
      <w:pPr>
        <w:pStyle w:val="120"/>
        <w:ind w:left="1030"/>
      </w:pPr>
      <w:r>
        <w:t xml:space="preserve">196  </w:t>
      </w:r>
      <w:r>
        <w:tab/>
      </w:r>
      <w:r>
        <w:tab/>
      </w:r>
      <w:r>
        <w:tab/>
        <w:t>end if;</w:t>
      </w:r>
    </w:p>
    <w:p w:rsidR="00ED2F29" w:rsidRDefault="00ED2F29" w:rsidP="00ED2F29">
      <w:pPr>
        <w:pStyle w:val="120"/>
        <w:ind w:left="1030"/>
      </w:pPr>
      <w:r>
        <w:t xml:space="preserve">197  </w:t>
      </w:r>
      <w:r>
        <w:tab/>
      </w:r>
      <w:r>
        <w:tab/>
        <w:t>end if;</w:t>
      </w:r>
    </w:p>
    <w:p w:rsidR="00ED2F29" w:rsidRDefault="00ED2F29" w:rsidP="00ED2F29">
      <w:pPr>
        <w:pStyle w:val="120"/>
        <w:ind w:left="1030"/>
      </w:pPr>
      <w:r>
        <w:t xml:space="preserve">198  </w:t>
      </w:r>
      <w:r>
        <w:tab/>
        <w:t>end process make_read_write_pulse;</w:t>
      </w:r>
    </w:p>
    <w:p w:rsidR="00ED2F29" w:rsidRDefault="00ED2F29" w:rsidP="00ED2F29">
      <w:pPr>
        <w:pStyle w:val="120"/>
        <w:ind w:left="1030"/>
      </w:pPr>
      <w:r>
        <w:t xml:space="preserve">199  </w:t>
      </w:r>
    </w:p>
    <w:p w:rsidR="00ED2F29" w:rsidRDefault="00ED2F29" w:rsidP="00ED2F29">
      <w:pPr>
        <w:pStyle w:val="120"/>
        <w:ind w:left="1030"/>
      </w:pPr>
      <w:r>
        <w:t xml:space="preserve">200  </w:t>
      </w:r>
    </w:p>
    <w:p w:rsidR="00ED2F29" w:rsidRDefault="00ED2F29" w:rsidP="00ED2F29">
      <w:pPr>
        <w:pStyle w:val="120"/>
        <w:ind w:left="1030"/>
      </w:pPr>
      <w:r>
        <w:t xml:space="preserve">201  </w:t>
      </w:r>
      <w:r>
        <w:tab/>
        <w:t>mem_read_req    &lt;= mem_read_enable and not(mem_read_enable_dly1);</w:t>
      </w:r>
    </w:p>
    <w:p w:rsidR="00ED2F29" w:rsidRDefault="00ED2F29" w:rsidP="00ED2F29">
      <w:pPr>
        <w:pStyle w:val="120"/>
        <w:ind w:left="1030"/>
      </w:pPr>
      <w:r>
        <w:t xml:space="preserve">202  </w:t>
      </w:r>
      <w:r>
        <w:tab/>
        <w:t>mem_write_req   &lt;= mem_write_enable and not(mem_write_enable_dly1);</w:t>
      </w:r>
    </w:p>
    <w:p w:rsidR="00ED2F29" w:rsidRDefault="00ED2F29" w:rsidP="00ED2F29">
      <w:pPr>
        <w:pStyle w:val="120"/>
        <w:ind w:left="1030"/>
      </w:pPr>
      <w:r>
        <w:t xml:space="preserve">203  </w:t>
      </w:r>
    </w:p>
    <w:p w:rsidR="00ED2F29" w:rsidRDefault="00ED2F29" w:rsidP="00ED2F29">
      <w:pPr>
        <w:pStyle w:val="120"/>
        <w:ind w:left="1030"/>
      </w:pPr>
      <w:r>
        <w:t xml:space="preserve">204  </w:t>
      </w:r>
    </w:p>
    <w:p w:rsidR="006B337B" w:rsidRDefault="006B337B" w:rsidP="006B337B">
      <w:pPr>
        <w:pStyle w:val="af1"/>
      </w:pPr>
      <w:r>
        <w:rPr>
          <w:rFonts w:hint="eastAsia"/>
        </w:rPr>
        <w:t>딜레이</w:t>
      </w:r>
      <w:r>
        <w:rPr>
          <w:rFonts w:hint="eastAsia"/>
        </w:rPr>
        <w:t xml:space="preserve"> </w:t>
      </w:r>
      <w:r>
        <w:rPr>
          <w:rFonts w:hint="eastAsia"/>
        </w:rPr>
        <w:t>로직을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ack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돌려줍니다</w:t>
      </w:r>
      <w:r>
        <w:rPr>
          <w:rFonts w:hint="eastAsia"/>
        </w:rPr>
        <w:t xml:space="preserve">. </w:t>
      </w:r>
    </w:p>
    <w:p w:rsidR="006B337B" w:rsidRDefault="006B337B" w:rsidP="006B337B">
      <w:pPr>
        <w:pStyle w:val="af1"/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버스는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10 </w:t>
      </w:r>
      <w:r>
        <w:rPr>
          <w:rFonts w:hint="eastAsia"/>
        </w:rPr>
        <w:t>클럭동안</w:t>
      </w:r>
      <w:r>
        <w:rPr>
          <w:rFonts w:hint="eastAsia"/>
        </w:rPr>
        <w:t xml:space="preserve"> </w:t>
      </w:r>
      <w:r>
        <w:rPr>
          <w:rFonts w:hint="eastAsia"/>
        </w:rPr>
        <w:t>유지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6B337B" w:rsidRDefault="006B337B" w:rsidP="006B337B">
      <w:pPr>
        <w:pStyle w:val="af1"/>
      </w:pP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</w:t>
      </w:r>
      <w:r>
        <w:rPr>
          <w:rFonts w:hint="eastAsia"/>
        </w:rPr>
        <w:t>대로</w:t>
      </w:r>
      <w:r>
        <w:rPr>
          <w:rFonts w:hint="eastAsia"/>
        </w:rPr>
        <w:t xml:space="preserve"> 8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클럭이</w:t>
      </w:r>
      <w:r>
        <w:rPr>
          <w:rFonts w:hint="eastAsia"/>
        </w:rPr>
        <w:t xml:space="preserve"> </w:t>
      </w:r>
      <w:r>
        <w:rPr>
          <w:rFonts w:hint="eastAsia"/>
        </w:rPr>
        <w:t>넘으면</w:t>
      </w:r>
      <w:r>
        <w:rPr>
          <w:rFonts w:hint="eastAsia"/>
        </w:rPr>
        <w:t xml:space="preserve"> </w:t>
      </w:r>
      <w:r>
        <w:rPr>
          <w:rFonts w:hint="eastAsia"/>
        </w:rPr>
        <w:t>에러가</w:t>
      </w:r>
      <w:r>
        <w:rPr>
          <w:rFonts w:hint="eastAsia"/>
        </w:rPr>
        <w:t xml:space="preserve"> </w:t>
      </w:r>
      <w:r>
        <w:rPr>
          <w:rFonts w:hint="eastAsia"/>
        </w:rPr>
        <w:t>난다는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알고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수정해야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MPD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설명할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드리겠습니다</w:t>
      </w:r>
      <w:r>
        <w:rPr>
          <w:rFonts w:hint="eastAsia"/>
        </w:rPr>
        <w:t>.</w:t>
      </w:r>
    </w:p>
    <w:p w:rsidR="00ED2F29" w:rsidRDefault="00ED2F29" w:rsidP="00ED2F29">
      <w:pPr>
        <w:pStyle w:val="120"/>
        <w:ind w:left="1030"/>
      </w:pPr>
      <w:r>
        <w:t xml:space="preserve">205  </w:t>
      </w:r>
      <w:r>
        <w:tab/>
        <w:t>BRAM_RD_ACK_PROC : process( Bus2IP_Clk ) is</w:t>
      </w:r>
    </w:p>
    <w:p w:rsidR="00ED2F29" w:rsidRDefault="00ED2F29" w:rsidP="00ED2F29">
      <w:pPr>
        <w:pStyle w:val="120"/>
        <w:ind w:left="1030"/>
      </w:pPr>
      <w:r>
        <w:t xml:space="preserve">206  </w:t>
      </w:r>
      <w:r>
        <w:tab/>
        <w:t>begin</w:t>
      </w:r>
    </w:p>
    <w:p w:rsidR="00ED2F29" w:rsidRDefault="00ED2F29" w:rsidP="00ED2F29">
      <w:pPr>
        <w:pStyle w:val="120"/>
        <w:ind w:left="1030"/>
      </w:pPr>
      <w:r>
        <w:t xml:space="preserve">207  </w:t>
      </w:r>
      <w:r>
        <w:tab/>
      </w:r>
      <w:r>
        <w:tab/>
        <w:t>if ( Bus2IP_Clk'event and Bus2IP_Clk = '1' ) then</w:t>
      </w:r>
    </w:p>
    <w:p w:rsidR="00ED2F29" w:rsidRDefault="00ED2F29" w:rsidP="00ED2F29">
      <w:pPr>
        <w:pStyle w:val="120"/>
        <w:ind w:left="1030"/>
      </w:pPr>
      <w:r>
        <w:t xml:space="preserve">208  </w:t>
      </w:r>
      <w:r>
        <w:tab/>
      </w:r>
      <w:r>
        <w:tab/>
      </w:r>
      <w:r>
        <w:tab/>
        <w:t>if ( Bus2IP_Resetn = '0' ) then</w:t>
      </w:r>
    </w:p>
    <w:p w:rsidR="00ED2F29" w:rsidRDefault="00ED2F29" w:rsidP="00ED2F29">
      <w:pPr>
        <w:pStyle w:val="120"/>
        <w:ind w:left="1030"/>
      </w:pPr>
      <w:r>
        <w:t xml:space="preserve">209  </w:t>
      </w:r>
      <w:r>
        <w:tab/>
      </w:r>
      <w:r>
        <w:tab/>
      </w:r>
      <w:r>
        <w:tab/>
      </w:r>
      <w:r>
        <w:tab/>
        <w:t xml:space="preserve">mem_read_ack_dly &lt;= (others =&gt; '0'); </w:t>
      </w:r>
    </w:p>
    <w:p w:rsidR="00ED2F29" w:rsidRDefault="00ED2F29" w:rsidP="00ED2F29">
      <w:pPr>
        <w:pStyle w:val="120"/>
        <w:ind w:left="1030"/>
      </w:pPr>
      <w:r>
        <w:t xml:space="preserve">210  </w:t>
      </w:r>
      <w:r>
        <w:tab/>
      </w:r>
      <w:r>
        <w:tab/>
      </w:r>
      <w:r>
        <w:tab/>
      </w:r>
      <w:r>
        <w:tab/>
        <w:t xml:space="preserve">mem_write_ack_dly &lt;= (others =&gt; '0'); </w:t>
      </w:r>
    </w:p>
    <w:p w:rsidR="00ED2F29" w:rsidRDefault="00ED2F29" w:rsidP="00ED2F29">
      <w:pPr>
        <w:pStyle w:val="120"/>
        <w:ind w:left="1030"/>
      </w:pPr>
      <w:r>
        <w:t xml:space="preserve">211  </w:t>
      </w:r>
      <w:r>
        <w:tab/>
      </w:r>
      <w:r>
        <w:tab/>
      </w:r>
      <w:r>
        <w:tab/>
        <w:t>else</w:t>
      </w:r>
    </w:p>
    <w:p w:rsidR="00ED2F29" w:rsidRDefault="00ED2F29" w:rsidP="00ED2F29">
      <w:pPr>
        <w:pStyle w:val="120"/>
        <w:ind w:left="1030"/>
      </w:pPr>
      <w:r>
        <w:t xml:space="preserve">212  </w:t>
      </w:r>
      <w:r>
        <w:tab/>
      </w:r>
      <w:r>
        <w:tab/>
      </w:r>
      <w:r>
        <w:tab/>
      </w:r>
      <w:r>
        <w:tab/>
        <w:t>mem_read_ack_dly(9) &lt;= mem_read_req;</w:t>
      </w:r>
    </w:p>
    <w:p w:rsidR="00ED2F29" w:rsidRDefault="00ED2F29" w:rsidP="00ED2F29">
      <w:pPr>
        <w:pStyle w:val="120"/>
        <w:ind w:left="1030"/>
      </w:pPr>
      <w:r>
        <w:t xml:space="preserve">213  </w:t>
      </w:r>
      <w:r>
        <w:tab/>
      </w:r>
      <w:r>
        <w:tab/>
      </w:r>
      <w:r>
        <w:tab/>
      </w:r>
      <w:r>
        <w:tab/>
        <w:t>mem_read_ack_dly(8) &lt;= mem_read_ack_dly(9);</w:t>
      </w:r>
    </w:p>
    <w:p w:rsidR="00ED2F29" w:rsidRDefault="00ED2F29" w:rsidP="00ED2F29">
      <w:pPr>
        <w:pStyle w:val="120"/>
        <w:ind w:left="1030"/>
      </w:pPr>
      <w:r>
        <w:t xml:space="preserve">214  </w:t>
      </w:r>
      <w:r>
        <w:tab/>
      </w:r>
      <w:r>
        <w:tab/>
      </w:r>
      <w:r>
        <w:tab/>
      </w:r>
      <w:r>
        <w:tab/>
        <w:t>mem_read_ack_dly(7) &lt;= mem_read_ack_dly(8);</w:t>
      </w:r>
    </w:p>
    <w:p w:rsidR="00ED2F29" w:rsidRDefault="00ED2F29" w:rsidP="00ED2F29">
      <w:pPr>
        <w:pStyle w:val="120"/>
        <w:ind w:left="1030"/>
      </w:pPr>
      <w:r>
        <w:t xml:space="preserve">215  </w:t>
      </w:r>
      <w:r>
        <w:tab/>
      </w:r>
      <w:r>
        <w:tab/>
      </w:r>
      <w:r>
        <w:tab/>
      </w:r>
      <w:r>
        <w:tab/>
        <w:t>mem_read_ack_dly(6) &lt;= mem_read_ack_dly(7);</w:t>
      </w:r>
    </w:p>
    <w:p w:rsidR="00ED2F29" w:rsidRDefault="00ED2F29" w:rsidP="00ED2F29">
      <w:pPr>
        <w:pStyle w:val="120"/>
        <w:ind w:left="1030"/>
      </w:pPr>
      <w:r>
        <w:t xml:space="preserve">216  </w:t>
      </w:r>
      <w:r>
        <w:tab/>
      </w:r>
      <w:r>
        <w:tab/>
      </w:r>
      <w:r>
        <w:tab/>
      </w:r>
      <w:r>
        <w:tab/>
        <w:t>mem_read_ack_dly(5) &lt;= mem_read_ack_dly(6);</w:t>
      </w:r>
    </w:p>
    <w:p w:rsidR="00ED2F29" w:rsidRDefault="00ED2F29" w:rsidP="00ED2F29">
      <w:pPr>
        <w:pStyle w:val="120"/>
        <w:ind w:left="1030"/>
      </w:pPr>
      <w:r>
        <w:t xml:space="preserve">217  </w:t>
      </w:r>
      <w:r>
        <w:tab/>
      </w:r>
      <w:r>
        <w:tab/>
      </w:r>
      <w:r>
        <w:tab/>
      </w:r>
      <w:r>
        <w:tab/>
        <w:t>mem_read_ack_dly(4) &lt;= mem_read_ack_dly(5);</w:t>
      </w:r>
    </w:p>
    <w:p w:rsidR="00ED2F29" w:rsidRDefault="00ED2F29" w:rsidP="00ED2F29">
      <w:pPr>
        <w:pStyle w:val="120"/>
        <w:ind w:left="1030"/>
      </w:pPr>
      <w:r>
        <w:t xml:space="preserve">218  </w:t>
      </w:r>
      <w:r>
        <w:tab/>
      </w:r>
      <w:r>
        <w:tab/>
      </w:r>
      <w:r>
        <w:tab/>
      </w:r>
      <w:r>
        <w:tab/>
        <w:t>mem_read_ack_dly(3) &lt;= mem_read_ack_dly(4);</w:t>
      </w:r>
    </w:p>
    <w:p w:rsidR="00ED2F29" w:rsidRDefault="00ED2F29" w:rsidP="00ED2F29">
      <w:pPr>
        <w:pStyle w:val="120"/>
        <w:ind w:left="1030"/>
      </w:pPr>
      <w:r>
        <w:t xml:space="preserve">219  </w:t>
      </w:r>
      <w:r>
        <w:tab/>
      </w:r>
      <w:r>
        <w:tab/>
      </w:r>
      <w:r>
        <w:tab/>
      </w:r>
      <w:r>
        <w:tab/>
        <w:t>mem_read_ack_dly(2) &lt;= mem_read_ack_dly(3);</w:t>
      </w:r>
    </w:p>
    <w:p w:rsidR="00ED2F29" w:rsidRDefault="00ED2F29" w:rsidP="00ED2F29">
      <w:pPr>
        <w:pStyle w:val="120"/>
        <w:ind w:left="1030"/>
      </w:pPr>
      <w:r>
        <w:t xml:space="preserve">220  </w:t>
      </w:r>
      <w:r>
        <w:tab/>
      </w:r>
      <w:r>
        <w:tab/>
      </w:r>
      <w:r>
        <w:tab/>
      </w:r>
      <w:r>
        <w:tab/>
        <w:t>mem_read_ack_dly(1) &lt;= mem_read_ack_dly(2);</w:t>
      </w:r>
    </w:p>
    <w:p w:rsidR="00ED2F29" w:rsidRDefault="00ED2F29" w:rsidP="00ED2F29">
      <w:pPr>
        <w:pStyle w:val="120"/>
        <w:ind w:left="1030"/>
      </w:pPr>
      <w:r>
        <w:t xml:space="preserve">221  </w:t>
      </w:r>
      <w:r>
        <w:tab/>
      </w:r>
      <w:r>
        <w:tab/>
      </w:r>
      <w:r>
        <w:tab/>
      </w:r>
      <w:r>
        <w:tab/>
        <w:t>mem_read_ack_dly(0) &lt;= mem_read_ack_dly(1);</w:t>
      </w:r>
    </w:p>
    <w:p w:rsidR="00ED2F29" w:rsidRDefault="00ED2F29" w:rsidP="00ED2F29">
      <w:pPr>
        <w:pStyle w:val="120"/>
        <w:ind w:left="1030"/>
      </w:pPr>
      <w:r>
        <w:t xml:space="preserve">222  </w:t>
      </w:r>
    </w:p>
    <w:p w:rsidR="00ED2F29" w:rsidRDefault="00ED2F29" w:rsidP="00ED2F29">
      <w:pPr>
        <w:pStyle w:val="120"/>
        <w:ind w:left="1030"/>
      </w:pPr>
      <w:r>
        <w:t xml:space="preserve">223  </w:t>
      </w:r>
      <w:r>
        <w:tab/>
      </w:r>
      <w:r>
        <w:tab/>
      </w:r>
      <w:r>
        <w:tab/>
      </w:r>
      <w:r>
        <w:tab/>
        <w:t>mem_write_ack_dly(9) &lt;= mem_write_req;</w:t>
      </w:r>
    </w:p>
    <w:p w:rsidR="00ED2F29" w:rsidRDefault="00ED2F29" w:rsidP="00ED2F29">
      <w:pPr>
        <w:pStyle w:val="120"/>
        <w:ind w:left="1030"/>
      </w:pPr>
      <w:r>
        <w:t xml:space="preserve">224  </w:t>
      </w:r>
      <w:r>
        <w:tab/>
      </w:r>
      <w:r>
        <w:tab/>
      </w:r>
      <w:r>
        <w:tab/>
      </w:r>
      <w:r>
        <w:tab/>
        <w:t>mem_write_ack_dly(8) &lt;= mem_write_ack_dly(9);</w:t>
      </w:r>
    </w:p>
    <w:p w:rsidR="00ED2F29" w:rsidRDefault="00ED2F29" w:rsidP="00ED2F29">
      <w:pPr>
        <w:pStyle w:val="120"/>
        <w:ind w:left="1030"/>
      </w:pPr>
      <w:r>
        <w:t xml:space="preserve">225  </w:t>
      </w:r>
      <w:r>
        <w:tab/>
      </w:r>
      <w:r>
        <w:tab/>
      </w:r>
      <w:r>
        <w:tab/>
      </w:r>
      <w:r>
        <w:tab/>
        <w:t>mem_write_ack_dly(7) &lt;= mem_write_ack_dly(8);</w:t>
      </w:r>
    </w:p>
    <w:p w:rsidR="00ED2F29" w:rsidRDefault="00ED2F29" w:rsidP="00ED2F29">
      <w:pPr>
        <w:pStyle w:val="120"/>
        <w:ind w:left="1030"/>
      </w:pPr>
      <w:r>
        <w:t xml:space="preserve">226  </w:t>
      </w:r>
      <w:r>
        <w:tab/>
      </w:r>
      <w:r>
        <w:tab/>
      </w:r>
      <w:r>
        <w:tab/>
      </w:r>
      <w:r>
        <w:tab/>
        <w:t>mem_write_ack_dly(6) &lt;= mem_write_ack_dly(7);</w:t>
      </w:r>
    </w:p>
    <w:p w:rsidR="00ED2F29" w:rsidRDefault="00ED2F29" w:rsidP="00ED2F29">
      <w:pPr>
        <w:pStyle w:val="120"/>
        <w:ind w:left="1030"/>
      </w:pPr>
      <w:r>
        <w:t xml:space="preserve">227  </w:t>
      </w:r>
      <w:r>
        <w:tab/>
      </w:r>
      <w:r>
        <w:tab/>
      </w:r>
      <w:r>
        <w:tab/>
      </w:r>
      <w:r>
        <w:tab/>
        <w:t>mem_write_ack_dly(5) &lt;= mem_write_ack_dly(6);</w:t>
      </w:r>
    </w:p>
    <w:p w:rsidR="00ED2F29" w:rsidRDefault="00ED2F29" w:rsidP="00ED2F29">
      <w:pPr>
        <w:pStyle w:val="120"/>
        <w:ind w:left="1030"/>
      </w:pPr>
      <w:r>
        <w:lastRenderedPageBreak/>
        <w:t xml:space="preserve">228  </w:t>
      </w:r>
      <w:r>
        <w:tab/>
      </w:r>
      <w:r>
        <w:tab/>
      </w:r>
      <w:r>
        <w:tab/>
      </w:r>
      <w:r>
        <w:tab/>
        <w:t>mem_write_ack_dly(4) &lt;= mem_write_ack_dly(5);</w:t>
      </w:r>
    </w:p>
    <w:p w:rsidR="00ED2F29" w:rsidRDefault="00ED2F29" w:rsidP="00ED2F29">
      <w:pPr>
        <w:pStyle w:val="120"/>
        <w:ind w:left="1030"/>
      </w:pPr>
      <w:r>
        <w:t xml:space="preserve">229  </w:t>
      </w:r>
      <w:r>
        <w:tab/>
      </w:r>
      <w:r>
        <w:tab/>
      </w:r>
      <w:r>
        <w:tab/>
      </w:r>
      <w:r>
        <w:tab/>
        <w:t>mem_write_ack_dly(3) &lt;= mem_write_ack_dly(4);</w:t>
      </w:r>
    </w:p>
    <w:p w:rsidR="00ED2F29" w:rsidRDefault="00ED2F29" w:rsidP="00ED2F29">
      <w:pPr>
        <w:pStyle w:val="120"/>
        <w:ind w:left="1030"/>
      </w:pPr>
      <w:r>
        <w:t xml:space="preserve">230  </w:t>
      </w:r>
      <w:r>
        <w:tab/>
      </w:r>
      <w:r>
        <w:tab/>
      </w:r>
      <w:r>
        <w:tab/>
      </w:r>
      <w:r>
        <w:tab/>
        <w:t>mem_write_ack_dly(2) &lt;= mem_write_ack_dly(3);</w:t>
      </w:r>
    </w:p>
    <w:p w:rsidR="00ED2F29" w:rsidRDefault="00ED2F29" w:rsidP="00ED2F29">
      <w:pPr>
        <w:pStyle w:val="120"/>
        <w:ind w:left="1030"/>
      </w:pPr>
      <w:r>
        <w:t xml:space="preserve">231  </w:t>
      </w:r>
      <w:r>
        <w:tab/>
      </w:r>
      <w:r>
        <w:tab/>
      </w:r>
      <w:r>
        <w:tab/>
      </w:r>
      <w:r>
        <w:tab/>
        <w:t>mem_write_ack_dly(1) &lt;= mem_write_ack_dly(2);</w:t>
      </w:r>
    </w:p>
    <w:p w:rsidR="00ED2F29" w:rsidRDefault="00ED2F29" w:rsidP="00ED2F29">
      <w:pPr>
        <w:pStyle w:val="120"/>
        <w:ind w:left="1030"/>
      </w:pPr>
      <w:r>
        <w:t xml:space="preserve">232  </w:t>
      </w:r>
      <w:r>
        <w:tab/>
      </w:r>
      <w:r>
        <w:tab/>
      </w:r>
      <w:r>
        <w:tab/>
      </w:r>
      <w:r>
        <w:tab/>
        <w:t>mem_write_ack_dly(0) &lt;= mem_write_ack_dly(1);</w:t>
      </w:r>
    </w:p>
    <w:p w:rsidR="00ED2F29" w:rsidRDefault="00ED2F29" w:rsidP="00ED2F29">
      <w:pPr>
        <w:pStyle w:val="120"/>
        <w:ind w:left="1030"/>
      </w:pPr>
      <w:r>
        <w:t xml:space="preserve">233  </w:t>
      </w:r>
      <w:r>
        <w:tab/>
      </w:r>
      <w:r>
        <w:tab/>
      </w:r>
      <w:r>
        <w:tab/>
        <w:t>end if;</w:t>
      </w:r>
    </w:p>
    <w:p w:rsidR="00ED2F29" w:rsidRDefault="00ED2F29" w:rsidP="00ED2F29">
      <w:pPr>
        <w:pStyle w:val="120"/>
        <w:ind w:left="1030"/>
      </w:pPr>
      <w:r>
        <w:t xml:space="preserve">234  </w:t>
      </w:r>
      <w:r>
        <w:tab/>
      </w:r>
      <w:r>
        <w:tab/>
        <w:t>end if;</w:t>
      </w:r>
    </w:p>
    <w:p w:rsidR="00ED2F29" w:rsidRDefault="00ED2F29" w:rsidP="00ED2F29">
      <w:pPr>
        <w:pStyle w:val="120"/>
        <w:ind w:left="1030"/>
      </w:pPr>
      <w:r>
        <w:t xml:space="preserve">235  </w:t>
      </w:r>
    </w:p>
    <w:p w:rsidR="00ED2F29" w:rsidRDefault="00ED2F29" w:rsidP="00ED2F29">
      <w:pPr>
        <w:pStyle w:val="120"/>
        <w:ind w:left="1030"/>
      </w:pPr>
      <w:r>
        <w:t xml:space="preserve">236  </w:t>
      </w:r>
      <w:r>
        <w:tab/>
        <w:t>end process BRAM_RD_ACK_PROC;</w:t>
      </w:r>
    </w:p>
    <w:p w:rsidR="00ED2F29" w:rsidRDefault="00ED2F29" w:rsidP="00ED2F29">
      <w:pPr>
        <w:pStyle w:val="120"/>
        <w:ind w:left="1030"/>
      </w:pPr>
      <w:r>
        <w:t xml:space="preserve">237  </w:t>
      </w:r>
    </w:p>
    <w:p w:rsidR="006B337B" w:rsidRDefault="006B337B" w:rsidP="006B337B">
      <w:pPr>
        <w:pStyle w:val="af1"/>
      </w:pPr>
      <w:r>
        <w:rPr>
          <w:rFonts w:hint="eastAsia"/>
        </w:rPr>
        <w:t>메모리로부터</w:t>
      </w:r>
      <w:r>
        <w:rPr>
          <w:rFonts w:hint="eastAsia"/>
        </w:rPr>
        <w:t xml:space="preserve"> </w:t>
      </w:r>
      <w:r>
        <w:rPr>
          <w:rFonts w:hint="eastAsia"/>
        </w:rPr>
        <w:t>읽어서</w:t>
      </w:r>
      <w:r>
        <w:rPr>
          <w:rFonts w:hint="eastAsia"/>
        </w:rPr>
        <w:t xml:space="preserve"> IPIC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돌려주는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ED2F29" w:rsidRDefault="00ED2F29" w:rsidP="00ED2F29">
      <w:pPr>
        <w:pStyle w:val="120"/>
        <w:ind w:left="1030"/>
      </w:pPr>
      <w:r>
        <w:t>238    -- implement Block RAM read mux</w:t>
      </w:r>
    </w:p>
    <w:p w:rsidR="00ED2F29" w:rsidRDefault="00ED2F29" w:rsidP="00ED2F29">
      <w:pPr>
        <w:pStyle w:val="120"/>
        <w:ind w:left="1030"/>
      </w:pPr>
      <w:r>
        <w:t xml:space="preserve">239  </w:t>
      </w:r>
      <w:r>
        <w:tab/>
        <w:t>MEM_IP2BUS_DATA_PROC : process( data_from_user0, data_from_user1, data_from_user2, data_from_user3, mem_select ) is</w:t>
      </w:r>
    </w:p>
    <w:p w:rsidR="00ED2F29" w:rsidRDefault="00ED2F29" w:rsidP="00ED2F29">
      <w:pPr>
        <w:pStyle w:val="120"/>
        <w:ind w:left="1030"/>
      </w:pPr>
      <w:r>
        <w:t xml:space="preserve">240  </w:t>
      </w:r>
      <w:r>
        <w:tab/>
        <w:t>begin</w:t>
      </w:r>
    </w:p>
    <w:p w:rsidR="00ED2F29" w:rsidRDefault="00ED2F29" w:rsidP="00ED2F29">
      <w:pPr>
        <w:pStyle w:val="120"/>
        <w:ind w:left="1030"/>
      </w:pPr>
      <w:r>
        <w:t xml:space="preserve">241  </w:t>
      </w:r>
      <w:r>
        <w:tab/>
      </w:r>
      <w:r>
        <w:tab/>
        <w:t>case mem_select is</w:t>
      </w:r>
    </w:p>
    <w:p w:rsidR="00ED2F29" w:rsidRDefault="00ED2F29" w:rsidP="00ED2F29">
      <w:pPr>
        <w:pStyle w:val="120"/>
        <w:ind w:left="1030"/>
      </w:pPr>
      <w:r>
        <w:t xml:space="preserve">242  </w:t>
      </w:r>
      <w:r>
        <w:tab/>
      </w:r>
      <w:r>
        <w:tab/>
      </w:r>
      <w:r>
        <w:tab/>
        <w:t>when "0001" =&gt; mem_ip2bus_data &lt;= data_from_user0;</w:t>
      </w:r>
    </w:p>
    <w:p w:rsidR="00ED2F29" w:rsidRDefault="00ED2F29" w:rsidP="00ED2F29">
      <w:pPr>
        <w:pStyle w:val="120"/>
        <w:ind w:left="1030"/>
      </w:pPr>
      <w:r>
        <w:t xml:space="preserve">243  </w:t>
      </w:r>
      <w:r>
        <w:tab/>
      </w:r>
      <w:r>
        <w:tab/>
      </w:r>
      <w:r>
        <w:tab/>
        <w:t>when "0010" =&gt; mem_ip2bus_data &lt;= data_from_user1;</w:t>
      </w:r>
    </w:p>
    <w:p w:rsidR="00ED2F29" w:rsidRDefault="00ED2F29" w:rsidP="00ED2F29">
      <w:pPr>
        <w:pStyle w:val="120"/>
        <w:ind w:left="1030"/>
      </w:pPr>
      <w:r>
        <w:t xml:space="preserve">244  </w:t>
      </w:r>
      <w:r>
        <w:tab/>
      </w:r>
      <w:r>
        <w:tab/>
      </w:r>
      <w:r>
        <w:tab/>
        <w:t>when "0100" =&gt; mem_ip2bus_data &lt;= data_from_user2;</w:t>
      </w:r>
    </w:p>
    <w:p w:rsidR="00ED2F29" w:rsidRDefault="00ED2F29" w:rsidP="00ED2F29">
      <w:pPr>
        <w:pStyle w:val="120"/>
        <w:ind w:left="1030"/>
      </w:pPr>
      <w:r>
        <w:t xml:space="preserve">245  </w:t>
      </w:r>
      <w:r>
        <w:tab/>
      </w:r>
      <w:r>
        <w:tab/>
      </w:r>
      <w:r>
        <w:tab/>
        <w:t>when "1000" =&gt; mem_ip2bus_data &lt;= data_from_user3;</w:t>
      </w:r>
    </w:p>
    <w:p w:rsidR="00ED2F29" w:rsidRDefault="00ED2F29" w:rsidP="00ED2F29">
      <w:pPr>
        <w:pStyle w:val="120"/>
        <w:ind w:left="1030"/>
      </w:pPr>
      <w:r>
        <w:t xml:space="preserve">246  </w:t>
      </w:r>
      <w:r>
        <w:tab/>
      </w:r>
      <w:r>
        <w:tab/>
      </w:r>
      <w:r>
        <w:tab/>
        <w:t>when others =&gt; mem_ip2bus_data &lt;= (others =&gt; '0');</w:t>
      </w:r>
    </w:p>
    <w:p w:rsidR="00ED2F29" w:rsidRDefault="00ED2F29" w:rsidP="00ED2F29">
      <w:pPr>
        <w:pStyle w:val="120"/>
        <w:ind w:left="1030"/>
      </w:pPr>
      <w:r>
        <w:t xml:space="preserve">247  </w:t>
      </w:r>
      <w:r>
        <w:tab/>
      </w:r>
      <w:r>
        <w:tab/>
        <w:t>end case;</w:t>
      </w:r>
    </w:p>
    <w:p w:rsidR="00ED2F29" w:rsidRDefault="00ED2F29" w:rsidP="00ED2F29">
      <w:pPr>
        <w:pStyle w:val="120"/>
        <w:ind w:left="1030"/>
      </w:pPr>
      <w:r>
        <w:t xml:space="preserve">248  </w:t>
      </w:r>
    </w:p>
    <w:p w:rsidR="00ED2F29" w:rsidRDefault="00ED2F29" w:rsidP="00ED2F29">
      <w:pPr>
        <w:pStyle w:val="120"/>
        <w:ind w:left="1030"/>
      </w:pPr>
      <w:r>
        <w:t xml:space="preserve">249  </w:t>
      </w:r>
      <w:r>
        <w:tab/>
        <w:t>end process MEM_IP2BUS_DATA_PROC;</w:t>
      </w:r>
    </w:p>
    <w:p w:rsidR="006B337B" w:rsidRDefault="00ED2F29" w:rsidP="006B337B">
      <w:pPr>
        <w:pStyle w:val="120"/>
        <w:ind w:left="1030"/>
      </w:pPr>
      <w:r>
        <w:t xml:space="preserve">250  </w:t>
      </w:r>
    </w:p>
    <w:p w:rsidR="006B337B" w:rsidRDefault="006B337B" w:rsidP="006B337B">
      <w:pPr>
        <w:pStyle w:val="120"/>
        <w:ind w:left="1030"/>
      </w:pPr>
    </w:p>
    <w:p w:rsidR="00ED2F29" w:rsidRDefault="006B337B" w:rsidP="006B337B">
      <w:pPr>
        <w:pStyle w:val="120"/>
        <w:ind w:left="1030"/>
      </w:pPr>
      <w:r>
        <w:rPr>
          <w:rFonts w:hint="eastAsia"/>
        </w:rPr>
        <w:t>&gt;&gt;&gt;&gt;&gt;&gt;</w:t>
      </w:r>
    </w:p>
    <w:p w:rsidR="006B337B" w:rsidRDefault="006B337B" w:rsidP="006B337B">
      <w:pPr>
        <w:pStyle w:val="120"/>
        <w:ind w:left="1030"/>
      </w:pPr>
    </w:p>
    <w:p w:rsidR="005011CB" w:rsidRDefault="00ED2F29" w:rsidP="00ED2F29">
      <w:pPr>
        <w:pStyle w:val="120"/>
        <w:ind w:left="1030"/>
      </w:pPr>
      <w:r>
        <w:t>261  end IMP;</w:t>
      </w:r>
    </w:p>
    <w:p w:rsidR="005011CB" w:rsidRDefault="006B337B" w:rsidP="006B337B">
      <w:pPr>
        <w:pStyle w:val="3"/>
      </w:pPr>
      <w:r>
        <w:rPr>
          <w:rFonts w:hint="eastAsia"/>
        </w:rPr>
        <w:t xml:space="preserve">MPD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6B337B" w:rsidRDefault="006B337B" w:rsidP="00352CD0">
      <w:pPr>
        <w:pStyle w:val="af1"/>
      </w:pPr>
    </w:p>
    <w:p w:rsidR="00352CD0" w:rsidRDefault="00352CD0" w:rsidP="006B337B"/>
    <w:p w:rsidR="00BD6888" w:rsidRDefault="00BD6888" w:rsidP="00BD6888">
      <w:pPr>
        <w:pStyle w:val="120"/>
        <w:ind w:left="1030"/>
      </w:pPr>
      <w:r>
        <w:t>1  ###################################################################</w:t>
      </w:r>
    </w:p>
    <w:p w:rsidR="00BD6888" w:rsidRDefault="00BD6888" w:rsidP="00BD6888">
      <w:pPr>
        <w:pStyle w:val="120"/>
        <w:ind w:left="1030"/>
      </w:pPr>
      <w:r>
        <w:t>2  ##</w:t>
      </w:r>
    </w:p>
    <w:p w:rsidR="00BD6888" w:rsidRDefault="00BD6888" w:rsidP="00BD6888">
      <w:pPr>
        <w:pStyle w:val="120"/>
        <w:ind w:left="1030"/>
      </w:pPr>
      <w:r>
        <w:t>3  ## Name     : axi_user_logic_32x8192_4cs</w:t>
      </w:r>
    </w:p>
    <w:p w:rsidR="00BD6888" w:rsidRDefault="00BD6888" w:rsidP="00BD6888">
      <w:pPr>
        <w:pStyle w:val="120"/>
        <w:ind w:left="1030"/>
      </w:pPr>
      <w:r>
        <w:t>4  ## Desc     : Microprocessor Peripheral Description</w:t>
      </w:r>
    </w:p>
    <w:p w:rsidR="00BD6888" w:rsidRDefault="00BD6888" w:rsidP="00BD6888">
      <w:pPr>
        <w:pStyle w:val="120"/>
        <w:ind w:left="1030"/>
      </w:pPr>
      <w:r>
        <w:t>5  ##          : Automatically generated by PsfUtility</w:t>
      </w:r>
    </w:p>
    <w:p w:rsidR="00BD6888" w:rsidRDefault="00BD6888" w:rsidP="00BD6888">
      <w:pPr>
        <w:pStyle w:val="120"/>
        <w:ind w:left="1030"/>
      </w:pPr>
      <w:r>
        <w:t>6  ##</w:t>
      </w:r>
    </w:p>
    <w:p w:rsidR="00BD6888" w:rsidRDefault="00BD6888" w:rsidP="00BD6888">
      <w:pPr>
        <w:pStyle w:val="120"/>
        <w:ind w:left="1030"/>
      </w:pPr>
      <w:r>
        <w:t>7  ###################################################################</w:t>
      </w:r>
    </w:p>
    <w:p w:rsidR="00BD6888" w:rsidRDefault="00BD6888" w:rsidP="00BD6888">
      <w:pPr>
        <w:pStyle w:val="120"/>
        <w:ind w:left="1030"/>
      </w:pPr>
      <w:r>
        <w:t xml:space="preserve">8  </w:t>
      </w:r>
    </w:p>
    <w:p w:rsidR="00BD6888" w:rsidRDefault="00BD6888" w:rsidP="00BD6888">
      <w:pPr>
        <w:pStyle w:val="120"/>
        <w:ind w:left="1030"/>
      </w:pPr>
      <w:r>
        <w:t>9  BEGIN axi_user_logic_32x8192_4cs</w:t>
      </w:r>
    </w:p>
    <w:p w:rsidR="00BD6888" w:rsidRDefault="00BD6888" w:rsidP="00BD6888">
      <w:pPr>
        <w:pStyle w:val="120"/>
        <w:ind w:left="1030"/>
      </w:pPr>
      <w:r>
        <w:t xml:space="preserve">10  </w:t>
      </w:r>
    </w:p>
    <w:p w:rsidR="00BD6888" w:rsidRDefault="00BD6888" w:rsidP="00BD6888">
      <w:pPr>
        <w:pStyle w:val="120"/>
        <w:ind w:left="1030"/>
      </w:pPr>
      <w:r>
        <w:t>11  ## Peripheral Options</w:t>
      </w:r>
    </w:p>
    <w:p w:rsidR="00BD6888" w:rsidRDefault="00BD6888" w:rsidP="00BD6888">
      <w:pPr>
        <w:pStyle w:val="120"/>
        <w:ind w:left="1030"/>
      </w:pPr>
      <w:r>
        <w:t>12  OPTION IPTYPE = PERIPHERAL</w:t>
      </w:r>
    </w:p>
    <w:p w:rsidR="00BD6888" w:rsidRDefault="00BD6888" w:rsidP="00BD6888">
      <w:pPr>
        <w:pStyle w:val="120"/>
        <w:ind w:left="1030"/>
      </w:pPr>
      <w:r>
        <w:t>13  OPTION IMP_NETLIST = TRUE</w:t>
      </w:r>
    </w:p>
    <w:p w:rsidR="00BD6888" w:rsidRDefault="00BD6888" w:rsidP="00BD6888">
      <w:pPr>
        <w:pStyle w:val="120"/>
        <w:ind w:left="1030"/>
      </w:pPr>
      <w:r>
        <w:t>14  OPTION HDL = VHDL</w:t>
      </w:r>
    </w:p>
    <w:p w:rsidR="00BD6888" w:rsidRDefault="00BD6888" w:rsidP="00BD6888">
      <w:pPr>
        <w:pStyle w:val="120"/>
        <w:ind w:left="1030"/>
      </w:pPr>
      <w:r>
        <w:t>15  OPTION IP_GROUP = MICROBLAZE:USER</w:t>
      </w:r>
    </w:p>
    <w:p w:rsidR="00BD6888" w:rsidRDefault="00BD6888" w:rsidP="00BD6888">
      <w:pPr>
        <w:pStyle w:val="120"/>
        <w:ind w:left="1030"/>
      </w:pPr>
      <w:r>
        <w:t>16  OPTION DESC = AXI_USER_LOGIC_32X8192_4CS</w:t>
      </w:r>
    </w:p>
    <w:p w:rsidR="00BD6888" w:rsidRDefault="00BD6888" w:rsidP="00BD6888">
      <w:pPr>
        <w:pStyle w:val="120"/>
        <w:ind w:left="1030"/>
      </w:pPr>
      <w:r>
        <w:t>17  OPTION ARCH_SUPPORT_MAP = (others=DEVELOPMENT)</w:t>
      </w:r>
    </w:p>
    <w:p w:rsidR="00BD6888" w:rsidRDefault="00BD6888" w:rsidP="00BD6888">
      <w:pPr>
        <w:pStyle w:val="120"/>
        <w:ind w:left="1030"/>
      </w:pPr>
      <w:r>
        <w:t xml:space="preserve">18  </w:t>
      </w:r>
    </w:p>
    <w:p w:rsidR="00BD6888" w:rsidRDefault="00BD6888" w:rsidP="00BD6888">
      <w:pPr>
        <w:pStyle w:val="120"/>
        <w:ind w:left="1030"/>
      </w:pPr>
      <w:r>
        <w:t xml:space="preserve">19  </w:t>
      </w:r>
    </w:p>
    <w:p w:rsidR="00BD6888" w:rsidRDefault="00BD6888" w:rsidP="00BD6888">
      <w:pPr>
        <w:pStyle w:val="120"/>
        <w:ind w:left="1030"/>
      </w:pPr>
      <w:r>
        <w:t>20  ## Bus Interfaces</w:t>
      </w:r>
    </w:p>
    <w:p w:rsidR="00BD6888" w:rsidRDefault="00BD6888" w:rsidP="00BD6888">
      <w:pPr>
        <w:pStyle w:val="120"/>
        <w:ind w:left="1030"/>
      </w:pPr>
      <w:r>
        <w:t>21  BUS_INTERFACE BUS = S_AXI, BUS_STD = AXI, BUS_TYPE = SLAVE</w:t>
      </w:r>
    </w:p>
    <w:p w:rsidR="00BD6888" w:rsidRDefault="00BD6888" w:rsidP="00BD6888">
      <w:pPr>
        <w:pStyle w:val="120"/>
        <w:ind w:left="1030"/>
      </w:pPr>
      <w:r>
        <w:t xml:space="preserve">22  </w:t>
      </w:r>
    </w:p>
    <w:p w:rsidR="00BD6888" w:rsidRDefault="00BD6888" w:rsidP="00BD6888">
      <w:pPr>
        <w:pStyle w:val="120"/>
        <w:ind w:left="1030"/>
      </w:pPr>
      <w:r>
        <w:t>23  ## Generics for VHDL or Parameters for Verilog</w:t>
      </w:r>
    </w:p>
    <w:p w:rsidR="00BD6888" w:rsidRDefault="00BD6888" w:rsidP="00BD6888">
      <w:pPr>
        <w:pStyle w:val="120"/>
        <w:ind w:left="1030"/>
      </w:pPr>
      <w:r>
        <w:t>24  PARAMETER C_S_AXI_DATA_WIDTH = 32, DT = INTEGER, BUS = S_AXI, ASSIGNMENT = CONSTANT</w:t>
      </w:r>
    </w:p>
    <w:p w:rsidR="00BD6888" w:rsidRDefault="00BD6888" w:rsidP="00BD6888">
      <w:pPr>
        <w:pStyle w:val="120"/>
        <w:ind w:left="1030"/>
      </w:pPr>
      <w:r>
        <w:t>25  PARAMETER C_S_AXI_ADDR_WIDTH = 32, DT = INTEGER, BUS = S_AXI, ASSIGNMENT = CONSTANT</w:t>
      </w:r>
    </w:p>
    <w:p w:rsidR="00BD6888" w:rsidRDefault="00BD6888" w:rsidP="00BD6888">
      <w:pPr>
        <w:pStyle w:val="120"/>
        <w:ind w:left="1030"/>
      </w:pPr>
      <w:r>
        <w:t>26  PARAMETER C_S_AXI_ID_WIDTH = 4, DT = INTEGER, BUS = S_AXI</w:t>
      </w:r>
    </w:p>
    <w:p w:rsidR="00BD6888" w:rsidRDefault="00BD6888" w:rsidP="00BD6888">
      <w:pPr>
        <w:pStyle w:val="120"/>
        <w:ind w:left="1030"/>
      </w:pPr>
      <w:r>
        <w:t>27  PARAMETER C_RDATA_FIFO_DEPTH = 0, DT = INTEGER</w:t>
      </w:r>
    </w:p>
    <w:p w:rsidR="00BD6888" w:rsidRDefault="00BD6888" w:rsidP="00BD6888">
      <w:pPr>
        <w:pStyle w:val="120"/>
        <w:ind w:left="1030"/>
      </w:pPr>
      <w:r>
        <w:t>28  PARAMETER C_INCLUDE_TIMEOUT_CNT = 1, DT = INTEGER</w:t>
      </w:r>
    </w:p>
    <w:p w:rsidR="00352CD0" w:rsidRDefault="00352CD0" w:rsidP="00352CD0">
      <w:pPr>
        <w:pStyle w:val="af1"/>
      </w:pPr>
      <w:r>
        <w:rPr>
          <w:rFonts w:hint="eastAsia"/>
        </w:rPr>
        <w:lastRenderedPageBreak/>
        <w:t>라인</w:t>
      </w:r>
      <w:r>
        <w:rPr>
          <w:rFonts w:hint="eastAsia"/>
        </w:rPr>
        <w:t xml:space="preserve"> 29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8 </w:t>
      </w:r>
      <w:r>
        <w:rPr>
          <w:rFonts w:hint="eastAsia"/>
        </w:rPr>
        <w:t>클럭동안만</w:t>
      </w:r>
      <w:r>
        <w:rPr>
          <w:rFonts w:hint="eastAsia"/>
        </w:rPr>
        <w:t xml:space="preserve"> </w:t>
      </w:r>
      <w:r>
        <w:rPr>
          <w:rFonts w:hint="eastAsia"/>
        </w:rPr>
        <w:t>유지하도록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12</w:t>
      </w:r>
      <w:r>
        <w:rPr>
          <w:rFonts w:hint="eastAsia"/>
        </w:rPr>
        <w:t>클럭을</w:t>
      </w:r>
      <w:r>
        <w:rPr>
          <w:rFonts w:hint="eastAsia"/>
        </w:rPr>
        <w:t xml:space="preserve"> </w:t>
      </w:r>
      <w:r>
        <w:rPr>
          <w:rFonts w:hint="eastAsia"/>
        </w:rPr>
        <w:t>바꿨습니다</w:t>
      </w:r>
      <w:r>
        <w:rPr>
          <w:rFonts w:hint="eastAsia"/>
        </w:rPr>
        <w:t xml:space="preserve">.  </w:t>
      </w:r>
    </w:p>
    <w:p w:rsidR="00BD6888" w:rsidRDefault="00BD6888" w:rsidP="00BD6888">
      <w:pPr>
        <w:pStyle w:val="120"/>
        <w:ind w:left="1030"/>
      </w:pPr>
      <w:r>
        <w:t>29  PARAMETER C_TIMEOUT_CNTR_VAL = 12, DT = INTEGER</w:t>
      </w:r>
    </w:p>
    <w:p w:rsidR="00BD6888" w:rsidRDefault="00BD6888" w:rsidP="00BD6888">
      <w:pPr>
        <w:pStyle w:val="120"/>
        <w:ind w:left="1030"/>
      </w:pPr>
      <w:r>
        <w:t>30  PARAMETER C_ALIGN_BE_RDADDR = 0, DT = INTEGER</w:t>
      </w:r>
    </w:p>
    <w:p w:rsidR="00BD6888" w:rsidRDefault="00BD6888" w:rsidP="00BD6888">
      <w:pPr>
        <w:pStyle w:val="120"/>
        <w:ind w:left="1030"/>
      </w:pPr>
      <w:r>
        <w:t>31  PARAMETER C_S_AXI_SUPPORTS_WRITE = 1, DT = INTEGER, BUS = S_AXI</w:t>
      </w:r>
    </w:p>
    <w:p w:rsidR="00BD6888" w:rsidRDefault="00BD6888" w:rsidP="00BD6888">
      <w:pPr>
        <w:pStyle w:val="120"/>
        <w:ind w:left="1030"/>
      </w:pPr>
      <w:r>
        <w:t>32  PARAMETER C_S_AXI_SUPPORTS_READ = 1, DT = INTEGER, BUS = S_AXI</w:t>
      </w:r>
    </w:p>
    <w:p w:rsidR="00BD6888" w:rsidRDefault="00BD6888" w:rsidP="00BD6888">
      <w:pPr>
        <w:pStyle w:val="120"/>
        <w:ind w:left="1030"/>
      </w:pPr>
      <w:r>
        <w:t>33  PARAMETER C_FAMILY = virtex6, DT = STRING</w:t>
      </w:r>
    </w:p>
    <w:p w:rsidR="00BD6888" w:rsidRDefault="00BD6888" w:rsidP="00BD6888">
      <w:pPr>
        <w:pStyle w:val="120"/>
        <w:ind w:left="1030"/>
      </w:pPr>
      <w:r>
        <w:t>34  PARAMETER C_S_AXI_MEM0_BASEADDR = 0xffffffff, DT = std_logic_vector, CACHEABLE = TRUE, PAIR = C_S_AXI_MEM0_HIGHADDR, ADDRESS = BASE, BUS = S_AXI</w:t>
      </w:r>
    </w:p>
    <w:p w:rsidR="00BD6888" w:rsidRDefault="00BD6888" w:rsidP="00BD6888">
      <w:pPr>
        <w:pStyle w:val="120"/>
        <w:ind w:left="1030"/>
      </w:pPr>
      <w:r>
        <w:t>35  PARAMETER C_S_AXI_MEM0_HIGHADDR = 0x00000000, DT = std_logic_vector, PAIR = C_S_AXI_MEM0_BASEADDR, ADDRESS = HIGH, BUS = S_AXI</w:t>
      </w:r>
    </w:p>
    <w:p w:rsidR="00BD6888" w:rsidRDefault="00BD6888" w:rsidP="00BD6888">
      <w:pPr>
        <w:pStyle w:val="120"/>
        <w:ind w:left="1030"/>
      </w:pPr>
      <w:r>
        <w:t>36  PARAMETER C_S_AXI_MEM1_BASEADDR = 0xffffffff, DT = std_logic_vector, CACHEABLE = TRUE, PAIR = C_S_AXI_MEM1_HIGHADDR, ADDRESS = BASE, BUS = S_AXI</w:t>
      </w:r>
    </w:p>
    <w:p w:rsidR="00BD6888" w:rsidRDefault="00BD6888" w:rsidP="00BD6888">
      <w:pPr>
        <w:pStyle w:val="120"/>
        <w:ind w:left="1030"/>
      </w:pPr>
      <w:r>
        <w:t>37  PARAMETER C_S_AXI_MEM1_HIGHADDR = 0x00000000, DT = std_logic_vector, PAIR = C_S_AXI_MEM1_BASEADDR, ADDRESS = HIGH, BUS = S_AXI</w:t>
      </w:r>
    </w:p>
    <w:p w:rsidR="00BD6888" w:rsidRDefault="00BD6888" w:rsidP="00BD6888">
      <w:pPr>
        <w:pStyle w:val="120"/>
        <w:ind w:left="1030"/>
      </w:pPr>
      <w:r>
        <w:t>38  PARAMETER C_S_AXI_MEM2_BASEADDR = 0xffffffff, DT = std_logic_vector, CACHEABLE = TRUE, PAIR = C_S_AXI_MEM2_HIGHADDR, ADDRESS = BASE, BUS = S_AXI</w:t>
      </w:r>
    </w:p>
    <w:p w:rsidR="00BD6888" w:rsidRDefault="00BD6888" w:rsidP="00BD6888">
      <w:pPr>
        <w:pStyle w:val="120"/>
        <w:ind w:left="1030"/>
      </w:pPr>
      <w:r>
        <w:t>39  PARAMETER C_S_AXI_MEM2_HIGHADDR = 0x00000000, DT = std_logic_vector, PAIR = C_S_AXI_MEM2_BASEADDR, ADDRESS = HIGH, BUS = S_AXI</w:t>
      </w:r>
    </w:p>
    <w:p w:rsidR="00BD6888" w:rsidRDefault="00BD6888" w:rsidP="00BD6888">
      <w:pPr>
        <w:pStyle w:val="120"/>
        <w:ind w:left="1030"/>
      </w:pPr>
      <w:r>
        <w:t>40  PARAMETER C_S_AXI_MEM3_BASEADDR = 0xffffffff, DT = std_logic_vector, CACHEABLE = TRUE, PAIR = C_S_AXI_MEM3_HIGHADDR, ADDRESS = BASE, BUS = S_AXI</w:t>
      </w:r>
    </w:p>
    <w:p w:rsidR="00BD6888" w:rsidRDefault="00BD6888" w:rsidP="00BD6888">
      <w:pPr>
        <w:pStyle w:val="120"/>
        <w:ind w:left="1030"/>
      </w:pPr>
      <w:r>
        <w:t>41  PARAMETER C_S_AXI_MEM3_HIGHADDR = 0x00000000, DT = std_logic_vector, PAIR = C_S_AXI_MEM3_BASEADDR, ADDRESS = HIGH, BUS = S_AXI</w:t>
      </w:r>
    </w:p>
    <w:p w:rsidR="00BD6888" w:rsidRDefault="00BD6888" w:rsidP="00BD6888">
      <w:pPr>
        <w:pStyle w:val="120"/>
        <w:ind w:left="1030"/>
      </w:pPr>
      <w:r>
        <w:t>42  PARAMETER C_S_AXI_PROTOCOL = AXI4, TYPE = NON_HDL, ASSIGNMENT = CONSTANT, DT = STRING, BUS = S_AXI</w:t>
      </w:r>
    </w:p>
    <w:p w:rsidR="00BD6888" w:rsidRDefault="00BD6888" w:rsidP="00BD6888">
      <w:pPr>
        <w:pStyle w:val="120"/>
        <w:ind w:left="1030"/>
      </w:pPr>
      <w:r>
        <w:t xml:space="preserve">43  </w:t>
      </w:r>
    </w:p>
    <w:p w:rsidR="00352CD0" w:rsidRDefault="00352CD0" w:rsidP="00352CD0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45~54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로직에서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준비했습니다</w:t>
      </w:r>
      <w:r>
        <w:rPr>
          <w:rFonts w:hint="eastAsia"/>
        </w:rPr>
        <w:t>.</w:t>
      </w:r>
    </w:p>
    <w:p w:rsidR="00BD6888" w:rsidRDefault="00BD6888" w:rsidP="00BD6888">
      <w:pPr>
        <w:pStyle w:val="120"/>
        <w:ind w:left="1030"/>
      </w:pPr>
      <w:r>
        <w:t>44  ## Ports</w:t>
      </w:r>
    </w:p>
    <w:p w:rsidR="00BD6888" w:rsidRDefault="00BD6888" w:rsidP="00BD6888">
      <w:pPr>
        <w:pStyle w:val="120"/>
        <w:ind w:left="1030"/>
      </w:pPr>
      <w:r>
        <w:t>45  PORT data_from_user0 = "", DIR = I, VEC = [31:0]</w:t>
      </w:r>
    </w:p>
    <w:p w:rsidR="00BD6888" w:rsidRDefault="00BD6888" w:rsidP="00BD6888">
      <w:pPr>
        <w:pStyle w:val="120"/>
        <w:ind w:left="1030"/>
      </w:pPr>
      <w:r>
        <w:t>46  PORT data_from_user1 = "", DIR = I, VEC = [31:0]</w:t>
      </w:r>
    </w:p>
    <w:p w:rsidR="00BD6888" w:rsidRDefault="00BD6888" w:rsidP="00BD6888">
      <w:pPr>
        <w:pStyle w:val="120"/>
        <w:ind w:left="1030"/>
      </w:pPr>
      <w:r>
        <w:t>47  PORT data_from_user2 = "", DIR = I, VEC = [31:0]</w:t>
      </w:r>
    </w:p>
    <w:p w:rsidR="00BD6888" w:rsidRDefault="00BD6888" w:rsidP="00BD6888">
      <w:pPr>
        <w:pStyle w:val="120"/>
        <w:ind w:left="1030"/>
      </w:pPr>
      <w:r>
        <w:t>48  PORT data_from_user3 = "", DIR = I, VEC = [31:0]</w:t>
      </w:r>
    </w:p>
    <w:p w:rsidR="00BD6888" w:rsidRDefault="00BD6888" w:rsidP="00BD6888">
      <w:pPr>
        <w:pStyle w:val="120"/>
        <w:ind w:left="1030"/>
      </w:pPr>
      <w:r>
        <w:t>49  PORT data_to_user = "", DIR = O, VEC = [31:0]</w:t>
      </w:r>
    </w:p>
    <w:p w:rsidR="00BD6888" w:rsidRDefault="00BD6888" w:rsidP="00BD6888">
      <w:pPr>
        <w:pStyle w:val="120"/>
        <w:ind w:left="1030"/>
      </w:pPr>
      <w:r>
        <w:t>50  PORT user_cs = "", DIR = O, VEC = [3:0]</w:t>
      </w:r>
    </w:p>
    <w:p w:rsidR="00BD6888" w:rsidRDefault="00BD6888" w:rsidP="00BD6888">
      <w:pPr>
        <w:pStyle w:val="120"/>
        <w:ind w:left="1030"/>
      </w:pPr>
      <w:r>
        <w:t>51  PORT user_rd = "", DIR = O</w:t>
      </w:r>
    </w:p>
    <w:p w:rsidR="00BD6888" w:rsidRDefault="00BD6888" w:rsidP="00BD6888">
      <w:pPr>
        <w:pStyle w:val="120"/>
        <w:ind w:left="1030"/>
      </w:pPr>
      <w:r>
        <w:t>52  PORT user_wr = "", DIR = O</w:t>
      </w:r>
    </w:p>
    <w:p w:rsidR="00BD6888" w:rsidRDefault="00BD6888" w:rsidP="00BD6888">
      <w:pPr>
        <w:pStyle w:val="120"/>
        <w:ind w:left="1030"/>
      </w:pPr>
      <w:r>
        <w:t>53  PORT user_clk = "", DIR = O</w:t>
      </w:r>
    </w:p>
    <w:p w:rsidR="00BD6888" w:rsidRDefault="00BD6888" w:rsidP="00BD6888">
      <w:pPr>
        <w:pStyle w:val="120"/>
        <w:ind w:left="1030"/>
      </w:pPr>
      <w:r>
        <w:t>54  PORT user_add = "", DIR = O, VEC = [11:0]</w:t>
      </w:r>
    </w:p>
    <w:p w:rsidR="00BD6888" w:rsidRDefault="00BD6888" w:rsidP="00BD6888">
      <w:pPr>
        <w:pStyle w:val="120"/>
        <w:ind w:left="1030"/>
      </w:pPr>
      <w:r>
        <w:t xml:space="preserve">55  </w:t>
      </w:r>
    </w:p>
    <w:p w:rsidR="00BD6888" w:rsidRDefault="00BD6888" w:rsidP="00BD6888">
      <w:pPr>
        <w:pStyle w:val="120"/>
        <w:ind w:left="1030"/>
      </w:pPr>
      <w:r>
        <w:t>56  PORT S_AXI_ACLK = "", DIR = I, SIGIS = CLK, BUS = S_AXI</w:t>
      </w:r>
    </w:p>
    <w:p w:rsidR="00352CD0" w:rsidRDefault="00352CD0" w:rsidP="00BD6888">
      <w:pPr>
        <w:pStyle w:val="120"/>
        <w:ind w:left="1030"/>
      </w:pPr>
    </w:p>
    <w:p w:rsidR="00352CD0" w:rsidRDefault="00352CD0" w:rsidP="00BD6888">
      <w:pPr>
        <w:pStyle w:val="120"/>
        <w:ind w:left="1030"/>
      </w:pPr>
      <w:r>
        <w:rPr>
          <w:rFonts w:hint="eastAsia"/>
        </w:rPr>
        <w:t>&gt;&gt;&gt;&gt;&gt;&gt;</w:t>
      </w:r>
    </w:p>
    <w:p w:rsidR="00352CD0" w:rsidRDefault="00352CD0" w:rsidP="00BD6888">
      <w:pPr>
        <w:pStyle w:val="120"/>
        <w:ind w:left="1030"/>
      </w:pPr>
    </w:p>
    <w:p w:rsidR="00BD6888" w:rsidRDefault="00BD6888" w:rsidP="00BD6888">
      <w:pPr>
        <w:pStyle w:val="120"/>
        <w:ind w:left="1030"/>
      </w:pPr>
      <w:r>
        <w:t>92  PORT S_AXI_RLAST = RLAST, DIR = O, BUS = S_AXI</w:t>
      </w:r>
    </w:p>
    <w:p w:rsidR="00BD6888" w:rsidRDefault="00BD6888" w:rsidP="00BD6888">
      <w:pPr>
        <w:pStyle w:val="120"/>
        <w:ind w:left="1030"/>
      </w:pPr>
      <w:r>
        <w:t xml:space="preserve">93  </w:t>
      </w:r>
    </w:p>
    <w:p w:rsidR="00BD6888" w:rsidRDefault="00BD6888" w:rsidP="00BD6888">
      <w:pPr>
        <w:pStyle w:val="120"/>
        <w:ind w:left="1030"/>
      </w:pPr>
      <w:r>
        <w:t>94  END</w:t>
      </w:r>
    </w:p>
    <w:p w:rsidR="0087254C" w:rsidRPr="006B337B" w:rsidRDefault="0087254C" w:rsidP="0087254C">
      <w:pPr>
        <w:pStyle w:val="3"/>
      </w:pPr>
      <w:r>
        <w:rPr>
          <w:rFonts w:hint="eastAsia"/>
        </w:rPr>
        <w:lastRenderedPageBreak/>
        <w:t>버스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  <w:p w:rsidR="0087254C" w:rsidRDefault="00352CD0" w:rsidP="0087254C">
      <w:pPr>
        <w:pStyle w:val="af1"/>
        <w:ind w:left="1232" w:hangingChars="100" w:hanging="240"/>
        <w:jc w:val="center"/>
      </w:pPr>
      <w:r>
        <w:rPr>
          <w:noProof/>
        </w:rPr>
        <w:drawing>
          <wp:inline distT="0" distB="0" distL="0" distR="0" wp14:anchorId="1A551118" wp14:editId="21D0ED09">
            <wp:extent cx="5647765" cy="2727943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57007" cy="27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4C" w:rsidRDefault="0087254C" w:rsidP="0087254C">
      <w:pPr>
        <w:pStyle w:val="3"/>
      </w:pP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  <w:p w:rsidR="0023515B" w:rsidRDefault="0087254C" w:rsidP="0087254C">
      <w:pPr>
        <w:pStyle w:val="af1"/>
        <w:jc w:val="center"/>
      </w:pPr>
      <w:r>
        <w:rPr>
          <w:noProof/>
        </w:rPr>
        <w:drawing>
          <wp:inline distT="0" distB="0" distL="0" distR="0" wp14:anchorId="0DE4C379" wp14:editId="51078111">
            <wp:extent cx="3808002" cy="4087906"/>
            <wp:effectExtent l="0" t="0" r="2540" b="825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1263" cy="409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4C" w:rsidRDefault="0087254C" w:rsidP="0087254C">
      <w:pPr>
        <w:pStyle w:val="3"/>
      </w:pPr>
      <w:r>
        <w:rPr>
          <w:rFonts w:hint="eastAsia"/>
        </w:rPr>
        <w:lastRenderedPageBreak/>
        <w:t>어드레스</w:t>
      </w:r>
      <w:r>
        <w:rPr>
          <w:rFonts w:hint="eastAsia"/>
        </w:rPr>
        <w:t xml:space="preserve"> </w:t>
      </w:r>
      <w:r>
        <w:rPr>
          <w:rFonts w:hint="eastAsia"/>
        </w:rPr>
        <w:t>할당</w:t>
      </w:r>
    </w:p>
    <w:p w:rsidR="0087254C" w:rsidRDefault="0087254C" w:rsidP="0087254C">
      <w:pPr>
        <w:jc w:val="center"/>
      </w:pPr>
      <w:r>
        <w:rPr>
          <w:noProof/>
        </w:rPr>
        <w:drawing>
          <wp:inline distT="0" distB="0" distL="0" distR="0" wp14:anchorId="0F51314A" wp14:editId="38DC9569">
            <wp:extent cx="5266667" cy="2333333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4C" w:rsidRDefault="0087254C" w:rsidP="0087254C">
      <w:pPr>
        <w:pStyle w:val="3"/>
      </w:pPr>
      <w:r>
        <w:rPr>
          <w:rFonts w:hint="eastAsia"/>
        </w:rPr>
        <w:t>수정된</w:t>
      </w:r>
      <w:r>
        <w:rPr>
          <w:rFonts w:hint="eastAsia"/>
        </w:rPr>
        <w:t xml:space="preserve"> MHS FILE</w:t>
      </w:r>
    </w:p>
    <w:p w:rsidR="0087254C" w:rsidRDefault="0087254C" w:rsidP="0087254C">
      <w:pPr>
        <w:pStyle w:val="120"/>
        <w:ind w:left="1030"/>
      </w:pPr>
      <w:r>
        <w:t>PORT RS232_Uart_1_sout = RS232_Uart_1_sout, DIR = O</w:t>
      </w:r>
    </w:p>
    <w:p w:rsidR="0087254C" w:rsidRDefault="0087254C" w:rsidP="0087254C">
      <w:pPr>
        <w:pStyle w:val="120"/>
        <w:ind w:left="1030"/>
      </w:pPr>
      <w:r>
        <w:t xml:space="preserve"> PORT RS232_Uart_1_sin = RS232_Uart_1_sin, DIR = I</w:t>
      </w:r>
    </w:p>
    <w:p w:rsidR="0087254C" w:rsidRDefault="0087254C" w:rsidP="0087254C">
      <w:pPr>
        <w:pStyle w:val="120"/>
        <w:ind w:left="1030"/>
      </w:pPr>
      <w:r>
        <w:t xml:space="preserve"> PORT RESET = RESET, DIR = I, SIGIS = RST, RST_POLARITY = 1</w:t>
      </w:r>
    </w:p>
    <w:p w:rsidR="0087254C" w:rsidRDefault="0087254C" w:rsidP="0087254C">
      <w:pPr>
        <w:pStyle w:val="120"/>
        <w:ind w:left="1030"/>
      </w:pPr>
      <w:r>
        <w:t xml:space="preserve"> PORT CLK_P = CLK, DIR = I, DIFFERENTIAL_POLARITY = P, SIGIS = CLK, CLK_FREQ = 200000000</w:t>
      </w:r>
    </w:p>
    <w:p w:rsidR="0087254C" w:rsidRDefault="0087254C" w:rsidP="0087254C">
      <w:pPr>
        <w:pStyle w:val="120"/>
        <w:ind w:left="1030"/>
      </w:pPr>
      <w:r>
        <w:t xml:space="preserve"> PORT CLK_N = CLK, DIR = I, DIFFERENTIAL_POLARITY = N, SIGIS = CLK, CLK_FREQ = 200000000</w:t>
      </w:r>
    </w:p>
    <w:p w:rsidR="0087254C" w:rsidRDefault="0087254C" w:rsidP="0087254C">
      <w:pPr>
        <w:pStyle w:val="120"/>
        <w:ind w:left="1030"/>
      </w:pPr>
      <w:r>
        <w:t xml:space="preserve"> PORT mylogic_0_my_out_pin = mylogic_0_my_out, DIR = O, VEC = [31:0]</w:t>
      </w:r>
    </w:p>
    <w:p w:rsidR="0087254C" w:rsidRDefault="0087254C" w:rsidP="0087254C">
      <w:pPr>
        <w:pStyle w:val="120"/>
        <w:ind w:left="1030"/>
      </w:pPr>
      <w:r>
        <w:t xml:space="preserve"> PORT mylogic_0_my_in_pin = mylogic_0_my_in, DIR = I, VEC = [31:0]</w:t>
      </w:r>
    </w:p>
    <w:p w:rsidR="0087254C" w:rsidRDefault="0087254C" w:rsidP="0087254C">
      <w:pPr>
        <w:pStyle w:val="120"/>
        <w:ind w:left="1030"/>
      </w:pPr>
      <w:r>
        <w:t xml:space="preserve"> PORT user_add = axi_user_logic_32x8192_4cs_0_user_add, DIR = O, VEC = [11:0]</w:t>
      </w:r>
    </w:p>
    <w:p w:rsidR="0087254C" w:rsidRDefault="0087254C" w:rsidP="0087254C">
      <w:pPr>
        <w:pStyle w:val="120"/>
        <w:ind w:left="1030"/>
      </w:pPr>
      <w:r>
        <w:t xml:space="preserve"> PORT user_wr = axi_user_logic_32x8192_4cs_0_user_wr, DIR = O</w:t>
      </w:r>
    </w:p>
    <w:p w:rsidR="0087254C" w:rsidRDefault="0087254C" w:rsidP="0087254C">
      <w:pPr>
        <w:pStyle w:val="120"/>
        <w:ind w:left="1030"/>
      </w:pPr>
      <w:r>
        <w:t xml:space="preserve"> PORT user_clk = axi_user_logic_32x8192_4cs_0_user_clk, DIR = O</w:t>
      </w:r>
    </w:p>
    <w:p w:rsidR="0087254C" w:rsidRDefault="0087254C" w:rsidP="0087254C">
      <w:pPr>
        <w:pStyle w:val="120"/>
        <w:ind w:left="1030"/>
      </w:pPr>
      <w:r>
        <w:t xml:space="preserve"> PORT data_from_user2 = axi_user_logic_32x8192_4cs_0_data_from_user2, DIR = I, VEC = [31:0]</w:t>
      </w:r>
    </w:p>
    <w:p w:rsidR="0087254C" w:rsidRDefault="0087254C" w:rsidP="0087254C">
      <w:pPr>
        <w:pStyle w:val="120"/>
        <w:ind w:left="1030"/>
      </w:pPr>
      <w:r>
        <w:t xml:space="preserve"> PORT user_cs = axi_user_logic_32x8192_4cs_0_user_cs, DIR = O, VEC = [3:0]</w:t>
      </w:r>
    </w:p>
    <w:p w:rsidR="0087254C" w:rsidRDefault="0087254C" w:rsidP="0087254C">
      <w:pPr>
        <w:pStyle w:val="120"/>
        <w:ind w:left="1030"/>
      </w:pPr>
      <w:r>
        <w:t xml:space="preserve"> PORT user_rd = axi_user_logic_32x8192_4cs_0_user_rd, DIR = O</w:t>
      </w:r>
    </w:p>
    <w:p w:rsidR="0087254C" w:rsidRDefault="0087254C" w:rsidP="0087254C">
      <w:pPr>
        <w:pStyle w:val="120"/>
        <w:ind w:left="1030"/>
      </w:pPr>
      <w:r>
        <w:t xml:space="preserve"> PORT data_from_user0 = axi_user_logic_32x8192_4cs_0_data_from_user0, DIR = I, VEC = [31:0]</w:t>
      </w:r>
    </w:p>
    <w:p w:rsidR="0087254C" w:rsidRDefault="0087254C" w:rsidP="0087254C">
      <w:pPr>
        <w:pStyle w:val="120"/>
        <w:ind w:left="1030"/>
      </w:pPr>
      <w:r>
        <w:t xml:space="preserve"> PORT data_from_user1 = axi_user_logic_32x8192_4cs_0_data_from_user1, DIR = I, VEC = [31:0]</w:t>
      </w:r>
    </w:p>
    <w:p w:rsidR="0087254C" w:rsidRDefault="0087254C" w:rsidP="0087254C">
      <w:pPr>
        <w:pStyle w:val="120"/>
        <w:ind w:left="1030"/>
      </w:pPr>
      <w:r>
        <w:t xml:space="preserve"> PORT data_from_user3 = axi_user_logic_32x8192_4cs_0_data_from_user3, DIR = I, VEC = [31:0]</w:t>
      </w:r>
    </w:p>
    <w:p w:rsidR="0087254C" w:rsidRDefault="0087254C" w:rsidP="0087254C">
      <w:pPr>
        <w:pStyle w:val="120"/>
        <w:ind w:left="1030"/>
      </w:pPr>
      <w:r>
        <w:t xml:space="preserve"> PORT data_to_user = axi_user_logic_32x8192_4cs_0_data_to_user, DIR = O, VEC = [31:0]</w:t>
      </w:r>
    </w:p>
    <w:p w:rsidR="0087254C" w:rsidRDefault="0087254C" w:rsidP="0087254C">
      <w:pPr>
        <w:pStyle w:val="120"/>
        <w:ind w:left="1030"/>
      </w:pPr>
    </w:p>
    <w:p w:rsidR="0087254C" w:rsidRDefault="0087254C" w:rsidP="0087254C">
      <w:pPr>
        <w:pStyle w:val="120"/>
        <w:ind w:left="1030"/>
      </w:pPr>
      <w:r>
        <w:t>BEGIN axi_user_logic_32x8192_4cs</w:t>
      </w:r>
    </w:p>
    <w:p w:rsidR="0087254C" w:rsidRDefault="0087254C" w:rsidP="0087254C">
      <w:pPr>
        <w:pStyle w:val="120"/>
        <w:ind w:left="1030"/>
      </w:pPr>
      <w:r>
        <w:t xml:space="preserve"> PARAMETER INSTANCE = axi_user_logic_32x8192_4cs_0</w:t>
      </w:r>
    </w:p>
    <w:p w:rsidR="0087254C" w:rsidRDefault="0087254C" w:rsidP="0087254C">
      <w:pPr>
        <w:pStyle w:val="120"/>
        <w:ind w:left="1030"/>
      </w:pPr>
      <w:r>
        <w:t xml:space="preserve"> PARAMETER HW_VER = 1.01.b</w:t>
      </w:r>
    </w:p>
    <w:p w:rsidR="0087254C" w:rsidRDefault="0087254C" w:rsidP="0087254C">
      <w:pPr>
        <w:pStyle w:val="120"/>
        <w:ind w:left="1030"/>
      </w:pPr>
      <w:r>
        <w:t xml:space="preserve"> PARAMETER C_S_AXI_MEM0_BASEADDR = 0x76a00000</w:t>
      </w:r>
    </w:p>
    <w:p w:rsidR="0087254C" w:rsidRDefault="0087254C" w:rsidP="0087254C">
      <w:pPr>
        <w:pStyle w:val="120"/>
        <w:ind w:left="1030"/>
      </w:pPr>
      <w:r>
        <w:t xml:space="preserve"> PARAMETER C_S_AXI_MEM0_HIGHADDR = 0x76a0ffff</w:t>
      </w:r>
    </w:p>
    <w:p w:rsidR="0087254C" w:rsidRDefault="0087254C" w:rsidP="0087254C">
      <w:pPr>
        <w:pStyle w:val="120"/>
        <w:ind w:left="1030"/>
      </w:pPr>
      <w:r>
        <w:t xml:space="preserve"> PARAMETER C_S_AXI_MEM1_BASEADDR = 0x76a20000</w:t>
      </w:r>
    </w:p>
    <w:p w:rsidR="0087254C" w:rsidRDefault="0087254C" w:rsidP="0087254C">
      <w:pPr>
        <w:pStyle w:val="120"/>
        <w:ind w:left="1030"/>
      </w:pPr>
      <w:r>
        <w:t xml:space="preserve"> PARAMETER C_S_AXI_MEM1_HIGHADDR = 0x76a2ffff</w:t>
      </w:r>
    </w:p>
    <w:p w:rsidR="0087254C" w:rsidRDefault="0087254C" w:rsidP="0087254C">
      <w:pPr>
        <w:pStyle w:val="120"/>
        <w:ind w:left="1030"/>
      </w:pPr>
      <w:r>
        <w:t xml:space="preserve"> PARAMETER C_S_AXI_MEM2_BASEADDR = 0x76a40000</w:t>
      </w:r>
    </w:p>
    <w:p w:rsidR="0087254C" w:rsidRDefault="0087254C" w:rsidP="0087254C">
      <w:pPr>
        <w:pStyle w:val="120"/>
        <w:ind w:left="1030"/>
      </w:pPr>
      <w:r>
        <w:t xml:space="preserve"> PARAMETER C_S_AXI_MEM2_HIGHADDR = 0x76a4ffff</w:t>
      </w:r>
    </w:p>
    <w:p w:rsidR="0087254C" w:rsidRDefault="0087254C" w:rsidP="0087254C">
      <w:pPr>
        <w:pStyle w:val="120"/>
        <w:ind w:left="1030"/>
      </w:pPr>
      <w:r>
        <w:t xml:space="preserve"> PARAMETER C_S_AXI_MEM3_BASEADDR = 0x76a60000</w:t>
      </w:r>
    </w:p>
    <w:p w:rsidR="0087254C" w:rsidRDefault="0087254C" w:rsidP="0087254C">
      <w:pPr>
        <w:pStyle w:val="120"/>
        <w:ind w:left="1030"/>
      </w:pPr>
      <w:r>
        <w:t xml:space="preserve"> PARAMETER C_S_AXI_MEM3_HIGHADDR = 0x76a6ffff</w:t>
      </w:r>
    </w:p>
    <w:p w:rsidR="0087254C" w:rsidRDefault="0087254C" w:rsidP="0087254C">
      <w:pPr>
        <w:pStyle w:val="120"/>
        <w:ind w:left="1030"/>
      </w:pPr>
      <w:r>
        <w:t xml:space="preserve"> BUS_INTERFACE S_AXI = axi4lite_0</w:t>
      </w:r>
    </w:p>
    <w:p w:rsidR="0087254C" w:rsidRDefault="0087254C" w:rsidP="0087254C">
      <w:pPr>
        <w:pStyle w:val="120"/>
        <w:ind w:left="1030"/>
      </w:pPr>
      <w:r>
        <w:t xml:space="preserve"> PORT S_AXI_ACLK = clk_75_0000MHz</w:t>
      </w:r>
    </w:p>
    <w:p w:rsidR="0087254C" w:rsidRDefault="0087254C" w:rsidP="0087254C">
      <w:pPr>
        <w:pStyle w:val="120"/>
        <w:ind w:left="1030"/>
      </w:pPr>
      <w:r>
        <w:t xml:space="preserve"> PORT user_add = axi_user_logic_32x8192_4cs_0_user_add</w:t>
      </w:r>
    </w:p>
    <w:p w:rsidR="0087254C" w:rsidRDefault="0087254C" w:rsidP="0087254C">
      <w:pPr>
        <w:pStyle w:val="120"/>
        <w:ind w:left="1030"/>
      </w:pPr>
      <w:r>
        <w:t xml:space="preserve"> PORT user_wr = axi_user_logic_32x8192_4cs_0_user_wr</w:t>
      </w:r>
    </w:p>
    <w:p w:rsidR="0087254C" w:rsidRDefault="0087254C" w:rsidP="0087254C">
      <w:pPr>
        <w:pStyle w:val="120"/>
        <w:ind w:left="1030"/>
      </w:pPr>
      <w:r>
        <w:t xml:space="preserve"> PORT user_clk = axi_user_logic_32x8192_4cs_0_user_clk</w:t>
      </w:r>
    </w:p>
    <w:p w:rsidR="0087254C" w:rsidRDefault="0087254C" w:rsidP="0087254C">
      <w:pPr>
        <w:pStyle w:val="120"/>
        <w:ind w:left="1030"/>
      </w:pPr>
      <w:r>
        <w:t xml:space="preserve"> PORT data_from_user2 = axi_user_logic_32x8192_4cs_0_data_from_user2</w:t>
      </w:r>
    </w:p>
    <w:p w:rsidR="0087254C" w:rsidRDefault="0087254C" w:rsidP="0087254C">
      <w:pPr>
        <w:pStyle w:val="120"/>
        <w:ind w:left="1030"/>
      </w:pPr>
      <w:r>
        <w:t xml:space="preserve"> PORT user_cs = axi_user_logic_32x8192_4cs_0_user_cs</w:t>
      </w:r>
    </w:p>
    <w:p w:rsidR="0087254C" w:rsidRDefault="0087254C" w:rsidP="0087254C">
      <w:pPr>
        <w:pStyle w:val="120"/>
        <w:ind w:left="1030"/>
      </w:pPr>
      <w:r>
        <w:t xml:space="preserve"> PORT user_rd = axi_user_logic_32x8192_4cs_0_user_rd</w:t>
      </w:r>
    </w:p>
    <w:p w:rsidR="0087254C" w:rsidRDefault="0087254C" w:rsidP="0087254C">
      <w:pPr>
        <w:pStyle w:val="120"/>
        <w:ind w:left="1030"/>
      </w:pPr>
      <w:r>
        <w:t xml:space="preserve"> PORT data_from_user0 = axi_user_logic_32x8192_4cs_0_data_from_user0</w:t>
      </w:r>
    </w:p>
    <w:p w:rsidR="0087254C" w:rsidRDefault="0087254C" w:rsidP="0087254C">
      <w:pPr>
        <w:pStyle w:val="120"/>
        <w:ind w:left="1030"/>
      </w:pPr>
      <w:r>
        <w:t xml:space="preserve"> PORT data_from_user1 = axi_user_logic_32x8192_4cs_0_data_from_user1</w:t>
      </w:r>
    </w:p>
    <w:p w:rsidR="0087254C" w:rsidRDefault="0087254C" w:rsidP="0087254C">
      <w:pPr>
        <w:pStyle w:val="120"/>
        <w:ind w:left="1030"/>
      </w:pPr>
      <w:r>
        <w:t xml:space="preserve"> PORT data_from_user3 = axi_user_logic_32x8192_4cs_0_data_from_user3</w:t>
      </w:r>
    </w:p>
    <w:p w:rsidR="0087254C" w:rsidRDefault="0087254C" w:rsidP="0087254C">
      <w:pPr>
        <w:pStyle w:val="120"/>
        <w:ind w:left="1030"/>
      </w:pPr>
      <w:r>
        <w:t xml:space="preserve"> PORT data_to_user = axi_user_logic_32x8192_4cs_0_data_to_user</w:t>
      </w:r>
    </w:p>
    <w:p w:rsidR="0087254C" w:rsidRDefault="0087254C" w:rsidP="0087254C">
      <w:pPr>
        <w:pStyle w:val="120"/>
        <w:ind w:left="1030"/>
      </w:pPr>
      <w:r>
        <w:t>END</w:t>
      </w:r>
    </w:p>
    <w:p w:rsidR="0087254C" w:rsidRDefault="00061784" w:rsidP="00061784">
      <w:pPr>
        <w:pStyle w:val="3"/>
      </w:pPr>
      <w:r>
        <w:rPr>
          <w:rFonts w:hint="eastAsia"/>
        </w:rPr>
        <w:lastRenderedPageBreak/>
        <w:t>수정된</w:t>
      </w:r>
      <w:r>
        <w:rPr>
          <w:rFonts w:hint="eastAsia"/>
        </w:rPr>
        <w:t xml:space="preserve"> top file</w:t>
      </w:r>
    </w:p>
    <w:p w:rsidR="00061784" w:rsidRDefault="00061784" w:rsidP="00061784">
      <w:pPr>
        <w:pStyle w:val="120"/>
        <w:ind w:left="1030"/>
      </w:pPr>
      <w:r>
        <w:t>1  -------------------------------------------------------------------------------</w:t>
      </w:r>
    </w:p>
    <w:p w:rsidR="00061784" w:rsidRDefault="00061784" w:rsidP="00061784">
      <w:pPr>
        <w:pStyle w:val="120"/>
        <w:ind w:left="1030"/>
      </w:pPr>
      <w:r>
        <w:t>2  -- system_top.vhd</w:t>
      </w:r>
    </w:p>
    <w:p w:rsidR="00061784" w:rsidRDefault="00061784" w:rsidP="00061784">
      <w:pPr>
        <w:pStyle w:val="120"/>
        <w:ind w:left="1030"/>
      </w:pPr>
      <w:r>
        <w:t>3  -------------------------------------------------------------------------------</w:t>
      </w:r>
    </w:p>
    <w:p w:rsidR="00061784" w:rsidRDefault="00061784" w:rsidP="00061784">
      <w:pPr>
        <w:pStyle w:val="120"/>
        <w:ind w:left="1030"/>
      </w:pPr>
      <w:r>
        <w:t>4  library IEEE;</w:t>
      </w:r>
    </w:p>
    <w:p w:rsidR="00061784" w:rsidRDefault="00061784" w:rsidP="00061784">
      <w:pPr>
        <w:pStyle w:val="120"/>
        <w:ind w:left="1030"/>
      </w:pPr>
      <w:r>
        <w:t>5  use IEEE.STD_LOGIC_1164.ALL;</w:t>
      </w:r>
    </w:p>
    <w:p w:rsidR="00061784" w:rsidRDefault="00061784" w:rsidP="00061784">
      <w:pPr>
        <w:pStyle w:val="120"/>
        <w:ind w:left="1030"/>
      </w:pPr>
      <w:r>
        <w:t xml:space="preserve">6  </w:t>
      </w:r>
    </w:p>
    <w:p w:rsidR="00061784" w:rsidRDefault="00061784" w:rsidP="00061784">
      <w:pPr>
        <w:pStyle w:val="120"/>
        <w:ind w:left="1030"/>
      </w:pPr>
      <w:r>
        <w:t>7  library UNISIM;</w:t>
      </w:r>
    </w:p>
    <w:p w:rsidR="00061784" w:rsidRDefault="00061784" w:rsidP="00061784">
      <w:pPr>
        <w:pStyle w:val="120"/>
        <w:ind w:left="1030"/>
      </w:pPr>
      <w:r>
        <w:t>8  use UNISIM.VCOMPONENTS.ALL;</w:t>
      </w:r>
    </w:p>
    <w:p w:rsidR="00061784" w:rsidRDefault="00061784" w:rsidP="00061784">
      <w:pPr>
        <w:pStyle w:val="120"/>
        <w:ind w:left="1030"/>
      </w:pPr>
      <w:r>
        <w:t xml:space="preserve">9  </w:t>
      </w:r>
    </w:p>
    <w:p w:rsidR="00061784" w:rsidRDefault="00061784" w:rsidP="00061784">
      <w:pPr>
        <w:pStyle w:val="120"/>
        <w:ind w:left="1030"/>
      </w:pPr>
      <w:r>
        <w:t>10  entity system_top is</w:t>
      </w:r>
    </w:p>
    <w:p w:rsidR="00061784" w:rsidRDefault="00061784" w:rsidP="00061784">
      <w:pPr>
        <w:pStyle w:val="120"/>
        <w:ind w:left="1030"/>
      </w:pPr>
      <w:r>
        <w:t>11    port (</w:t>
      </w:r>
    </w:p>
    <w:p w:rsidR="00061784" w:rsidRDefault="00061784" w:rsidP="00061784">
      <w:pPr>
        <w:pStyle w:val="120"/>
        <w:ind w:left="1030"/>
      </w:pPr>
      <w:r>
        <w:t>12      RS232_Uart_1_sout : out std_logic;</w:t>
      </w:r>
    </w:p>
    <w:p w:rsidR="00061784" w:rsidRDefault="00061784" w:rsidP="00061784">
      <w:pPr>
        <w:pStyle w:val="120"/>
        <w:ind w:left="1030"/>
      </w:pPr>
      <w:r>
        <w:t>13      RS232_Uart_1_sin : in std_logic;</w:t>
      </w:r>
    </w:p>
    <w:p w:rsidR="00061784" w:rsidRDefault="00061784" w:rsidP="00061784">
      <w:pPr>
        <w:pStyle w:val="120"/>
        <w:ind w:left="1030"/>
      </w:pPr>
      <w:r>
        <w:t>14      RESET : in std_logic;</w:t>
      </w:r>
    </w:p>
    <w:p w:rsidR="00061784" w:rsidRDefault="00061784" w:rsidP="00061784">
      <w:pPr>
        <w:pStyle w:val="120"/>
        <w:ind w:left="1030"/>
      </w:pPr>
      <w:r>
        <w:t>15      CLK_P : in std_logic;</w:t>
      </w:r>
    </w:p>
    <w:p w:rsidR="00061784" w:rsidRDefault="00061784" w:rsidP="00061784">
      <w:pPr>
        <w:pStyle w:val="120"/>
        <w:ind w:left="1030"/>
      </w:pPr>
      <w:r>
        <w:t>16      CLK_N : in std_logic;</w:t>
      </w:r>
    </w:p>
    <w:p w:rsidR="00061784" w:rsidRDefault="00061784" w:rsidP="00061784">
      <w:pPr>
        <w:pStyle w:val="120"/>
        <w:ind w:left="1030"/>
      </w:pPr>
      <w:r>
        <w:t>17      mylogic_0_my_out_pin : out std_logic_vector(31 downto 0);</w:t>
      </w:r>
    </w:p>
    <w:p w:rsidR="00061784" w:rsidRDefault="00061784" w:rsidP="00061784">
      <w:pPr>
        <w:pStyle w:val="120"/>
        <w:ind w:left="1030"/>
      </w:pPr>
      <w:r>
        <w:t>18      mylogic_0_my_in_pin : in std_logic_vector(31 downto 0)</w:t>
      </w:r>
    </w:p>
    <w:p w:rsidR="00061784" w:rsidRDefault="00061784" w:rsidP="00061784">
      <w:pPr>
        <w:pStyle w:val="120"/>
        <w:ind w:left="1030"/>
      </w:pPr>
      <w:r>
        <w:t>19    );</w:t>
      </w:r>
    </w:p>
    <w:p w:rsidR="00061784" w:rsidRDefault="00061784" w:rsidP="00061784">
      <w:pPr>
        <w:pStyle w:val="120"/>
        <w:ind w:left="1030"/>
      </w:pPr>
      <w:r>
        <w:t>20  end system_top;</w:t>
      </w:r>
    </w:p>
    <w:p w:rsidR="00061784" w:rsidRDefault="00061784" w:rsidP="00061784">
      <w:pPr>
        <w:pStyle w:val="120"/>
        <w:ind w:left="1030"/>
      </w:pPr>
      <w:r>
        <w:t xml:space="preserve">21  </w:t>
      </w:r>
    </w:p>
    <w:p w:rsidR="00061784" w:rsidRDefault="00061784" w:rsidP="00061784">
      <w:pPr>
        <w:pStyle w:val="120"/>
        <w:ind w:left="1030"/>
      </w:pPr>
      <w:r>
        <w:t>22  architecture STRUCTURE of system_top is</w:t>
      </w:r>
    </w:p>
    <w:p w:rsidR="00061784" w:rsidRDefault="00061784" w:rsidP="00061784">
      <w:pPr>
        <w:pStyle w:val="120"/>
        <w:ind w:left="1030"/>
      </w:pPr>
      <w:r>
        <w:t xml:space="preserve">23  </w:t>
      </w:r>
    </w:p>
    <w:p w:rsidR="00061784" w:rsidRDefault="00061784" w:rsidP="00061784">
      <w:pPr>
        <w:pStyle w:val="120"/>
        <w:ind w:left="1030"/>
      </w:pPr>
      <w:r>
        <w:t>24    component system is</w:t>
      </w:r>
    </w:p>
    <w:p w:rsidR="00061784" w:rsidRDefault="00061784" w:rsidP="00061784">
      <w:pPr>
        <w:pStyle w:val="120"/>
        <w:ind w:left="1030"/>
      </w:pPr>
      <w:r>
        <w:t>25      port (</w:t>
      </w:r>
    </w:p>
    <w:p w:rsidR="00061784" w:rsidRDefault="00061784" w:rsidP="00061784">
      <w:pPr>
        <w:pStyle w:val="120"/>
        <w:ind w:left="1030"/>
      </w:pPr>
      <w:r>
        <w:t>26        RS232_Uart_1_sout : out std_logic;</w:t>
      </w:r>
    </w:p>
    <w:p w:rsidR="00061784" w:rsidRDefault="00061784" w:rsidP="00061784">
      <w:pPr>
        <w:pStyle w:val="120"/>
        <w:ind w:left="1030"/>
      </w:pPr>
      <w:r>
        <w:t>27        RS232_Uart_1_sin : in std_logic;</w:t>
      </w:r>
    </w:p>
    <w:p w:rsidR="00061784" w:rsidRDefault="00061784" w:rsidP="00061784">
      <w:pPr>
        <w:pStyle w:val="120"/>
        <w:ind w:left="1030"/>
      </w:pPr>
      <w:r>
        <w:t>28        RESET : in std_logic;</w:t>
      </w:r>
    </w:p>
    <w:p w:rsidR="00061784" w:rsidRDefault="00061784" w:rsidP="00061784">
      <w:pPr>
        <w:pStyle w:val="120"/>
        <w:ind w:left="1030"/>
      </w:pPr>
      <w:r>
        <w:t>29        CLK_P : in std_logic;</w:t>
      </w:r>
    </w:p>
    <w:p w:rsidR="00061784" w:rsidRDefault="00061784" w:rsidP="00061784">
      <w:pPr>
        <w:pStyle w:val="120"/>
        <w:ind w:left="1030"/>
      </w:pPr>
      <w:r>
        <w:t>30        CLK_N : in std_logic;</w:t>
      </w:r>
    </w:p>
    <w:p w:rsidR="00061784" w:rsidRDefault="00061784" w:rsidP="00061784">
      <w:pPr>
        <w:pStyle w:val="120"/>
        <w:ind w:left="1030"/>
      </w:pPr>
      <w:r>
        <w:t>31        mylogic_0_my_out_pin : out std_logic_vector(31 downto 0);</w:t>
      </w:r>
    </w:p>
    <w:p w:rsidR="00061784" w:rsidRDefault="00061784" w:rsidP="00061784">
      <w:pPr>
        <w:pStyle w:val="120"/>
        <w:ind w:left="1030"/>
      </w:pPr>
      <w:r>
        <w:t>32        mylogic_0_my_in_pin : in std_logic_vector(31 downto 0);</w:t>
      </w:r>
    </w:p>
    <w:p w:rsidR="00061784" w:rsidRDefault="00061784" w:rsidP="00061784">
      <w:pPr>
        <w:pStyle w:val="120"/>
        <w:ind w:left="1030"/>
      </w:pPr>
      <w:r>
        <w:t>33        user_add : out std_logic_vector(11 downto 0);</w:t>
      </w:r>
    </w:p>
    <w:p w:rsidR="00061784" w:rsidRDefault="00061784" w:rsidP="00061784">
      <w:pPr>
        <w:pStyle w:val="120"/>
        <w:ind w:left="1030"/>
      </w:pPr>
      <w:r>
        <w:t>34        user_wr : out std_logic;</w:t>
      </w:r>
    </w:p>
    <w:p w:rsidR="00061784" w:rsidRDefault="00061784" w:rsidP="00061784">
      <w:pPr>
        <w:pStyle w:val="120"/>
        <w:ind w:left="1030"/>
      </w:pPr>
      <w:r>
        <w:t>35        user_clk : out std_logic;</w:t>
      </w:r>
    </w:p>
    <w:p w:rsidR="00061784" w:rsidRDefault="00061784" w:rsidP="00061784">
      <w:pPr>
        <w:pStyle w:val="120"/>
        <w:ind w:left="1030"/>
      </w:pPr>
      <w:r>
        <w:t>36        data_from_user2 : in std_logic_vector(31 downto 0);</w:t>
      </w:r>
    </w:p>
    <w:p w:rsidR="00061784" w:rsidRDefault="00061784" w:rsidP="00061784">
      <w:pPr>
        <w:pStyle w:val="120"/>
        <w:ind w:left="1030"/>
      </w:pPr>
      <w:r>
        <w:t>37        user_cs : out std_logic_vector(3 downto 0);</w:t>
      </w:r>
    </w:p>
    <w:p w:rsidR="00061784" w:rsidRDefault="00061784" w:rsidP="00061784">
      <w:pPr>
        <w:pStyle w:val="120"/>
        <w:ind w:left="1030"/>
      </w:pPr>
      <w:r>
        <w:t>38        user_rd : out std_logic;</w:t>
      </w:r>
    </w:p>
    <w:p w:rsidR="00061784" w:rsidRDefault="00061784" w:rsidP="00061784">
      <w:pPr>
        <w:pStyle w:val="120"/>
        <w:ind w:left="1030"/>
      </w:pPr>
      <w:r>
        <w:t>39        data_from_user0 : in std_logic_vector(31 downto 0);</w:t>
      </w:r>
    </w:p>
    <w:p w:rsidR="00061784" w:rsidRDefault="00061784" w:rsidP="00061784">
      <w:pPr>
        <w:pStyle w:val="120"/>
        <w:ind w:left="1030"/>
      </w:pPr>
      <w:r>
        <w:t>40        data_from_user1 : in std_logic_vector(31 downto 0);</w:t>
      </w:r>
    </w:p>
    <w:p w:rsidR="00061784" w:rsidRDefault="00061784" w:rsidP="00061784">
      <w:pPr>
        <w:pStyle w:val="120"/>
        <w:ind w:left="1030"/>
      </w:pPr>
      <w:r>
        <w:t>41        data_from_user3 : in std_logic_vector(31 downto 0);</w:t>
      </w:r>
    </w:p>
    <w:p w:rsidR="00061784" w:rsidRDefault="00061784" w:rsidP="00061784">
      <w:pPr>
        <w:pStyle w:val="120"/>
        <w:ind w:left="1030"/>
      </w:pPr>
      <w:r>
        <w:t>42        data_to_user : out std_logic_vector(31 downto 0)</w:t>
      </w:r>
    </w:p>
    <w:p w:rsidR="00061784" w:rsidRDefault="00061784" w:rsidP="00061784">
      <w:pPr>
        <w:pStyle w:val="120"/>
        <w:ind w:left="1030"/>
      </w:pPr>
      <w:r>
        <w:t>43      );</w:t>
      </w:r>
    </w:p>
    <w:p w:rsidR="00061784" w:rsidRDefault="00061784" w:rsidP="00061784">
      <w:pPr>
        <w:pStyle w:val="120"/>
        <w:ind w:left="1030"/>
      </w:pPr>
      <w:r>
        <w:t>44    end component;</w:t>
      </w:r>
    </w:p>
    <w:p w:rsidR="00061784" w:rsidRDefault="00061784" w:rsidP="00061784">
      <w:pPr>
        <w:pStyle w:val="120"/>
        <w:ind w:left="1030"/>
      </w:pPr>
      <w:r>
        <w:t xml:space="preserve">45  </w:t>
      </w:r>
    </w:p>
    <w:p w:rsidR="00061784" w:rsidRDefault="00061784" w:rsidP="00061784">
      <w:pPr>
        <w:pStyle w:val="120"/>
        <w:ind w:left="1030"/>
      </w:pPr>
      <w:r>
        <w:t>46   attribute BOX_TYPE : STRING;</w:t>
      </w:r>
    </w:p>
    <w:p w:rsidR="00061784" w:rsidRDefault="00061784" w:rsidP="00061784">
      <w:pPr>
        <w:pStyle w:val="120"/>
        <w:ind w:left="1030"/>
      </w:pPr>
      <w:r>
        <w:t>47   attribute BOX_TYPE of system : component is "user_black_box";</w:t>
      </w:r>
    </w:p>
    <w:p w:rsidR="00061784" w:rsidRDefault="00061784" w:rsidP="00061784">
      <w:pPr>
        <w:pStyle w:val="120"/>
        <w:ind w:left="1030"/>
      </w:pPr>
      <w:r>
        <w:t xml:space="preserve">48  </w:t>
      </w:r>
    </w:p>
    <w:p w:rsidR="00061784" w:rsidRDefault="00061784" w:rsidP="00061784">
      <w:pPr>
        <w:pStyle w:val="120"/>
        <w:ind w:left="1030"/>
      </w:pPr>
      <w:r>
        <w:t xml:space="preserve">49  </w:t>
      </w:r>
      <w:r>
        <w:tab/>
        <w:t>signal user_rd, user_wr, clk : std_logic;</w:t>
      </w:r>
    </w:p>
    <w:p w:rsidR="00061784" w:rsidRDefault="00061784" w:rsidP="00061784">
      <w:pPr>
        <w:pStyle w:val="120"/>
        <w:ind w:left="1030"/>
      </w:pPr>
      <w:r>
        <w:t xml:space="preserve">50  </w:t>
      </w:r>
      <w:r>
        <w:tab/>
        <w:t>signal reg0, reg1, gnd32, data_from_user0, data_to_user : std_logic_vector(31 downto 0);</w:t>
      </w:r>
    </w:p>
    <w:p w:rsidR="00061784" w:rsidRDefault="00061784" w:rsidP="00061784">
      <w:pPr>
        <w:pStyle w:val="120"/>
        <w:ind w:left="1030"/>
      </w:pPr>
      <w:r>
        <w:t xml:space="preserve">51  </w:t>
      </w:r>
      <w:r>
        <w:tab/>
        <w:t>signal user_cs : std_logic_vector(3 downto 0);</w:t>
      </w:r>
    </w:p>
    <w:p w:rsidR="00061784" w:rsidRDefault="00061784" w:rsidP="00061784">
      <w:pPr>
        <w:pStyle w:val="120"/>
        <w:ind w:left="1030"/>
      </w:pPr>
      <w:r>
        <w:t xml:space="preserve">52  </w:t>
      </w:r>
      <w:r>
        <w:tab/>
        <w:t>signal user_add : std_logic_vector(11 downto 0);</w:t>
      </w:r>
    </w:p>
    <w:p w:rsidR="00061784" w:rsidRDefault="00061784" w:rsidP="00061784">
      <w:pPr>
        <w:pStyle w:val="120"/>
        <w:ind w:left="1030"/>
      </w:pPr>
      <w:r>
        <w:t xml:space="preserve">53  </w:t>
      </w:r>
    </w:p>
    <w:p w:rsidR="00061784" w:rsidRDefault="00061784" w:rsidP="00061784">
      <w:pPr>
        <w:pStyle w:val="120"/>
        <w:ind w:left="1030"/>
      </w:pPr>
      <w:r>
        <w:t>54  begin</w:t>
      </w:r>
    </w:p>
    <w:p w:rsidR="00061784" w:rsidRDefault="00061784" w:rsidP="00061784">
      <w:pPr>
        <w:pStyle w:val="120"/>
        <w:ind w:left="1030"/>
      </w:pPr>
      <w:r>
        <w:t xml:space="preserve">55  </w:t>
      </w:r>
    </w:p>
    <w:p w:rsidR="00061784" w:rsidRDefault="00061784" w:rsidP="00061784">
      <w:pPr>
        <w:pStyle w:val="120"/>
        <w:ind w:left="1030"/>
      </w:pPr>
      <w:r>
        <w:t>56    system_i : system</w:t>
      </w:r>
    </w:p>
    <w:p w:rsidR="00061784" w:rsidRDefault="00061784" w:rsidP="00061784">
      <w:pPr>
        <w:pStyle w:val="120"/>
        <w:ind w:left="1030"/>
      </w:pPr>
      <w:r>
        <w:t>57      port map (</w:t>
      </w:r>
    </w:p>
    <w:p w:rsidR="00061784" w:rsidRDefault="00061784" w:rsidP="00061784">
      <w:pPr>
        <w:pStyle w:val="120"/>
        <w:ind w:left="1030"/>
      </w:pPr>
      <w:r>
        <w:t>58        RS232_Uart_1_sout =&gt; RS232_Uart_1_sout,</w:t>
      </w:r>
    </w:p>
    <w:p w:rsidR="00061784" w:rsidRDefault="00061784" w:rsidP="00061784">
      <w:pPr>
        <w:pStyle w:val="120"/>
        <w:ind w:left="1030"/>
      </w:pPr>
      <w:r>
        <w:t>59        RS232_Uart_1_sin =&gt; RS232_Uart_1_sin,</w:t>
      </w:r>
    </w:p>
    <w:p w:rsidR="00061784" w:rsidRDefault="00061784" w:rsidP="00061784">
      <w:pPr>
        <w:pStyle w:val="120"/>
        <w:ind w:left="1030"/>
      </w:pPr>
      <w:r>
        <w:t>60        RESET =&gt; RESET,</w:t>
      </w:r>
    </w:p>
    <w:p w:rsidR="00061784" w:rsidRDefault="00061784" w:rsidP="00061784">
      <w:pPr>
        <w:pStyle w:val="120"/>
        <w:ind w:left="1030"/>
      </w:pPr>
      <w:r>
        <w:t>61        CLK_P =&gt; CLK_P,</w:t>
      </w:r>
    </w:p>
    <w:p w:rsidR="00061784" w:rsidRDefault="00061784" w:rsidP="00061784">
      <w:pPr>
        <w:pStyle w:val="120"/>
        <w:ind w:left="1030"/>
      </w:pPr>
      <w:r>
        <w:t>62        CLK_N =&gt; CLK_N,</w:t>
      </w:r>
    </w:p>
    <w:p w:rsidR="00061784" w:rsidRDefault="00061784" w:rsidP="00061784">
      <w:pPr>
        <w:pStyle w:val="120"/>
        <w:ind w:left="1030"/>
      </w:pPr>
      <w:r>
        <w:t>63        mylogic_0_my_out_pin =&gt; mylogic_0_my_out_pin,</w:t>
      </w:r>
    </w:p>
    <w:p w:rsidR="00061784" w:rsidRDefault="00061784" w:rsidP="00061784">
      <w:pPr>
        <w:pStyle w:val="120"/>
        <w:ind w:left="1030"/>
      </w:pPr>
      <w:r>
        <w:t>64        mylogic_0_my_in_pin =&gt; mylogic_0_my_in_pin,</w:t>
      </w:r>
    </w:p>
    <w:p w:rsidR="00061784" w:rsidRDefault="00061784" w:rsidP="00061784">
      <w:pPr>
        <w:pStyle w:val="120"/>
        <w:ind w:left="1030"/>
      </w:pPr>
      <w:r>
        <w:t>65        user_add =&gt; user_add,</w:t>
      </w:r>
    </w:p>
    <w:p w:rsidR="00061784" w:rsidRDefault="00061784" w:rsidP="00061784">
      <w:pPr>
        <w:pStyle w:val="120"/>
        <w:ind w:left="1030"/>
      </w:pPr>
      <w:r>
        <w:t>66        user_wr =&gt; user_wr,</w:t>
      </w:r>
    </w:p>
    <w:p w:rsidR="00061784" w:rsidRDefault="00061784" w:rsidP="00061784">
      <w:pPr>
        <w:pStyle w:val="120"/>
        <w:ind w:left="1030"/>
      </w:pPr>
      <w:r>
        <w:t>67        user_clk =&gt; clk,</w:t>
      </w:r>
    </w:p>
    <w:p w:rsidR="00061784" w:rsidRDefault="00061784" w:rsidP="00061784">
      <w:pPr>
        <w:pStyle w:val="120"/>
        <w:ind w:left="1030"/>
      </w:pPr>
      <w:r>
        <w:t>68        data_from_user2 =&gt; gnd32,</w:t>
      </w:r>
    </w:p>
    <w:p w:rsidR="00061784" w:rsidRDefault="00061784" w:rsidP="00061784">
      <w:pPr>
        <w:pStyle w:val="120"/>
        <w:ind w:left="1030"/>
      </w:pPr>
      <w:r>
        <w:lastRenderedPageBreak/>
        <w:t>69        user_cs =&gt; user_cs,</w:t>
      </w:r>
    </w:p>
    <w:p w:rsidR="00061784" w:rsidRDefault="00061784" w:rsidP="00061784">
      <w:pPr>
        <w:pStyle w:val="120"/>
        <w:ind w:left="1030"/>
      </w:pPr>
      <w:r>
        <w:t>70        user_rd =&gt; user_rd,</w:t>
      </w:r>
    </w:p>
    <w:p w:rsidR="00061784" w:rsidRDefault="00061784" w:rsidP="00061784">
      <w:pPr>
        <w:pStyle w:val="120"/>
        <w:ind w:left="1030"/>
      </w:pPr>
      <w:r>
        <w:t>71        data_from_user0 =&gt; data_from_user0,</w:t>
      </w:r>
    </w:p>
    <w:p w:rsidR="00061784" w:rsidRDefault="00061784" w:rsidP="00061784">
      <w:pPr>
        <w:pStyle w:val="120"/>
        <w:ind w:left="1030"/>
      </w:pPr>
      <w:r>
        <w:t>72        data_from_user1 =&gt; gnd32,</w:t>
      </w:r>
    </w:p>
    <w:p w:rsidR="00061784" w:rsidRDefault="00061784" w:rsidP="00061784">
      <w:pPr>
        <w:pStyle w:val="120"/>
        <w:ind w:left="1030"/>
      </w:pPr>
      <w:r>
        <w:t>73        data_from_user3 =&gt; gnd32,</w:t>
      </w:r>
    </w:p>
    <w:p w:rsidR="00061784" w:rsidRDefault="00061784" w:rsidP="00061784">
      <w:pPr>
        <w:pStyle w:val="120"/>
        <w:ind w:left="1030"/>
      </w:pPr>
      <w:r>
        <w:t>74        data_to_user =&gt; data_to_user</w:t>
      </w:r>
    </w:p>
    <w:p w:rsidR="00061784" w:rsidRDefault="00061784" w:rsidP="00061784">
      <w:pPr>
        <w:pStyle w:val="120"/>
        <w:ind w:left="1030"/>
      </w:pPr>
      <w:r>
        <w:t>75      );</w:t>
      </w:r>
    </w:p>
    <w:p w:rsidR="00061784" w:rsidRDefault="00061784" w:rsidP="00061784">
      <w:pPr>
        <w:pStyle w:val="120"/>
        <w:ind w:left="1030"/>
      </w:pPr>
      <w:r>
        <w:t xml:space="preserve">76  </w:t>
      </w:r>
    </w:p>
    <w:p w:rsidR="00061784" w:rsidRDefault="00061784" w:rsidP="00061784">
      <w:pPr>
        <w:pStyle w:val="120"/>
        <w:ind w:left="1030"/>
      </w:pPr>
      <w:r>
        <w:t xml:space="preserve">77  </w:t>
      </w:r>
      <w:r>
        <w:tab/>
        <w:t>process(clk)</w:t>
      </w:r>
    </w:p>
    <w:p w:rsidR="00061784" w:rsidRDefault="00061784" w:rsidP="00061784">
      <w:pPr>
        <w:pStyle w:val="120"/>
        <w:ind w:left="1030"/>
      </w:pPr>
      <w:r>
        <w:t xml:space="preserve">78  </w:t>
      </w:r>
      <w:r>
        <w:tab/>
        <w:t>begin</w:t>
      </w:r>
    </w:p>
    <w:p w:rsidR="00061784" w:rsidRDefault="00061784" w:rsidP="00061784">
      <w:pPr>
        <w:pStyle w:val="120"/>
        <w:ind w:left="1030"/>
      </w:pPr>
      <w:r>
        <w:t xml:space="preserve">79  </w:t>
      </w:r>
      <w:r>
        <w:tab/>
      </w:r>
      <w:r>
        <w:tab/>
        <w:t>if clk'event and clk = '1' then</w:t>
      </w:r>
    </w:p>
    <w:p w:rsidR="00061784" w:rsidRDefault="00061784" w:rsidP="00061784">
      <w:pPr>
        <w:pStyle w:val="120"/>
        <w:ind w:left="1030"/>
      </w:pPr>
      <w:r>
        <w:t xml:space="preserve">80  </w:t>
      </w:r>
      <w:r>
        <w:tab/>
      </w:r>
      <w:r>
        <w:tab/>
      </w:r>
      <w:r>
        <w:tab/>
        <w:t>if user_cs(0) = '1' then</w:t>
      </w:r>
    </w:p>
    <w:p w:rsidR="00061784" w:rsidRDefault="00061784" w:rsidP="00061784">
      <w:pPr>
        <w:pStyle w:val="120"/>
        <w:ind w:left="1030"/>
      </w:pPr>
      <w:r>
        <w:t xml:space="preserve">81  </w:t>
      </w:r>
      <w:r>
        <w:tab/>
      </w:r>
      <w:r>
        <w:tab/>
      </w:r>
      <w:r>
        <w:tab/>
      </w:r>
      <w:r>
        <w:tab/>
        <w:t>if user_rd = '1' then</w:t>
      </w:r>
    </w:p>
    <w:p w:rsidR="00061784" w:rsidRDefault="00061784" w:rsidP="00061784">
      <w:pPr>
        <w:pStyle w:val="120"/>
        <w:ind w:left="1030"/>
      </w:pPr>
      <w:r>
        <w:t xml:space="preserve">82  </w:t>
      </w:r>
      <w:r>
        <w:tab/>
      </w:r>
      <w:r>
        <w:tab/>
      </w:r>
      <w:r>
        <w:tab/>
      </w:r>
      <w:r>
        <w:tab/>
      </w:r>
      <w:r>
        <w:tab/>
        <w:t>case user_add is</w:t>
      </w:r>
    </w:p>
    <w:p w:rsidR="00061784" w:rsidRDefault="00061784" w:rsidP="00061784">
      <w:pPr>
        <w:pStyle w:val="120"/>
        <w:ind w:left="1030"/>
      </w:pPr>
      <w:r>
        <w:t xml:space="preserve">83  </w:t>
      </w:r>
      <w:r>
        <w:tab/>
      </w:r>
      <w:r>
        <w:tab/>
      </w:r>
      <w:r>
        <w:tab/>
      </w:r>
      <w:r>
        <w:tab/>
      </w:r>
      <w:r>
        <w:tab/>
      </w:r>
      <w:r>
        <w:tab/>
        <w:t>when x"000" =&gt; data_from_user0 &lt;= reg0;</w:t>
      </w:r>
    </w:p>
    <w:p w:rsidR="00061784" w:rsidRDefault="00061784" w:rsidP="00061784">
      <w:pPr>
        <w:pStyle w:val="120"/>
        <w:ind w:left="1030"/>
      </w:pPr>
      <w:r>
        <w:t xml:space="preserve">84  </w:t>
      </w:r>
      <w:r>
        <w:tab/>
      </w:r>
      <w:r>
        <w:tab/>
      </w:r>
      <w:r>
        <w:tab/>
      </w:r>
      <w:r>
        <w:tab/>
      </w:r>
      <w:r>
        <w:tab/>
      </w:r>
      <w:r>
        <w:tab/>
        <w:t>when x"001" =&gt; data_from_user0 &lt;= reg1;</w:t>
      </w:r>
    </w:p>
    <w:p w:rsidR="00061784" w:rsidRDefault="00061784" w:rsidP="00061784">
      <w:pPr>
        <w:pStyle w:val="120"/>
        <w:ind w:left="1030"/>
      </w:pPr>
      <w:r>
        <w:t xml:space="preserve">85  </w:t>
      </w:r>
      <w:r>
        <w:tab/>
      </w:r>
      <w:r>
        <w:tab/>
      </w:r>
      <w:r>
        <w:tab/>
      </w:r>
      <w:r>
        <w:tab/>
      </w:r>
      <w:r>
        <w:tab/>
      </w:r>
      <w:r>
        <w:tab/>
        <w:t>when x"002" =&gt; data_from_user0 &lt;= x"12345678";</w:t>
      </w:r>
    </w:p>
    <w:p w:rsidR="00061784" w:rsidRDefault="00061784" w:rsidP="00061784">
      <w:pPr>
        <w:pStyle w:val="120"/>
        <w:ind w:left="1030"/>
      </w:pPr>
      <w:r>
        <w:t xml:space="preserve">86  </w:t>
      </w:r>
      <w:r>
        <w:tab/>
      </w:r>
      <w:r>
        <w:tab/>
      </w:r>
      <w:r>
        <w:tab/>
      </w:r>
      <w:r>
        <w:tab/>
      </w:r>
      <w:r>
        <w:tab/>
      </w:r>
      <w:r>
        <w:tab/>
        <w:t>when others =&gt; null;</w:t>
      </w:r>
    </w:p>
    <w:p w:rsidR="00061784" w:rsidRDefault="00061784" w:rsidP="00061784">
      <w:pPr>
        <w:pStyle w:val="120"/>
        <w:ind w:left="1030"/>
      </w:pPr>
      <w:r>
        <w:t xml:space="preserve">87  </w:t>
      </w:r>
      <w:r>
        <w:tab/>
      </w:r>
      <w:r>
        <w:tab/>
      </w:r>
      <w:r>
        <w:tab/>
      </w:r>
      <w:r>
        <w:tab/>
      </w:r>
      <w:r>
        <w:tab/>
        <w:t>end case;</w:t>
      </w:r>
    </w:p>
    <w:p w:rsidR="00061784" w:rsidRDefault="00061784" w:rsidP="00061784">
      <w:pPr>
        <w:pStyle w:val="120"/>
        <w:ind w:left="1030"/>
      </w:pPr>
      <w:r>
        <w:t xml:space="preserve">88  </w:t>
      </w:r>
      <w:r>
        <w:tab/>
      </w:r>
      <w:r>
        <w:tab/>
      </w:r>
      <w:r>
        <w:tab/>
      </w:r>
      <w:r>
        <w:tab/>
        <w:t>end if;</w:t>
      </w:r>
    </w:p>
    <w:p w:rsidR="00061784" w:rsidRDefault="00061784" w:rsidP="00061784">
      <w:pPr>
        <w:pStyle w:val="120"/>
        <w:ind w:left="1030"/>
      </w:pPr>
      <w:r>
        <w:t xml:space="preserve">89  </w:t>
      </w:r>
    </w:p>
    <w:p w:rsidR="00061784" w:rsidRDefault="00061784" w:rsidP="00061784">
      <w:pPr>
        <w:pStyle w:val="120"/>
        <w:ind w:left="1030"/>
      </w:pPr>
      <w:r>
        <w:t xml:space="preserve">90  </w:t>
      </w:r>
      <w:r>
        <w:tab/>
      </w:r>
      <w:r>
        <w:tab/>
      </w:r>
      <w:r>
        <w:tab/>
      </w:r>
      <w:r>
        <w:tab/>
        <w:t>if user_wr = '1' then</w:t>
      </w:r>
    </w:p>
    <w:p w:rsidR="00061784" w:rsidRDefault="00061784" w:rsidP="00061784">
      <w:pPr>
        <w:pStyle w:val="120"/>
        <w:ind w:left="1030"/>
      </w:pPr>
      <w:r>
        <w:t xml:space="preserve">91  </w:t>
      </w:r>
      <w:r>
        <w:tab/>
      </w:r>
      <w:r>
        <w:tab/>
      </w:r>
      <w:r>
        <w:tab/>
      </w:r>
      <w:r>
        <w:tab/>
      </w:r>
      <w:r>
        <w:tab/>
        <w:t>case user_add is</w:t>
      </w:r>
    </w:p>
    <w:p w:rsidR="00061784" w:rsidRDefault="00061784" w:rsidP="00061784">
      <w:pPr>
        <w:pStyle w:val="120"/>
        <w:ind w:left="1030"/>
      </w:pPr>
      <w:r>
        <w:t xml:space="preserve">92  </w:t>
      </w:r>
      <w:r>
        <w:tab/>
      </w:r>
      <w:r>
        <w:tab/>
      </w:r>
      <w:r>
        <w:tab/>
      </w:r>
      <w:r>
        <w:tab/>
      </w:r>
      <w:r>
        <w:tab/>
      </w:r>
      <w:r>
        <w:tab/>
        <w:t>when x"000" =&gt; reg0 &lt;= data_to_user;</w:t>
      </w:r>
    </w:p>
    <w:p w:rsidR="00061784" w:rsidRDefault="00061784" w:rsidP="00061784">
      <w:pPr>
        <w:pStyle w:val="120"/>
        <w:ind w:left="1030"/>
      </w:pPr>
      <w:r>
        <w:t xml:space="preserve">93  </w:t>
      </w:r>
      <w:r>
        <w:tab/>
      </w:r>
      <w:r>
        <w:tab/>
      </w:r>
      <w:r>
        <w:tab/>
      </w:r>
      <w:r>
        <w:tab/>
      </w:r>
      <w:r>
        <w:tab/>
      </w:r>
      <w:r>
        <w:tab/>
        <w:t>when x"001" =&gt; reg1 &lt;= data_to_user;</w:t>
      </w:r>
    </w:p>
    <w:p w:rsidR="00061784" w:rsidRDefault="00061784" w:rsidP="00061784">
      <w:pPr>
        <w:pStyle w:val="120"/>
        <w:ind w:left="1030"/>
      </w:pPr>
      <w:r>
        <w:t xml:space="preserve">94  </w:t>
      </w:r>
      <w:r>
        <w:tab/>
      </w:r>
      <w:r>
        <w:tab/>
      </w:r>
      <w:r>
        <w:tab/>
      </w:r>
      <w:r>
        <w:tab/>
      </w:r>
      <w:r>
        <w:tab/>
      </w:r>
      <w:r>
        <w:tab/>
        <w:t>when others =&gt; null;</w:t>
      </w:r>
    </w:p>
    <w:p w:rsidR="00061784" w:rsidRDefault="00061784" w:rsidP="00061784">
      <w:pPr>
        <w:pStyle w:val="120"/>
        <w:ind w:left="1030"/>
      </w:pPr>
      <w:r>
        <w:t xml:space="preserve">95  </w:t>
      </w:r>
      <w:r>
        <w:tab/>
      </w:r>
      <w:r>
        <w:tab/>
      </w:r>
      <w:r>
        <w:tab/>
      </w:r>
      <w:r>
        <w:tab/>
      </w:r>
      <w:r>
        <w:tab/>
        <w:t>end case;</w:t>
      </w:r>
    </w:p>
    <w:p w:rsidR="00061784" w:rsidRDefault="00061784" w:rsidP="00061784">
      <w:pPr>
        <w:pStyle w:val="120"/>
        <w:ind w:left="1030"/>
      </w:pPr>
      <w:r>
        <w:t xml:space="preserve">96  </w:t>
      </w:r>
      <w:r>
        <w:tab/>
      </w:r>
      <w:r>
        <w:tab/>
      </w:r>
      <w:r>
        <w:tab/>
      </w:r>
      <w:r>
        <w:tab/>
        <w:t>end if;</w:t>
      </w:r>
    </w:p>
    <w:p w:rsidR="00061784" w:rsidRDefault="00061784" w:rsidP="00061784">
      <w:pPr>
        <w:pStyle w:val="120"/>
        <w:ind w:left="1030"/>
      </w:pPr>
      <w:r>
        <w:t xml:space="preserve">97  </w:t>
      </w:r>
      <w:r>
        <w:tab/>
      </w:r>
      <w:r>
        <w:tab/>
      </w:r>
      <w:r>
        <w:tab/>
        <w:t>end if;</w:t>
      </w:r>
    </w:p>
    <w:p w:rsidR="00061784" w:rsidRDefault="00061784" w:rsidP="00061784">
      <w:pPr>
        <w:pStyle w:val="120"/>
        <w:ind w:left="1030"/>
      </w:pPr>
      <w:r>
        <w:t xml:space="preserve">98  </w:t>
      </w:r>
      <w:r>
        <w:tab/>
      </w:r>
      <w:r>
        <w:tab/>
        <w:t>end if;</w:t>
      </w:r>
    </w:p>
    <w:p w:rsidR="00061784" w:rsidRDefault="00061784" w:rsidP="00061784">
      <w:pPr>
        <w:pStyle w:val="120"/>
        <w:ind w:left="1030"/>
      </w:pPr>
      <w:r>
        <w:t xml:space="preserve">99  </w:t>
      </w:r>
      <w:r>
        <w:tab/>
        <w:t>end process;</w:t>
      </w:r>
    </w:p>
    <w:p w:rsidR="00061784" w:rsidRDefault="00061784" w:rsidP="00061784">
      <w:pPr>
        <w:pStyle w:val="120"/>
        <w:ind w:left="1030"/>
      </w:pPr>
      <w:r>
        <w:t>100  end architecture STRUCTURE;</w:t>
      </w:r>
    </w:p>
    <w:p w:rsidR="00061784" w:rsidRPr="00061784" w:rsidRDefault="00061784" w:rsidP="00061784">
      <w:pPr>
        <w:pStyle w:val="120"/>
        <w:ind w:left="1030"/>
      </w:pPr>
      <w:r>
        <w:t>101</w:t>
      </w:r>
    </w:p>
    <w:p w:rsidR="00EE5BF4" w:rsidRDefault="00EE5BF4" w:rsidP="009D5C81">
      <w:pPr>
        <w:pStyle w:val="20"/>
      </w:pPr>
      <w:r>
        <w:rPr>
          <w:rFonts w:hint="eastAsia"/>
        </w:rPr>
        <w:t>Software</w:t>
      </w:r>
      <w:r>
        <w:rPr>
          <w:rFonts w:hint="eastAsia"/>
        </w:rPr>
        <w:t>와의</w:t>
      </w:r>
      <w:r>
        <w:rPr>
          <w:rFonts w:hint="eastAsia"/>
        </w:rPr>
        <w:t xml:space="preserve"> </w:t>
      </w:r>
      <w:r>
        <w:rPr>
          <w:rFonts w:hint="eastAsia"/>
        </w:rPr>
        <w:t>연동</w:t>
      </w:r>
    </w:p>
    <w:p w:rsidR="0000318E" w:rsidRDefault="0000318E" w:rsidP="0000318E">
      <w:pPr>
        <w:pStyle w:val="3"/>
      </w:pPr>
      <w:r>
        <w:t>X</w:t>
      </w:r>
      <w:r>
        <w:rPr>
          <w:rFonts w:hint="eastAsia"/>
        </w:rPr>
        <w:t>parameters.h</w:t>
      </w:r>
    </w:p>
    <w:p w:rsidR="0000318E" w:rsidRPr="0000318E" w:rsidRDefault="0000318E" w:rsidP="0000318E">
      <w:pPr>
        <w:pStyle w:val="af1"/>
      </w:pPr>
    </w:p>
    <w:p w:rsidR="00D664F3" w:rsidRDefault="00D664F3" w:rsidP="00D664F3">
      <w:pPr>
        <w:pStyle w:val="120"/>
        <w:ind w:left="1030"/>
      </w:pPr>
    </w:p>
    <w:p w:rsidR="00D664F3" w:rsidRDefault="00D664F3" w:rsidP="00D664F3">
      <w:pPr>
        <w:pStyle w:val="120"/>
        <w:ind w:left="1030"/>
      </w:pPr>
    </w:p>
    <w:p w:rsidR="00D664F3" w:rsidRDefault="00D664F3" w:rsidP="00D664F3">
      <w:pPr>
        <w:pStyle w:val="120"/>
        <w:ind w:left="1030"/>
      </w:pPr>
      <w:r>
        <w:rPr>
          <w:color w:val="3F7F5F"/>
        </w:rPr>
        <w:t>/* Definitions for peripheral AXI_USER_LOGIC_32X8192_4CS_0 */</w:t>
      </w:r>
    </w:p>
    <w:p w:rsidR="00D664F3" w:rsidRDefault="00D664F3" w:rsidP="00D664F3">
      <w:pPr>
        <w:pStyle w:val="120"/>
        <w:ind w:left="1030"/>
      </w:pPr>
      <w:r>
        <w:rPr>
          <w:b/>
          <w:bCs/>
          <w:color w:val="7F0055"/>
        </w:rPr>
        <w:t>#define</w:t>
      </w:r>
      <w:r>
        <w:rPr>
          <w:color w:val="000000"/>
        </w:rPr>
        <w:t xml:space="preserve"> XPAR_AXI_USER_LOGIC_32X8192_4CS_0_S_AXI_MEM0_BASEADDR 0x76A00000</w:t>
      </w:r>
    </w:p>
    <w:p w:rsidR="00D664F3" w:rsidRDefault="00D664F3" w:rsidP="00D664F3">
      <w:pPr>
        <w:pStyle w:val="120"/>
        <w:ind w:left="1030"/>
      </w:pPr>
      <w:r>
        <w:rPr>
          <w:b/>
          <w:bCs/>
          <w:color w:val="7F0055"/>
        </w:rPr>
        <w:t>#define</w:t>
      </w:r>
      <w:r>
        <w:rPr>
          <w:color w:val="000000"/>
        </w:rPr>
        <w:t xml:space="preserve"> XPAR_AXI_USER_LOGIC_32X8192_4CS_0_S_AXI_MEM0_HIGHADDR 0x76A0FFFF</w:t>
      </w:r>
    </w:p>
    <w:p w:rsidR="00D664F3" w:rsidRDefault="00D664F3" w:rsidP="00D664F3">
      <w:pPr>
        <w:pStyle w:val="120"/>
        <w:ind w:left="1030"/>
      </w:pPr>
      <w:r>
        <w:rPr>
          <w:b/>
          <w:bCs/>
          <w:color w:val="7F0055"/>
        </w:rPr>
        <w:t>#define</w:t>
      </w:r>
      <w:r>
        <w:rPr>
          <w:color w:val="000000"/>
        </w:rPr>
        <w:t xml:space="preserve"> XPAR_AXI_USER_LOGIC_32X8192_4CS_0_S_AXI_MEM1_BASEADDR 0x76A20000</w:t>
      </w:r>
    </w:p>
    <w:p w:rsidR="00D664F3" w:rsidRDefault="00D664F3" w:rsidP="00D664F3">
      <w:pPr>
        <w:pStyle w:val="120"/>
        <w:ind w:left="1030"/>
      </w:pPr>
      <w:r>
        <w:rPr>
          <w:b/>
          <w:bCs/>
          <w:color w:val="7F0055"/>
        </w:rPr>
        <w:t>#define</w:t>
      </w:r>
      <w:r>
        <w:rPr>
          <w:color w:val="000000"/>
        </w:rPr>
        <w:t xml:space="preserve"> XPAR_AXI_USER_LOGIC_32X8192_4CS_0_S_AXI_MEM1_HIGHADDR 0x76A2FFFF</w:t>
      </w:r>
    </w:p>
    <w:p w:rsidR="00D664F3" w:rsidRDefault="00D664F3" w:rsidP="00D664F3">
      <w:pPr>
        <w:pStyle w:val="120"/>
        <w:ind w:left="1030"/>
      </w:pPr>
      <w:r>
        <w:rPr>
          <w:b/>
          <w:bCs/>
          <w:color w:val="7F0055"/>
        </w:rPr>
        <w:t>#define</w:t>
      </w:r>
      <w:r>
        <w:rPr>
          <w:color w:val="000000"/>
        </w:rPr>
        <w:t xml:space="preserve"> XPAR_AXI_USER_LOGIC_32X8192_4CS_0_S_AXI_MEM2_BASEADDR 0x76A40000</w:t>
      </w:r>
    </w:p>
    <w:p w:rsidR="00D664F3" w:rsidRDefault="00D664F3" w:rsidP="00D664F3">
      <w:pPr>
        <w:pStyle w:val="120"/>
        <w:ind w:left="1030"/>
      </w:pPr>
      <w:r>
        <w:rPr>
          <w:b/>
          <w:bCs/>
          <w:color w:val="7F0055"/>
        </w:rPr>
        <w:t>#define</w:t>
      </w:r>
      <w:r>
        <w:rPr>
          <w:color w:val="000000"/>
        </w:rPr>
        <w:t xml:space="preserve"> XPAR_AXI_USER_LOGIC_32X8192_4CS_0_S_AXI_MEM2_HIGHADDR 0x76A4FFFF</w:t>
      </w:r>
    </w:p>
    <w:p w:rsidR="00D664F3" w:rsidRDefault="00D664F3" w:rsidP="00D664F3">
      <w:pPr>
        <w:pStyle w:val="120"/>
        <w:ind w:left="1030"/>
      </w:pPr>
      <w:r>
        <w:rPr>
          <w:b/>
          <w:bCs/>
          <w:color w:val="7F0055"/>
        </w:rPr>
        <w:t>#define</w:t>
      </w:r>
      <w:r>
        <w:rPr>
          <w:color w:val="000000"/>
        </w:rPr>
        <w:t xml:space="preserve"> XPAR_AXI_USER_LOGIC_32X8192_4CS_0_S_AXI_MEM3_BASEADDR 0x76A60000</w:t>
      </w:r>
    </w:p>
    <w:p w:rsidR="00D664F3" w:rsidRDefault="00D664F3" w:rsidP="00D664F3">
      <w:pPr>
        <w:pStyle w:val="120"/>
        <w:ind w:left="1030"/>
      </w:pPr>
      <w:r>
        <w:rPr>
          <w:b/>
          <w:bCs/>
          <w:color w:val="7F0055"/>
        </w:rPr>
        <w:t>#define</w:t>
      </w:r>
      <w:r>
        <w:rPr>
          <w:color w:val="000000"/>
        </w:rPr>
        <w:t xml:space="preserve"> </w:t>
      </w:r>
      <w:r>
        <w:rPr>
          <w:color w:val="000000"/>
          <w:u w:val="single"/>
        </w:rPr>
        <w:t>XPAR_AXI_USER_LOGIC_32X8192_4CS_0_S_AXI_MEM3_HIGHADDR</w:t>
      </w:r>
      <w:r>
        <w:rPr>
          <w:color w:val="000000"/>
        </w:rPr>
        <w:t xml:space="preserve"> 0x76A6FFFF</w:t>
      </w:r>
    </w:p>
    <w:p w:rsidR="00D664F3" w:rsidRDefault="00D664F3" w:rsidP="00D664F3">
      <w:pPr>
        <w:pStyle w:val="120"/>
        <w:ind w:left="1030"/>
      </w:pPr>
    </w:p>
    <w:p w:rsidR="00D664F3" w:rsidRDefault="00D664F3" w:rsidP="00D664F3">
      <w:pPr>
        <w:pStyle w:val="120"/>
        <w:ind w:left="1030"/>
      </w:pPr>
    </w:p>
    <w:p w:rsidR="00D664F3" w:rsidRDefault="00D664F3" w:rsidP="00D664F3">
      <w:pPr>
        <w:pStyle w:val="120"/>
        <w:ind w:left="1030"/>
      </w:pPr>
      <w:r>
        <w:rPr>
          <w:color w:val="3F7F5F"/>
        </w:rPr>
        <w:t>/* Definitions for peripheral MYLOGIC_0 */</w:t>
      </w:r>
    </w:p>
    <w:p w:rsidR="00D664F3" w:rsidRDefault="00D664F3" w:rsidP="00D664F3">
      <w:pPr>
        <w:pStyle w:val="120"/>
        <w:ind w:left="1030"/>
      </w:pPr>
      <w:r>
        <w:rPr>
          <w:b/>
          <w:bCs/>
          <w:color w:val="7F0055"/>
        </w:rPr>
        <w:t>#define</w:t>
      </w:r>
      <w:r>
        <w:rPr>
          <w:color w:val="000000"/>
        </w:rPr>
        <w:t xml:space="preserve"> XPAR_MYLOGIC_0_BASEADDR 0x7AE00000</w:t>
      </w:r>
    </w:p>
    <w:p w:rsidR="00D664F3" w:rsidRDefault="00D664F3" w:rsidP="00D664F3">
      <w:pPr>
        <w:pStyle w:val="120"/>
        <w:ind w:left="1030"/>
        <w:rPr>
          <w:color w:val="000000"/>
        </w:rPr>
      </w:pPr>
      <w:r>
        <w:rPr>
          <w:b/>
          <w:bCs/>
          <w:color w:val="7F0055"/>
        </w:rPr>
        <w:t>#define</w:t>
      </w:r>
      <w:r>
        <w:rPr>
          <w:color w:val="000000"/>
        </w:rPr>
        <w:t xml:space="preserve"> XPAR_MYLOGIC_0_HIGHADDR 0x7AE0FFFF</w:t>
      </w:r>
    </w:p>
    <w:p w:rsidR="0000318E" w:rsidRDefault="0000318E" w:rsidP="0000318E">
      <w:pPr>
        <w:pStyle w:val="3"/>
      </w:pPr>
      <w:r>
        <w:rPr>
          <w:rFonts w:hint="eastAsia"/>
        </w:rPr>
        <w:t>C code</w:t>
      </w:r>
    </w:p>
    <w:p w:rsidR="0000318E" w:rsidRPr="0000318E" w:rsidRDefault="0000318E" w:rsidP="0000318E">
      <w:pPr>
        <w:pStyle w:val="af1"/>
      </w:pPr>
    </w:p>
    <w:p w:rsidR="0000318E" w:rsidRDefault="0000318E" w:rsidP="0000318E">
      <w:pPr>
        <w:pStyle w:val="120"/>
        <w:ind w:left="1030"/>
      </w:pPr>
      <w:r>
        <w:lastRenderedPageBreak/>
        <w:t>/*</w:t>
      </w:r>
    </w:p>
    <w:p w:rsidR="0000318E" w:rsidRDefault="0000318E" w:rsidP="0000318E">
      <w:pPr>
        <w:pStyle w:val="120"/>
        <w:ind w:left="1030"/>
      </w:pPr>
      <w:r>
        <w:t xml:space="preserve"> * main.c</w:t>
      </w:r>
    </w:p>
    <w:p w:rsidR="0000318E" w:rsidRDefault="0000318E" w:rsidP="0000318E">
      <w:pPr>
        <w:pStyle w:val="120"/>
        <w:ind w:left="1030"/>
      </w:pPr>
      <w:r>
        <w:t xml:space="preserve"> *</w:t>
      </w:r>
    </w:p>
    <w:p w:rsidR="0000318E" w:rsidRDefault="0000318E" w:rsidP="0000318E">
      <w:pPr>
        <w:pStyle w:val="120"/>
        <w:ind w:left="1030"/>
      </w:pPr>
      <w:r>
        <w:t xml:space="preserve"> *  Created on: Mar 24, 2013</w:t>
      </w:r>
    </w:p>
    <w:p w:rsidR="0000318E" w:rsidRDefault="0000318E" w:rsidP="0000318E">
      <w:pPr>
        <w:pStyle w:val="120"/>
        <w:ind w:left="1030"/>
      </w:pPr>
      <w:r>
        <w:t xml:space="preserve"> *      Author: </w:t>
      </w:r>
      <w:r>
        <w:rPr>
          <w:u w:val="single"/>
        </w:rPr>
        <w:t>hyukk</w:t>
      </w:r>
    </w:p>
    <w:p w:rsidR="0000318E" w:rsidRDefault="0000318E" w:rsidP="0000318E">
      <w:pPr>
        <w:pStyle w:val="120"/>
        <w:ind w:left="1030"/>
      </w:pPr>
      <w:r>
        <w:t xml:space="preserve"> */</w:t>
      </w:r>
    </w:p>
    <w:p w:rsidR="0000318E" w:rsidRDefault="0000318E" w:rsidP="0000318E">
      <w:pPr>
        <w:pStyle w:val="120"/>
        <w:ind w:left="1030"/>
      </w:pPr>
    </w:p>
    <w:p w:rsidR="0000318E" w:rsidRDefault="0000318E" w:rsidP="0000318E">
      <w:pPr>
        <w:pStyle w:val="120"/>
        <w:ind w:left="1030"/>
      </w:pPr>
      <w:r>
        <w:rPr>
          <w:b/>
          <w:bCs/>
          <w:color w:val="7F0055"/>
        </w:rPr>
        <w:t>#include</w:t>
      </w:r>
      <w:r>
        <w:rPr>
          <w:color w:val="000000"/>
        </w:rPr>
        <w:t xml:space="preserve"> </w:t>
      </w:r>
      <w:r>
        <w:rPr>
          <w:color w:val="2A00FF"/>
        </w:rPr>
        <w:t>"xparameters.h"</w:t>
      </w:r>
    </w:p>
    <w:p w:rsidR="0000318E" w:rsidRDefault="0000318E" w:rsidP="0000318E">
      <w:pPr>
        <w:pStyle w:val="120"/>
        <w:ind w:left="1030"/>
      </w:pPr>
    </w:p>
    <w:p w:rsidR="0000318E" w:rsidRDefault="0000318E" w:rsidP="0000318E">
      <w:pPr>
        <w:pStyle w:val="120"/>
        <w:ind w:left="1030"/>
      </w:pPr>
      <w:r>
        <w:rPr>
          <w:b/>
          <w:bCs/>
          <w:color w:val="7F0055"/>
          <w:u w:val="single"/>
        </w:rPr>
        <w:t>void</w:t>
      </w:r>
      <w:r>
        <w:rPr>
          <w:color w:val="000000"/>
          <w:u w:val="single"/>
        </w:rPr>
        <w:t xml:space="preserve"> </w:t>
      </w:r>
      <w:r>
        <w:rPr>
          <w:b/>
          <w:bCs/>
          <w:color w:val="000000"/>
          <w:u w:val="single"/>
        </w:rPr>
        <w:t>main</w:t>
      </w:r>
      <w:r>
        <w:rPr>
          <w:color w:val="000000"/>
          <w:u w:val="single"/>
        </w:rPr>
        <w:t>()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>{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</w:r>
      <w:r>
        <w:rPr>
          <w:b/>
          <w:bCs/>
          <w:color w:val="7F0055"/>
          <w:u w:val="single"/>
        </w:rPr>
        <w:t>volatile</w:t>
      </w:r>
      <w:r>
        <w:rPr>
          <w:color w:val="000000"/>
          <w:u w:val="single"/>
        </w:rPr>
        <w:t xml:space="preserve"> </w:t>
      </w:r>
      <w:r>
        <w:rPr>
          <w:b/>
          <w:bCs/>
          <w:color w:val="7F0055"/>
          <w:u w:val="single"/>
        </w:rPr>
        <w:t>int</w:t>
      </w:r>
      <w:r>
        <w:rPr>
          <w:color w:val="000000"/>
          <w:u w:val="single"/>
        </w:rPr>
        <w:t xml:space="preserve"> *add, *addA, data;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</w:r>
      <w:r>
        <w:rPr>
          <w:b/>
          <w:bCs/>
          <w:color w:val="7F0055"/>
        </w:rPr>
        <w:t>volatile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*addB;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i = 0;</w:t>
      </w:r>
    </w:p>
    <w:p w:rsidR="0000318E" w:rsidRDefault="0000318E" w:rsidP="0000318E">
      <w:pPr>
        <w:pStyle w:val="120"/>
        <w:ind w:left="1030"/>
      </w:pP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  <w:t>add = 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*)(XPAR_MYLOGIC_0_BASEADDR);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  <w:t>addA = 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*)(XPAR_MYLOGIC_0_BASEADDR + 0x1c);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  <w:t>addB = 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*)(XPAR_AXI_USER_LOGIC_32X8192_4CS_0_S_AXI_MEM0_BASEADDR);</w:t>
      </w:r>
    </w:p>
    <w:p w:rsidR="0000318E" w:rsidRDefault="0000318E" w:rsidP="0000318E">
      <w:pPr>
        <w:pStyle w:val="120"/>
        <w:ind w:left="1030"/>
      </w:pP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  <w:t>*addB = 0x1;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  <w:t>data = *addB++;</w:t>
      </w:r>
    </w:p>
    <w:p w:rsidR="0000318E" w:rsidRDefault="0000318E" w:rsidP="0000318E">
      <w:pPr>
        <w:pStyle w:val="120"/>
        <w:ind w:left="1030"/>
      </w:pP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  <w:t>*addB = 0x3;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  <w:t>data = *addB++;</w:t>
      </w:r>
    </w:p>
    <w:p w:rsidR="0000318E" w:rsidRDefault="0000318E" w:rsidP="0000318E">
      <w:pPr>
        <w:pStyle w:val="120"/>
        <w:ind w:left="1030"/>
      </w:pP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  <w:t>data = *addB++;</w:t>
      </w:r>
    </w:p>
    <w:p w:rsidR="0000318E" w:rsidRDefault="0000318E" w:rsidP="0000318E">
      <w:pPr>
        <w:pStyle w:val="120"/>
        <w:ind w:left="1030"/>
      </w:pP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</w:r>
      <w:r>
        <w:rPr>
          <w:b/>
          <w:bCs/>
          <w:color w:val="7F0055"/>
        </w:rPr>
        <w:t>while</w:t>
      </w:r>
      <w:r>
        <w:rPr>
          <w:color w:val="000000"/>
        </w:rPr>
        <w:t>(1) {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</w:r>
      <w:r>
        <w:rPr>
          <w:color w:val="000000"/>
        </w:rPr>
        <w:tab/>
        <w:t>data = *add;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</w:r>
      <w:r>
        <w:rPr>
          <w:color w:val="000000"/>
        </w:rPr>
        <w:tab/>
        <w:t>*add = i++;</w:t>
      </w:r>
    </w:p>
    <w:p w:rsidR="0000318E" w:rsidRDefault="0000318E" w:rsidP="0000318E">
      <w:pPr>
        <w:pStyle w:val="120"/>
        <w:ind w:left="1030"/>
      </w:pP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</w:r>
      <w:r>
        <w:rPr>
          <w:color w:val="000000"/>
        </w:rPr>
        <w:tab/>
        <w:t>data = *addA;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</w:r>
      <w:r>
        <w:rPr>
          <w:color w:val="000000"/>
        </w:rPr>
        <w:tab/>
        <w:t>*addA = i++;</w:t>
      </w:r>
    </w:p>
    <w:p w:rsidR="0000318E" w:rsidRDefault="0000318E" w:rsidP="0000318E">
      <w:pPr>
        <w:pStyle w:val="120"/>
        <w:ind w:left="1030"/>
      </w:pPr>
    </w:p>
    <w:p w:rsidR="0000318E" w:rsidRDefault="0000318E" w:rsidP="0000318E">
      <w:pPr>
        <w:pStyle w:val="120"/>
        <w:ind w:left="1030"/>
      </w:pPr>
      <w:r>
        <w:rPr>
          <w:color w:val="000000"/>
        </w:rPr>
        <w:tab/>
        <w:t>}</w:t>
      </w:r>
    </w:p>
    <w:p w:rsidR="0000318E" w:rsidRDefault="0000318E" w:rsidP="0000318E">
      <w:pPr>
        <w:pStyle w:val="120"/>
        <w:ind w:left="1030"/>
      </w:pPr>
      <w:r>
        <w:rPr>
          <w:color w:val="000000"/>
        </w:rPr>
        <w:t>}</w:t>
      </w:r>
    </w:p>
    <w:p w:rsidR="0000318E" w:rsidRPr="0000318E" w:rsidRDefault="0000318E" w:rsidP="0000318E"/>
    <w:p w:rsidR="0000318E" w:rsidRDefault="0000318E" w:rsidP="0000318E">
      <w:pPr>
        <w:pStyle w:val="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0318E" w:rsidRPr="0000318E" w:rsidRDefault="0000318E" w:rsidP="0000318E">
      <w:pPr>
        <w:pStyle w:val="af1"/>
      </w:pPr>
      <w:r>
        <w:rPr>
          <w:noProof/>
        </w:rPr>
        <w:drawing>
          <wp:inline distT="0" distB="0" distL="0" distR="0" wp14:anchorId="05CA99A8" wp14:editId="4B20D90E">
            <wp:extent cx="5943600" cy="1006475"/>
            <wp:effectExtent l="0" t="0" r="0" b="317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84" w:rsidRPr="00061784" w:rsidRDefault="00061784" w:rsidP="00061784">
      <w:pPr>
        <w:pStyle w:val="af1"/>
      </w:pPr>
    </w:p>
    <w:p w:rsidR="00EE5BF4" w:rsidRDefault="00EE5BF4" w:rsidP="00EE5BF4">
      <w:pPr>
        <w:pStyle w:val="20"/>
      </w:pPr>
      <w:r>
        <w:rPr>
          <w:rFonts w:hint="eastAsia"/>
        </w:rPr>
        <w:t>ChipScope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동작확인</w:t>
      </w:r>
    </w:p>
    <w:p w:rsidR="009D5C81" w:rsidRDefault="009D5C81" w:rsidP="009D5C81">
      <w:pPr>
        <w:pStyle w:val="3"/>
      </w:pPr>
      <w:r>
        <w:rPr>
          <w:rFonts w:hint="eastAsia"/>
        </w:rPr>
        <w:t>IBA</w:t>
      </w:r>
    </w:p>
    <w:p w:rsidR="009D5C81" w:rsidRDefault="009D5C81" w:rsidP="009D5C81">
      <w:pPr>
        <w:pStyle w:val="3"/>
      </w:pPr>
      <w:r>
        <w:rPr>
          <w:rFonts w:hint="eastAsia"/>
        </w:rPr>
        <w:t>Trigger condition</w:t>
      </w:r>
    </w:p>
    <w:p w:rsidR="006A3E3A" w:rsidRDefault="006A3E3A" w:rsidP="00BD1E0C"/>
    <w:p w:rsidR="00FF10FF" w:rsidRDefault="00FF10FF" w:rsidP="00BD1E0C"/>
    <w:p w:rsidR="00675DBE" w:rsidRDefault="00483BD5" w:rsidP="00675DBE">
      <w:pPr>
        <w:pStyle w:val="11"/>
      </w:pPr>
      <w:bookmarkStart w:id="0" w:name="_Toc333476217"/>
      <w:r>
        <w:rPr>
          <w:rFonts w:hint="eastAsia"/>
        </w:rPr>
        <w:lastRenderedPageBreak/>
        <w:t>Example</w:t>
      </w:r>
      <w:r w:rsidR="00675DBE">
        <w:rPr>
          <w:rFonts w:hint="eastAsia"/>
        </w:rPr>
        <w:t xml:space="preserve"> AXI Master</w:t>
      </w:r>
      <w:bookmarkEnd w:id="0"/>
    </w:p>
    <w:p w:rsidR="005D3EEC" w:rsidRDefault="005D3EEC" w:rsidP="005D3EEC">
      <w:pPr>
        <w:pStyle w:val="af1"/>
        <w:rPr>
          <w:lang w:val="ko-KR"/>
        </w:rPr>
      </w:pPr>
      <w:r>
        <w:rPr>
          <w:rFonts w:hint="eastAsia"/>
          <w:lang w:val="ko-KR"/>
        </w:rPr>
        <w:t>이번장에서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자일링스는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마스터를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설계할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기본적인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플랫폼을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이해하고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마스터가</w:t>
      </w:r>
      <w:r>
        <w:rPr>
          <w:rFonts w:hint="eastAsia"/>
          <w:lang w:val="ko-KR"/>
        </w:rPr>
        <w:t xml:space="preserve"> AXI </w:t>
      </w:r>
      <w:r>
        <w:rPr>
          <w:rFonts w:hint="eastAsia"/>
          <w:lang w:val="ko-KR"/>
        </w:rPr>
        <w:t>인터커넥터와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어떤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프로토콜을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이용해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주고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받지는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살펴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보겠습니다</w:t>
      </w:r>
      <w:r>
        <w:rPr>
          <w:rFonts w:hint="eastAsia"/>
          <w:lang w:val="ko-KR"/>
        </w:rPr>
        <w:t>.</w:t>
      </w:r>
    </w:p>
    <w:p w:rsidR="005D3EEC" w:rsidRDefault="005D3EEC" w:rsidP="005D3EEC">
      <w:pPr>
        <w:rPr>
          <w:rFonts w:ascii="Calibri" w:eastAsia="맑은 고딕" w:hAnsi="Calibri" w:cs="Arial"/>
          <w:kern w:val="0"/>
          <w:sz w:val="24"/>
          <w:szCs w:val="24"/>
          <w:lang w:val="ko-KR"/>
        </w:rPr>
      </w:pPr>
      <w:r>
        <w:rPr>
          <w:lang w:val="ko-KR"/>
        </w:rPr>
        <w:br w:type="page"/>
      </w:r>
    </w:p>
    <w:p w:rsidR="005D3EEC" w:rsidRDefault="005D3EEC" w:rsidP="005D3EEC">
      <w:pPr>
        <w:pStyle w:val="20"/>
        <w:rPr>
          <w:lang w:val="ko-KR"/>
        </w:rPr>
      </w:pPr>
      <w:r>
        <w:rPr>
          <w:rFonts w:hint="eastAsia"/>
          <w:lang w:val="ko-KR"/>
        </w:rPr>
        <w:lastRenderedPageBreak/>
        <w:t>CIP for Axi Master Example</w:t>
      </w:r>
    </w:p>
    <w:p w:rsidR="004E72C0" w:rsidRDefault="004E72C0" w:rsidP="000E5352">
      <w:pPr>
        <w:pStyle w:val="af1"/>
        <w:rPr>
          <w:lang w:val="ko-KR"/>
        </w:rPr>
      </w:pPr>
      <w:r>
        <w:rPr>
          <w:rFonts w:hint="eastAsia"/>
          <w:lang w:val="ko-KR"/>
        </w:rPr>
        <w:t>CIP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이용해서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마스터</w:t>
      </w:r>
      <w:r>
        <w:rPr>
          <w:rFonts w:hint="eastAsia"/>
          <w:lang w:val="ko-KR"/>
        </w:rPr>
        <w:t xml:space="preserve"> example</w:t>
      </w:r>
      <w:r>
        <w:rPr>
          <w:rFonts w:hint="eastAsia"/>
          <w:lang w:val="ko-KR"/>
        </w:rPr>
        <w:t>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만드는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것은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앞장에서</w:t>
      </w:r>
      <w:r>
        <w:rPr>
          <w:rFonts w:hint="eastAsia"/>
          <w:lang w:val="ko-KR"/>
        </w:rPr>
        <w:t xml:space="preserve"> IP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만드는</w:t>
      </w:r>
      <w:r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과정과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몇가지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다른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점이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있는데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그중에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이해해야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하는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부분에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대해서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설명</w:t>
      </w:r>
      <w:r w:rsidR="00C37DFF">
        <w:rPr>
          <w:rFonts w:hint="eastAsia"/>
          <w:lang w:val="ko-KR"/>
        </w:rPr>
        <w:t xml:space="preserve"> </w:t>
      </w:r>
      <w:r w:rsidR="00C37DFF">
        <w:rPr>
          <w:rFonts w:hint="eastAsia"/>
          <w:lang w:val="ko-KR"/>
        </w:rPr>
        <w:t>하겠습니다</w:t>
      </w:r>
      <w:r w:rsidR="00C37DFF">
        <w:rPr>
          <w:rFonts w:hint="eastAsia"/>
          <w:lang w:val="ko-KR"/>
        </w:rPr>
        <w:t>.</w:t>
      </w:r>
    </w:p>
    <w:p w:rsidR="004E72C0" w:rsidRDefault="004E72C0" w:rsidP="004E72C0">
      <w:pPr>
        <w:pStyle w:val="af1"/>
        <w:rPr>
          <w:lang w:val="ko-KR"/>
        </w:rPr>
      </w:pPr>
      <w:r>
        <w:rPr>
          <w:rFonts w:hint="eastAsia"/>
          <w:lang w:val="ko-KR"/>
        </w:rPr>
        <w:t>마스터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이름을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정합니다</w:t>
      </w:r>
      <w:r>
        <w:rPr>
          <w:rFonts w:hint="eastAsia"/>
          <w:lang w:val="ko-KR"/>
        </w:rPr>
        <w:t>.</w:t>
      </w:r>
    </w:p>
    <w:p w:rsidR="004E72C0" w:rsidRDefault="004E72C0" w:rsidP="004E72C0">
      <w:pPr>
        <w:pStyle w:val="af1"/>
        <w:rPr>
          <w:lang w:val="ko-KR"/>
        </w:rPr>
      </w:pPr>
      <w:r>
        <w:rPr>
          <w:noProof/>
        </w:rPr>
        <w:drawing>
          <wp:inline distT="0" distB="0" distL="0" distR="0" wp14:anchorId="3EBDFB34" wp14:editId="195ADD9F">
            <wp:extent cx="4435225" cy="2118544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FF" w:rsidRDefault="00C37DFF" w:rsidP="00C37DFF">
      <w:pPr>
        <w:pStyle w:val="af1"/>
        <w:rPr>
          <w:lang w:val="ko-KR"/>
        </w:rPr>
      </w:pPr>
      <w:r>
        <w:rPr>
          <w:rFonts w:hint="eastAsia"/>
          <w:lang w:val="ko-KR"/>
        </w:rPr>
        <w:t xml:space="preserve">AXI4Full </w:t>
      </w:r>
      <w:r>
        <w:rPr>
          <w:rFonts w:hint="eastAsia"/>
          <w:lang w:val="ko-KR"/>
        </w:rPr>
        <w:t>방식으로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>.</w:t>
      </w:r>
    </w:p>
    <w:p w:rsidR="004E72C0" w:rsidRDefault="004E72C0" w:rsidP="004E72C0">
      <w:pPr>
        <w:pStyle w:val="af1"/>
        <w:rPr>
          <w:lang w:val="ko-KR"/>
        </w:rPr>
      </w:pPr>
      <w:r>
        <w:rPr>
          <w:noProof/>
        </w:rPr>
        <w:drawing>
          <wp:inline distT="0" distB="0" distL="0" distR="0" wp14:anchorId="36F1F88E" wp14:editId="5765DD4E">
            <wp:extent cx="4389501" cy="1882303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C0" w:rsidRDefault="004E72C0" w:rsidP="004E72C0">
      <w:pPr>
        <w:pStyle w:val="af1"/>
        <w:rPr>
          <w:lang w:val="ko-KR"/>
        </w:rPr>
      </w:pPr>
      <w:r>
        <w:rPr>
          <w:rFonts w:hint="eastAsia"/>
          <w:lang w:val="ko-KR"/>
        </w:rPr>
        <w:t>마스터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로직을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>.</w:t>
      </w:r>
    </w:p>
    <w:p w:rsidR="004E72C0" w:rsidRDefault="004E72C0" w:rsidP="004E72C0">
      <w:pPr>
        <w:pStyle w:val="af1"/>
        <w:rPr>
          <w:lang w:val="ko-KR"/>
        </w:rPr>
      </w:pPr>
      <w:r>
        <w:rPr>
          <w:noProof/>
        </w:rPr>
        <w:lastRenderedPageBreak/>
        <w:drawing>
          <wp:inline distT="0" distB="0" distL="0" distR="0" wp14:anchorId="38932623" wp14:editId="002ACD4F">
            <wp:extent cx="5715496" cy="2789162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FF" w:rsidRDefault="00C37DFF" w:rsidP="00C37DFF">
      <w:pPr>
        <w:pStyle w:val="af1"/>
        <w:rPr>
          <w:lang w:val="ko-KR"/>
        </w:rPr>
      </w:pPr>
      <w:r>
        <w:rPr>
          <w:rFonts w:hint="eastAsia"/>
          <w:lang w:val="ko-KR"/>
        </w:rPr>
        <w:t>사용자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목적으로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사용할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레지스터의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개수를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정합니다</w:t>
      </w:r>
      <w:r>
        <w:rPr>
          <w:rFonts w:hint="eastAsia"/>
          <w:lang w:val="ko-KR"/>
        </w:rPr>
        <w:t xml:space="preserve">. </w:t>
      </w:r>
      <w:r>
        <w:rPr>
          <w:rFonts w:hint="eastAsia"/>
          <w:lang w:val="ko-KR"/>
        </w:rPr>
        <w:t>경험상</w:t>
      </w:r>
      <w:r>
        <w:rPr>
          <w:rFonts w:hint="eastAsia"/>
          <w:lang w:val="ko-KR"/>
        </w:rPr>
        <w:t xml:space="preserve"> 8</w:t>
      </w:r>
      <w:r>
        <w:rPr>
          <w:rFonts w:hint="eastAsia"/>
          <w:lang w:val="ko-KR"/>
        </w:rPr>
        <w:t>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정도면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충분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>.</w:t>
      </w:r>
    </w:p>
    <w:p w:rsidR="004E72C0" w:rsidRDefault="004E72C0" w:rsidP="004E72C0">
      <w:pPr>
        <w:pStyle w:val="af1"/>
        <w:rPr>
          <w:lang w:val="ko-KR"/>
        </w:rPr>
      </w:pPr>
      <w:r>
        <w:rPr>
          <w:noProof/>
        </w:rPr>
        <w:drawing>
          <wp:inline distT="0" distB="0" distL="0" distR="0" wp14:anchorId="10CD0787" wp14:editId="24A67194">
            <wp:extent cx="5928874" cy="278916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FF" w:rsidRDefault="00C37DFF" w:rsidP="00C37DFF">
      <w:pPr>
        <w:pStyle w:val="af1"/>
        <w:rPr>
          <w:lang w:val="ko-KR"/>
        </w:rPr>
      </w:pPr>
      <w:r>
        <w:rPr>
          <w:rFonts w:hint="eastAsia"/>
          <w:lang w:val="ko-KR"/>
        </w:rPr>
        <w:t>다음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그림은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로직이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동작할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필요한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여러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옵션을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입니다</w:t>
      </w:r>
      <w:r>
        <w:rPr>
          <w:rFonts w:hint="eastAsia"/>
          <w:lang w:val="ko-KR"/>
        </w:rPr>
        <w:t xml:space="preserve">. </w:t>
      </w:r>
    </w:p>
    <w:p w:rsidR="004E72C0" w:rsidRDefault="004E72C0" w:rsidP="004E72C0">
      <w:pPr>
        <w:pStyle w:val="af1"/>
        <w:rPr>
          <w:lang w:val="ko-KR"/>
        </w:rPr>
      </w:pPr>
      <w:r>
        <w:rPr>
          <w:noProof/>
        </w:rPr>
        <w:lastRenderedPageBreak/>
        <w:drawing>
          <wp:inline distT="0" distB="0" distL="0" distR="0" wp14:anchorId="33A8DA2B" wp14:editId="361A968B">
            <wp:extent cx="5685692" cy="4986522"/>
            <wp:effectExtent l="0" t="0" r="0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94069" cy="499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FF" w:rsidRDefault="00C37DFF" w:rsidP="00C37DFF">
      <w:pPr>
        <w:pStyle w:val="4"/>
        <w:rPr>
          <w:lang w:val="ko-KR"/>
        </w:rPr>
      </w:pPr>
      <w:r>
        <w:rPr>
          <w:rFonts w:hint="eastAsia"/>
          <w:lang w:val="ko-KR"/>
        </w:rPr>
        <w:t>Master Performance</w:t>
      </w:r>
    </w:p>
    <w:p w:rsidR="00C37DFF" w:rsidRPr="00C37DFF" w:rsidRDefault="00C37DFF" w:rsidP="00C37DFF">
      <w:pPr>
        <w:pStyle w:val="af1"/>
        <w:rPr>
          <w:lang w:val="ko-KR"/>
        </w:rPr>
      </w:pPr>
      <w:r>
        <w:rPr>
          <w:rFonts w:hint="eastAsia"/>
          <w:lang w:val="ko-KR"/>
        </w:rPr>
        <w:t>이게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무슨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얘기인가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마스터가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버스트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방식으로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전송한다고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했습니다</w:t>
      </w:r>
      <w:r>
        <w:rPr>
          <w:rFonts w:hint="eastAsia"/>
          <w:lang w:val="ko-KR"/>
        </w:rPr>
        <w:t xml:space="preserve">. </w:t>
      </w:r>
      <w:r>
        <w:rPr>
          <w:rFonts w:hint="eastAsia"/>
          <w:lang w:val="ko-KR"/>
        </w:rPr>
        <w:t>어드레스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한번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주고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다음에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억세스할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때</w:t>
      </w:r>
      <w:r>
        <w:rPr>
          <w:rFonts w:hint="eastAsia"/>
          <w:lang w:val="ko-KR"/>
        </w:rPr>
        <w:t xml:space="preserve"> 8</w:t>
      </w:r>
      <w:r>
        <w:rPr>
          <w:rFonts w:hint="eastAsia"/>
          <w:lang w:val="ko-KR"/>
        </w:rPr>
        <w:t>번을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억세스할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지</w:t>
      </w:r>
      <w:r>
        <w:rPr>
          <w:rFonts w:hint="eastAsia"/>
          <w:lang w:val="ko-KR"/>
        </w:rPr>
        <w:t>, 16</w:t>
      </w:r>
      <w:r>
        <w:rPr>
          <w:rFonts w:hint="eastAsia"/>
          <w:lang w:val="ko-KR"/>
        </w:rPr>
        <w:t>번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억세스할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지를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결정하는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옵션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입니다</w:t>
      </w:r>
      <w:r>
        <w:rPr>
          <w:rFonts w:hint="eastAsia"/>
          <w:lang w:val="ko-KR"/>
        </w:rPr>
        <w:t xml:space="preserve">. </w:t>
      </w:r>
    </w:p>
    <w:p w:rsidR="00C37DFF" w:rsidRDefault="00C37DFF" w:rsidP="00C37DFF">
      <w:pPr>
        <w:pStyle w:val="af1"/>
        <w:rPr>
          <w:lang w:val="ko-KR"/>
        </w:rPr>
      </w:pPr>
      <w:r>
        <w:rPr>
          <w:rFonts w:hint="eastAsia"/>
          <w:lang w:val="ko-KR"/>
        </w:rPr>
        <w:t>그런데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왜</w:t>
      </w:r>
      <w:r>
        <w:rPr>
          <w:rFonts w:hint="eastAsia"/>
          <w:lang w:val="ko-KR"/>
        </w:rPr>
        <w:t xml:space="preserve"> Performance</w:t>
      </w:r>
      <w:r>
        <w:rPr>
          <w:rFonts w:hint="eastAsia"/>
          <w:lang w:val="ko-KR"/>
        </w:rPr>
        <w:t>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관련이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있는가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하면</w:t>
      </w:r>
      <w:r>
        <w:rPr>
          <w:rFonts w:hint="eastAsia"/>
          <w:lang w:val="ko-KR"/>
        </w:rPr>
        <w:t xml:space="preserve"> Payload</w:t>
      </w:r>
      <w:r>
        <w:rPr>
          <w:rFonts w:hint="eastAsia"/>
          <w:lang w:val="ko-KR"/>
        </w:rPr>
        <w:t>라는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개념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땜에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그렇습니다</w:t>
      </w:r>
      <w:r>
        <w:rPr>
          <w:rFonts w:hint="eastAsia"/>
          <w:lang w:val="ko-KR"/>
        </w:rPr>
        <w:t xml:space="preserve">. </w:t>
      </w:r>
    </w:p>
    <w:p w:rsidR="00C37DFF" w:rsidRDefault="00C37DFF" w:rsidP="00C37DFF">
      <w:pPr>
        <w:pStyle w:val="af1"/>
        <w:rPr>
          <w:lang w:val="ko-KR"/>
        </w:rPr>
      </w:pPr>
      <w:r>
        <w:rPr>
          <w:rFonts w:hint="eastAsia"/>
          <w:lang w:val="ko-KR"/>
        </w:rPr>
        <w:t>차근히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설명해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다음과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같습니다</w:t>
      </w:r>
      <w:r>
        <w:rPr>
          <w:rFonts w:hint="eastAsia"/>
          <w:lang w:val="ko-KR"/>
        </w:rPr>
        <w:t>.</w:t>
      </w:r>
    </w:p>
    <w:p w:rsidR="00C37DFF" w:rsidRDefault="00C37DFF" w:rsidP="00C37DFF">
      <w:pPr>
        <w:pStyle w:val="af1"/>
        <w:rPr>
          <w:lang w:val="ko-KR"/>
        </w:rPr>
      </w:pPr>
      <w:r>
        <w:rPr>
          <w:rFonts w:hint="eastAsia"/>
          <w:lang w:val="ko-KR"/>
        </w:rPr>
        <w:t>마스터가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전송하려고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 xml:space="preserve">. </w:t>
      </w:r>
      <w:r>
        <w:rPr>
          <w:rFonts w:hint="eastAsia"/>
          <w:lang w:val="ko-KR"/>
        </w:rPr>
        <w:t>그러면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마스터는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인터커넥터에게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먼저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어드레스를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날려주고</w:t>
      </w:r>
      <w:r>
        <w:rPr>
          <w:rFonts w:hint="eastAsia"/>
          <w:lang w:val="ko-KR"/>
        </w:rPr>
        <w:t xml:space="preserve"> ack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기다립니다</w:t>
      </w:r>
      <w:r>
        <w:rPr>
          <w:rFonts w:hint="eastAsia"/>
          <w:lang w:val="ko-KR"/>
        </w:rPr>
        <w:t xml:space="preserve">. </w:t>
      </w:r>
    </w:p>
    <w:p w:rsidR="00C37DFF" w:rsidRDefault="00C37DFF" w:rsidP="00C37DFF">
      <w:pPr>
        <w:pStyle w:val="af1"/>
        <w:rPr>
          <w:lang w:val="ko-KR"/>
        </w:rPr>
      </w:pPr>
      <w:r>
        <w:rPr>
          <w:lang w:val="ko-KR"/>
        </w:rPr>
        <w:lastRenderedPageBreak/>
        <w:t>A</w:t>
      </w:r>
      <w:r>
        <w:rPr>
          <w:rFonts w:hint="eastAsia"/>
          <w:lang w:val="ko-KR"/>
        </w:rPr>
        <w:t>ck</w:t>
      </w:r>
      <w:r>
        <w:rPr>
          <w:rFonts w:hint="eastAsia"/>
          <w:lang w:val="ko-KR"/>
        </w:rPr>
        <w:t>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오면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읽기</w:t>
      </w:r>
      <w:r>
        <w:rPr>
          <w:rFonts w:hint="eastAsia"/>
          <w:lang w:val="ko-KR"/>
        </w:rPr>
        <w:t>/</w:t>
      </w:r>
      <w:r>
        <w:rPr>
          <w:rFonts w:hint="eastAsia"/>
          <w:lang w:val="ko-KR"/>
        </w:rPr>
        <w:t>쓰기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동작에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따라서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쭉</w:t>
      </w:r>
      <w:r>
        <w:rPr>
          <w:rFonts w:hint="eastAsia"/>
          <w:lang w:val="ko-KR"/>
        </w:rPr>
        <w:t xml:space="preserve"> </w:t>
      </w:r>
      <w:r w:rsidR="00420E0F">
        <w:rPr>
          <w:rFonts w:hint="eastAsia"/>
          <w:lang w:val="ko-KR"/>
        </w:rPr>
        <w:t>억세스</w:t>
      </w:r>
      <w:r w:rsidR="00420E0F">
        <w:rPr>
          <w:rFonts w:hint="eastAsia"/>
          <w:lang w:val="ko-KR"/>
        </w:rPr>
        <w:t xml:space="preserve"> </w:t>
      </w:r>
      <w:r w:rsidR="00420E0F">
        <w:rPr>
          <w:rFonts w:hint="eastAsia"/>
          <w:lang w:val="ko-KR"/>
        </w:rPr>
        <w:t>합니다</w:t>
      </w:r>
      <w:r w:rsidR="00420E0F">
        <w:rPr>
          <w:rFonts w:hint="eastAsia"/>
          <w:lang w:val="ko-KR"/>
        </w:rPr>
        <w:t xml:space="preserve">. </w:t>
      </w:r>
      <w:r w:rsidR="00420E0F">
        <w:rPr>
          <w:rFonts w:hint="eastAsia"/>
          <w:lang w:val="ko-KR"/>
        </w:rPr>
        <w:t>몇번</w:t>
      </w:r>
      <w:r w:rsidR="00420E0F">
        <w:rPr>
          <w:rFonts w:hint="eastAsia"/>
          <w:lang w:val="ko-KR"/>
        </w:rPr>
        <w:t xml:space="preserve"> </w:t>
      </w:r>
      <w:r w:rsidR="00420E0F">
        <w:rPr>
          <w:rFonts w:hint="eastAsia"/>
          <w:lang w:val="ko-KR"/>
        </w:rPr>
        <w:t>억세스하는가를</w:t>
      </w:r>
      <w:r w:rsidR="00420E0F">
        <w:rPr>
          <w:rFonts w:hint="eastAsia"/>
          <w:lang w:val="ko-KR"/>
        </w:rPr>
        <w:t xml:space="preserve"> </w:t>
      </w:r>
      <w:r w:rsidR="00420E0F">
        <w:rPr>
          <w:rFonts w:hint="eastAsia"/>
          <w:lang w:val="ko-KR"/>
        </w:rPr>
        <w:t>나타내는</w:t>
      </w:r>
      <w:r w:rsidR="00420E0F">
        <w:rPr>
          <w:rFonts w:hint="eastAsia"/>
          <w:lang w:val="ko-KR"/>
        </w:rPr>
        <w:t xml:space="preserve"> </w:t>
      </w:r>
      <w:r w:rsidR="00420E0F">
        <w:rPr>
          <w:rFonts w:hint="eastAsia"/>
          <w:lang w:val="ko-KR"/>
        </w:rPr>
        <w:t>용어로</w:t>
      </w:r>
      <w:r w:rsidR="00420E0F">
        <w:rPr>
          <w:rFonts w:hint="eastAsia"/>
          <w:lang w:val="ko-KR"/>
        </w:rPr>
        <w:t xml:space="preserve"> databeats</w:t>
      </w:r>
      <w:r w:rsidR="00420E0F">
        <w:rPr>
          <w:rFonts w:hint="eastAsia"/>
          <w:lang w:val="ko-KR"/>
        </w:rPr>
        <w:t>를</w:t>
      </w:r>
      <w:r w:rsidR="00420E0F">
        <w:rPr>
          <w:rFonts w:hint="eastAsia"/>
          <w:lang w:val="ko-KR"/>
        </w:rPr>
        <w:t xml:space="preserve"> </w:t>
      </w:r>
      <w:r w:rsidR="00420E0F">
        <w:rPr>
          <w:rFonts w:hint="eastAsia"/>
          <w:lang w:val="ko-KR"/>
        </w:rPr>
        <w:t>사용</w:t>
      </w:r>
      <w:r w:rsidR="00420E0F">
        <w:rPr>
          <w:rFonts w:hint="eastAsia"/>
          <w:lang w:val="ko-KR"/>
        </w:rPr>
        <w:t xml:space="preserve"> </w:t>
      </w:r>
      <w:r w:rsidR="00420E0F">
        <w:rPr>
          <w:rFonts w:hint="eastAsia"/>
          <w:lang w:val="ko-KR"/>
        </w:rPr>
        <w:t>합니다</w:t>
      </w:r>
      <w:r w:rsidR="00420E0F">
        <w:rPr>
          <w:rFonts w:hint="eastAsia"/>
          <w:lang w:val="ko-KR"/>
        </w:rPr>
        <w:t>.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억세스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동작이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끝나면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마스터는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다시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어드레스를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인터커넥터에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날려주고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다시</w:t>
      </w:r>
      <w:r>
        <w:rPr>
          <w:rFonts w:hint="eastAsia"/>
          <w:lang w:val="ko-KR"/>
        </w:rPr>
        <w:t xml:space="preserve"> ack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기다리고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억세스하는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과정을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반복하게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됩니다</w:t>
      </w:r>
      <w:r>
        <w:rPr>
          <w:rFonts w:hint="eastAsia"/>
          <w:lang w:val="ko-KR"/>
        </w:rPr>
        <w:t xml:space="preserve">. 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만약에</w:t>
      </w:r>
      <w:r>
        <w:rPr>
          <w:rFonts w:hint="eastAsia"/>
          <w:lang w:val="ko-KR"/>
        </w:rPr>
        <w:t xml:space="preserve"> Master</w:t>
      </w:r>
      <w:r>
        <w:rPr>
          <w:rFonts w:hint="eastAsia"/>
          <w:lang w:val="ko-KR"/>
        </w:rPr>
        <w:t>가</w:t>
      </w:r>
      <w:r>
        <w:rPr>
          <w:rFonts w:hint="eastAsia"/>
          <w:lang w:val="ko-KR"/>
        </w:rPr>
        <w:t xml:space="preserve"> 32</w:t>
      </w:r>
      <w:r>
        <w:rPr>
          <w:rFonts w:hint="eastAsia"/>
          <w:lang w:val="ko-KR"/>
        </w:rPr>
        <w:t>비트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</w:t>
      </w:r>
      <w:r>
        <w:rPr>
          <w:rFonts w:hint="eastAsia"/>
          <w:lang w:val="ko-KR"/>
        </w:rPr>
        <w:t xml:space="preserve"> 1024</w:t>
      </w:r>
      <w:r>
        <w:rPr>
          <w:rFonts w:hint="eastAsia"/>
          <w:lang w:val="ko-KR"/>
        </w:rPr>
        <w:t>개를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전달하려고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</w:t>
      </w:r>
      <w:r>
        <w:rPr>
          <w:rFonts w:hint="eastAsia"/>
          <w:lang w:val="ko-KR"/>
        </w:rPr>
        <w:t xml:space="preserve"> databeats</w:t>
      </w:r>
      <w:r>
        <w:rPr>
          <w:rFonts w:hint="eastAsia"/>
          <w:lang w:val="ko-KR"/>
        </w:rPr>
        <w:t>가</w:t>
      </w:r>
      <w:r>
        <w:rPr>
          <w:rFonts w:hint="eastAsia"/>
          <w:lang w:val="ko-KR"/>
        </w:rPr>
        <w:t xml:space="preserve"> 16</w:t>
      </w:r>
      <w:r>
        <w:rPr>
          <w:rFonts w:hint="eastAsia"/>
          <w:lang w:val="ko-KR"/>
        </w:rPr>
        <w:t>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이니까</w:t>
      </w:r>
      <w:r>
        <w:rPr>
          <w:rFonts w:hint="eastAsia"/>
          <w:lang w:val="ko-KR"/>
        </w:rPr>
        <w:t xml:space="preserve"> 64</w:t>
      </w:r>
      <w:r>
        <w:rPr>
          <w:rFonts w:hint="eastAsia"/>
          <w:lang w:val="ko-KR"/>
        </w:rPr>
        <w:t>번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버스트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>.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버스트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전송을</w:t>
      </w:r>
      <w:r>
        <w:rPr>
          <w:rFonts w:hint="eastAsia"/>
          <w:lang w:val="ko-KR"/>
        </w:rPr>
        <w:t xml:space="preserve"> 64</w:t>
      </w:r>
      <w:r>
        <w:rPr>
          <w:rFonts w:hint="eastAsia"/>
          <w:lang w:val="ko-KR"/>
        </w:rPr>
        <w:t>번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것은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어드레스를</w:t>
      </w:r>
      <w:r>
        <w:rPr>
          <w:rFonts w:hint="eastAsia"/>
          <w:lang w:val="ko-KR"/>
        </w:rPr>
        <w:t xml:space="preserve"> 64</w:t>
      </w:r>
      <w:r>
        <w:rPr>
          <w:rFonts w:hint="eastAsia"/>
          <w:lang w:val="ko-KR"/>
        </w:rPr>
        <w:t>번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인터커넥터에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날려주고</w:t>
      </w:r>
      <w:r>
        <w:rPr>
          <w:rFonts w:hint="eastAsia"/>
          <w:lang w:val="ko-KR"/>
        </w:rPr>
        <w:t xml:space="preserve"> ack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기다리는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과정을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필요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하다는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것을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있습니다</w:t>
      </w:r>
      <w:r>
        <w:rPr>
          <w:rFonts w:hint="eastAsia"/>
          <w:lang w:val="ko-KR"/>
        </w:rPr>
        <w:t>.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그러면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실제로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전송하는데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사용하는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시간과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어드레스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날려주고</w:t>
      </w:r>
      <w:r>
        <w:rPr>
          <w:rFonts w:hint="eastAsia"/>
          <w:lang w:val="ko-KR"/>
        </w:rPr>
        <w:t xml:space="preserve"> ack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기다리는데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필요한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시간을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비교해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어드레스를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억세스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시간이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아쉬울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때가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마련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입니다</w:t>
      </w:r>
      <w:r>
        <w:rPr>
          <w:rFonts w:hint="eastAsia"/>
          <w:lang w:val="ko-KR"/>
        </w:rPr>
        <w:t>.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그래서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부분을</w:t>
      </w:r>
      <w:r>
        <w:rPr>
          <w:rFonts w:hint="eastAsia"/>
          <w:lang w:val="ko-KR"/>
        </w:rPr>
        <w:t xml:space="preserve"> 16 databeats </w:t>
      </w:r>
      <w:r>
        <w:rPr>
          <w:rFonts w:hint="eastAsia"/>
          <w:lang w:val="ko-KR"/>
        </w:rPr>
        <w:t>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제한하지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않고</w:t>
      </w:r>
      <w:r>
        <w:rPr>
          <w:rFonts w:hint="eastAsia"/>
          <w:lang w:val="ko-KR"/>
        </w:rPr>
        <w:t xml:space="preserve"> 256 databeats</w:t>
      </w:r>
      <w:r>
        <w:rPr>
          <w:rFonts w:hint="eastAsia"/>
          <w:lang w:val="ko-KR"/>
        </w:rPr>
        <w:t>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있도록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했습니다</w:t>
      </w:r>
      <w:r>
        <w:rPr>
          <w:rFonts w:hint="eastAsia"/>
          <w:lang w:val="ko-KR"/>
        </w:rPr>
        <w:t>.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256 databeats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선택하면</w:t>
      </w:r>
      <w:r>
        <w:rPr>
          <w:rFonts w:hint="eastAsia"/>
          <w:lang w:val="ko-KR"/>
        </w:rPr>
        <w:t xml:space="preserve"> 1024/256 =&gt; 4</w:t>
      </w:r>
      <w:r>
        <w:rPr>
          <w:rFonts w:hint="eastAsia"/>
          <w:lang w:val="ko-KR"/>
        </w:rPr>
        <w:t>번</w:t>
      </w:r>
      <w:r>
        <w:rPr>
          <w:rFonts w:hint="eastAsia"/>
          <w:lang w:val="ko-KR"/>
        </w:rPr>
        <w:t xml:space="preserve">. </w:t>
      </w:r>
      <w:r>
        <w:rPr>
          <w:rFonts w:hint="eastAsia"/>
          <w:lang w:val="ko-KR"/>
        </w:rPr>
        <w:t>즉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어드레스를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인터커넥터에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날려주고</w:t>
      </w:r>
      <w:r>
        <w:rPr>
          <w:rFonts w:hint="eastAsia"/>
          <w:lang w:val="ko-KR"/>
        </w:rPr>
        <w:t xml:space="preserve"> ack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기다리는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횟수가</w:t>
      </w:r>
      <w:r>
        <w:rPr>
          <w:rFonts w:hint="eastAsia"/>
          <w:lang w:val="ko-KR"/>
        </w:rPr>
        <w:t xml:space="preserve"> 64</w:t>
      </w:r>
      <w:r>
        <w:rPr>
          <w:rFonts w:hint="eastAsia"/>
          <w:lang w:val="ko-KR"/>
        </w:rPr>
        <w:t>번에서</w:t>
      </w:r>
      <w:r>
        <w:rPr>
          <w:rFonts w:hint="eastAsia"/>
          <w:lang w:val="ko-KR"/>
        </w:rPr>
        <w:t xml:space="preserve"> 4</w:t>
      </w:r>
      <w:r>
        <w:rPr>
          <w:rFonts w:hint="eastAsia"/>
          <w:lang w:val="ko-KR"/>
        </w:rPr>
        <w:t>번으로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줄어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들게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되니까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상대적으로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비율이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올라가게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것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입니다</w:t>
      </w:r>
      <w:r>
        <w:rPr>
          <w:rFonts w:hint="eastAsia"/>
          <w:lang w:val="ko-KR"/>
        </w:rPr>
        <w:t>.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즉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전송율이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높아지게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것이지요</w:t>
      </w:r>
      <w:r>
        <w:rPr>
          <w:rFonts w:hint="eastAsia"/>
          <w:lang w:val="ko-KR"/>
        </w:rPr>
        <w:t>.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다른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말로</w:t>
      </w:r>
      <w:r>
        <w:rPr>
          <w:rFonts w:hint="eastAsia"/>
          <w:lang w:val="ko-KR"/>
        </w:rPr>
        <w:t xml:space="preserve"> payload </w:t>
      </w:r>
      <w:r>
        <w:rPr>
          <w:rFonts w:hint="eastAsia"/>
          <w:lang w:val="ko-KR"/>
        </w:rPr>
        <w:t>비율이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높다고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말하는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것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입니다</w:t>
      </w:r>
      <w:r>
        <w:rPr>
          <w:rFonts w:hint="eastAsia"/>
          <w:lang w:val="ko-KR"/>
        </w:rPr>
        <w:t>.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그렇다고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무조건</w:t>
      </w:r>
      <w:r>
        <w:rPr>
          <w:rFonts w:hint="eastAsia"/>
          <w:lang w:val="ko-KR"/>
        </w:rPr>
        <w:t xml:space="preserve"> 256</w:t>
      </w:r>
      <w:r>
        <w:rPr>
          <w:rFonts w:hint="eastAsia"/>
          <w:lang w:val="ko-KR"/>
        </w:rPr>
        <w:t>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쓰는게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좋은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것인가</w:t>
      </w:r>
      <w:r>
        <w:rPr>
          <w:rFonts w:hint="eastAsia"/>
          <w:lang w:val="ko-KR"/>
        </w:rPr>
        <w:t>?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인터커넥터를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하나의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마스터가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오랫동안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점유하면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다른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마스터는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쉬게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경우가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있습니다</w:t>
      </w:r>
      <w:r>
        <w:rPr>
          <w:rFonts w:hint="eastAsia"/>
          <w:lang w:val="ko-KR"/>
        </w:rPr>
        <w:t xml:space="preserve">.  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t>최적화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값을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찾기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위해서는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마스터의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성능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시스템의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성능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슬레이브</w:t>
      </w:r>
      <w:r>
        <w:rPr>
          <w:rFonts w:hint="eastAsia"/>
          <w:lang w:val="ko-KR"/>
        </w:rPr>
        <w:t xml:space="preserve"> (</w:t>
      </w:r>
      <w:r>
        <w:rPr>
          <w:rFonts w:hint="eastAsia"/>
          <w:lang w:val="ko-KR"/>
        </w:rPr>
        <w:t>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메모리</w:t>
      </w:r>
      <w:r>
        <w:rPr>
          <w:rFonts w:hint="eastAsia"/>
          <w:lang w:val="ko-KR"/>
        </w:rPr>
        <w:t>)</w:t>
      </w:r>
      <w:r>
        <w:rPr>
          <w:rFonts w:hint="eastAsia"/>
          <w:lang w:val="ko-KR"/>
        </w:rPr>
        <w:t>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성능을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참조해서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결정해야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>.</w:t>
      </w:r>
    </w:p>
    <w:p w:rsidR="00420E0F" w:rsidRDefault="00420E0F" w:rsidP="00420E0F">
      <w:pPr>
        <w:pStyle w:val="af1"/>
        <w:rPr>
          <w:lang w:val="ko-KR"/>
        </w:rPr>
      </w:pPr>
      <w:r>
        <w:rPr>
          <w:rFonts w:hint="eastAsia"/>
          <w:lang w:val="ko-KR"/>
        </w:rPr>
        <w:lastRenderedPageBreak/>
        <w:t>무리가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없다면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기본값을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그대로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사용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>.</w:t>
      </w:r>
    </w:p>
    <w:p w:rsidR="007A01D7" w:rsidRDefault="007A01D7" w:rsidP="007A01D7">
      <w:pPr>
        <w:pStyle w:val="4"/>
        <w:rPr>
          <w:lang w:val="ko-KR"/>
        </w:rPr>
      </w:pPr>
      <w:r>
        <w:rPr>
          <w:rFonts w:hint="eastAsia"/>
          <w:lang w:val="ko-KR"/>
        </w:rPr>
        <w:t>Pipeline Depth</w:t>
      </w:r>
    </w:p>
    <w:p w:rsidR="00420E0F" w:rsidRDefault="00420E0F" w:rsidP="0015582E">
      <w:pPr>
        <w:pStyle w:val="4"/>
        <w:rPr>
          <w:lang w:val="ko-KR"/>
        </w:rPr>
      </w:pPr>
      <w:r>
        <w:rPr>
          <w:rFonts w:hint="eastAsia"/>
          <w:lang w:val="ko-KR"/>
        </w:rPr>
        <w:t xml:space="preserve"> </w:t>
      </w:r>
      <w:r w:rsidR="0015582E">
        <w:rPr>
          <w:rFonts w:hint="eastAsia"/>
          <w:lang w:val="ko-KR"/>
        </w:rPr>
        <w:t xml:space="preserve">Master </w:t>
      </w:r>
      <w:r w:rsidR="0015582E">
        <w:rPr>
          <w:lang w:val="ko-KR"/>
        </w:rPr>
        <w:t>Length</w:t>
      </w:r>
    </w:p>
    <w:p w:rsidR="0015582E" w:rsidRDefault="0015582E" w:rsidP="0015582E">
      <w:pPr>
        <w:pStyle w:val="af1"/>
        <w:rPr>
          <w:lang w:val="ko-KR"/>
        </w:rPr>
      </w:pPr>
      <w:r>
        <w:rPr>
          <w:rFonts w:hint="eastAsia"/>
          <w:lang w:val="ko-KR"/>
        </w:rPr>
        <w:t>마스터가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한번에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전송하려는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최대</w:t>
      </w:r>
      <w:r>
        <w:rPr>
          <w:rFonts w:hint="eastAsia"/>
          <w:lang w:val="ko-KR"/>
        </w:rPr>
        <w:t xml:space="preserve"> BYTE</w:t>
      </w:r>
      <w:r>
        <w:rPr>
          <w:rFonts w:hint="eastAsia"/>
          <w:lang w:val="ko-KR"/>
        </w:rPr>
        <w:t>수를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지정할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옵션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입니다</w:t>
      </w:r>
      <w:r>
        <w:rPr>
          <w:rFonts w:hint="eastAsia"/>
          <w:lang w:val="ko-KR"/>
        </w:rPr>
        <w:t xml:space="preserve">.  </w:t>
      </w:r>
      <w:r>
        <w:rPr>
          <w:rFonts w:hint="eastAsia"/>
          <w:lang w:val="ko-KR"/>
        </w:rPr>
        <w:t>기본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값은</w:t>
      </w:r>
      <w:r>
        <w:rPr>
          <w:rFonts w:hint="eastAsia"/>
          <w:lang w:val="ko-KR"/>
        </w:rPr>
        <w:t xml:space="preserve"> 12</w:t>
      </w:r>
      <w:r>
        <w:rPr>
          <w:rFonts w:hint="eastAsia"/>
          <w:lang w:val="ko-KR"/>
        </w:rPr>
        <w:t>비트로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정해져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있으니까</w:t>
      </w:r>
      <w:r>
        <w:rPr>
          <w:rFonts w:hint="eastAsia"/>
          <w:lang w:val="ko-KR"/>
        </w:rPr>
        <w:t xml:space="preserve"> 2^12</w:t>
      </w:r>
      <w:r>
        <w:rPr>
          <w:rFonts w:hint="eastAsia"/>
          <w:lang w:val="ko-KR"/>
        </w:rPr>
        <w:t>이면</w:t>
      </w:r>
      <w:r>
        <w:rPr>
          <w:rFonts w:hint="eastAsia"/>
          <w:lang w:val="ko-KR"/>
        </w:rPr>
        <w:t xml:space="preserve"> 4096</w:t>
      </w:r>
      <w:r>
        <w:rPr>
          <w:rFonts w:hint="eastAsia"/>
          <w:lang w:val="ko-KR"/>
        </w:rPr>
        <w:t>개의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바이트를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있습니다</w:t>
      </w:r>
      <w:r>
        <w:rPr>
          <w:rFonts w:hint="eastAsia"/>
          <w:lang w:val="ko-KR"/>
        </w:rPr>
        <w:t xml:space="preserve">. </w:t>
      </w:r>
    </w:p>
    <w:p w:rsidR="0015582E" w:rsidRDefault="0015582E" w:rsidP="0015582E">
      <w:pPr>
        <w:pStyle w:val="4"/>
        <w:rPr>
          <w:lang w:val="ko-KR"/>
        </w:rPr>
      </w:pPr>
      <w:r>
        <w:rPr>
          <w:rFonts w:hint="eastAsia"/>
          <w:lang w:val="ko-KR"/>
        </w:rPr>
        <w:t>Data Width</w:t>
      </w:r>
    </w:p>
    <w:p w:rsidR="0015582E" w:rsidRDefault="0015582E" w:rsidP="0015582E">
      <w:pPr>
        <w:pStyle w:val="af1"/>
        <w:rPr>
          <w:lang w:val="ko-KR"/>
        </w:rPr>
      </w:pPr>
      <w:r>
        <w:rPr>
          <w:rFonts w:hint="eastAsia"/>
          <w:lang w:val="ko-KR"/>
        </w:rPr>
        <w:t>인터커넥터와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인터페이스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버스의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폭을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의미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 xml:space="preserve">. </w:t>
      </w:r>
      <w:r>
        <w:rPr>
          <w:rFonts w:hint="eastAsia"/>
          <w:lang w:val="ko-KR"/>
        </w:rPr>
        <w:t>기본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값은</w:t>
      </w:r>
      <w:r>
        <w:rPr>
          <w:rFonts w:hint="eastAsia"/>
          <w:lang w:val="ko-KR"/>
        </w:rPr>
        <w:t xml:space="preserve"> 32</w:t>
      </w:r>
      <w:r>
        <w:rPr>
          <w:rFonts w:hint="eastAsia"/>
          <w:lang w:val="ko-KR"/>
        </w:rPr>
        <w:t>비트이고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최대</w:t>
      </w:r>
      <w:r>
        <w:rPr>
          <w:rFonts w:hint="eastAsia"/>
          <w:lang w:val="ko-KR"/>
        </w:rPr>
        <w:t xml:space="preserve"> 128</w:t>
      </w:r>
      <w:r>
        <w:rPr>
          <w:rFonts w:hint="eastAsia"/>
          <w:lang w:val="ko-KR"/>
        </w:rPr>
        <w:t>비트까지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확장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가능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>.</w:t>
      </w:r>
    </w:p>
    <w:p w:rsidR="0015582E" w:rsidRDefault="0015582E" w:rsidP="0015582E">
      <w:pPr>
        <w:pStyle w:val="af1"/>
        <w:rPr>
          <w:lang w:val="ko-KR"/>
        </w:rPr>
      </w:pPr>
      <w:r>
        <w:rPr>
          <w:rFonts w:hint="eastAsia"/>
          <w:lang w:val="ko-KR"/>
        </w:rPr>
        <w:t>만약</w:t>
      </w:r>
      <w:r>
        <w:rPr>
          <w:rFonts w:hint="eastAsia"/>
          <w:lang w:val="ko-KR"/>
        </w:rPr>
        <w:t xml:space="preserve"> </w:t>
      </w:r>
      <w:r w:rsidR="008F0E67">
        <w:rPr>
          <w:rFonts w:hint="eastAsia"/>
          <w:lang w:val="ko-KR"/>
        </w:rPr>
        <w:t>4KB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주기적으로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입력되는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신호가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있다고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가정하고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옵션을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값으로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사용하다면</w:t>
      </w:r>
      <w:r>
        <w:rPr>
          <w:rFonts w:hint="eastAsia"/>
          <w:lang w:val="ko-KR"/>
        </w:rPr>
        <w:t xml:space="preserve"> </w:t>
      </w:r>
    </w:p>
    <w:p w:rsidR="0015582E" w:rsidRDefault="008F0E67" w:rsidP="0015582E">
      <w:pPr>
        <w:pStyle w:val="af1"/>
        <w:rPr>
          <w:lang w:val="ko-KR"/>
        </w:rPr>
      </w:pPr>
      <w:r>
        <w:rPr>
          <w:rFonts w:hint="eastAsia"/>
          <w:lang w:val="ko-KR"/>
        </w:rPr>
        <w:t>4096</w:t>
      </w:r>
      <w:r w:rsidR="0015582E">
        <w:rPr>
          <w:rFonts w:hint="eastAsia"/>
          <w:lang w:val="ko-KR"/>
        </w:rPr>
        <w:t>/4 (byte, 32</w:t>
      </w:r>
      <w:r w:rsidR="0015582E">
        <w:rPr>
          <w:rFonts w:hint="eastAsia"/>
          <w:lang w:val="ko-KR"/>
        </w:rPr>
        <w:t>비트</w:t>
      </w:r>
      <w:r>
        <w:rPr>
          <w:rFonts w:hint="eastAsia"/>
          <w:lang w:val="ko-KR"/>
        </w:rPr>
        <w:t xml:space="preserve">)  == 1024 </w:t>
      </w:r>
      <w:r>
        <w:rPr>
          <w:rFonts w:hint="eastAsia"/>
          <w:lang w:val="ko-KR"/>
        </w:rPr>
        <w:t>번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하는데</w:t>
      </w:r>
    </w:p>
    <w:p w:rsidR="008F0E67" w:rsidRDefault="008F0E67" w:rsidP="0015582E">
      <w:pPr>
        <w:pStyle w:val="af1"/>
        <w:rPr>
          <w:lang w:val="ko-KR"/>
        </w:rPr>
      </w:pPr>
      <w:r>
        <w:rPr>
          <w:rFonts w:hint="eastAsia"/>
          <w:lang w:val="ko-KR"/>
        </w:rPr>
        <w:t xml:space="preserve">Master </w:t>
      </w:r>
      <w:r>
        <w:rPr>
          <w:lang w:val="ko-KR"/>
        </w:rPr>
        <w:t>Length</w:t>
      </w:r>
      <w:r>
        <w:rPr>
          <w:rFonts w:hint="eastAsia"/>
          <w:lang w:val="ko-KR"/>
        </w:rPr>
        <w:t>가</w:t>
      </w:r>
      <w:r>
        <w:rPr>
          <w:rFonts w:hint="eastAsia"/>
          <w:lang w:val="ko-KR"/>
        </w:rPr>
        <w:t xml:space="preserve"> 12</w:t>
      </w:r>
      <w:r>
        <w:rPr>
          <w:rFonts w:hint="eastAsia"/>
          <w:lang w:val="ko-KR"/>
        </w:rPr>
        <w:t>비트이면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한번에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전송가능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숫자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입니다</w:t>
      </w:r>
      <w:r>
        <w:rPr>
          <w:rFonts w:hint="eastAsia"/>
          <w:lang w:val="ko-KR"/>
        </w:rPr>
        <w:t xml:space="preserve">. </w:t>
      </w:r>
    </w:p>
    <w:p w:rsidR="008F0E67" w:rsidRDefault="008F0E67" w:rsidP="0015582E">
      <w:pPr>
        <w:pStyle w:val="af1"/>
        <w:rPr>
          <w:lang w:val="ko-KR"/>
        </w:rPr>
      </w:pPr>
      <w:r>
        <w:rPr>
          <w:rFonts w:hint="eastAsia"/>
          <w:lang w:val="ko-KR"/>
        </w:rPr>
        <w:t>Master Performance</w:t>
      </w:r>
      <w:r>
        <w:rPr>
          <w:rFonts w:hint="eastAsia"/>
          <w:lang w:val="ko-KR"/>
        </w:rPr>
        <w:t>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현재</w:t>
      </w:r>
      <w:r>
        <w:rPr>
          <w:rFonts w:hint="eastAsia"/>
          <w:lang w:val="ko-KR"/>
        </w:rPr>
        <w:t xml:space="preserve">  16databeats</w:t>
      </w:r>
      <w:r>
        <w:rPr>
          <w:rFonts w:hint="eastAsia"/>
          <w:lang w:val="ko-KR"/>
        </w:rPr>
        <w:t>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정해져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있으니까</w:t>
      </w:r>
      <w:r>
        <w:rPr>
          <w:rFonts w:hint="eastAsia"/>
          <w:lang w:val="ko-KR"/>
        </w:rPr>
        <w:t xml:space="preserve"> 1024/16 == 64.</w:t>
      </w:r>
    </w:p>
    <w:p w:rsidR="008F0E67" w:rsidRDefault="008F0E67" w:rsidP="008F0E67">
      <w:pPr>
        <w:pStyle w:val="af1"/>
        <w:rPr>
          <w:lang w:val="ko-KR"/>
        </w:rPr>
      </w:pPr>
      <w:r>
        <w:rPr>
          <w:rFonts w:hint="eastAsia"/>
          <w:lang w:val="ko-KR"/>
        </w:rPr>
        <w:t>그러면</w:t>
      </w:r>
      <w:r>
        <w:rPr>
          <w:rFonts w:hint="eastAsia"/>
          <w:lang w:val="ko-KR"/>
        </w:rPr>
        <w:t xml:space="preserve"> IPIC</w:t>
      </w:r>
      <w:r>
        <w:rPr>
          <w:rFonts w:hint="eastAsia"/>
          <w:lang w:val="ko-KR"/>
        </w:rPr>
        <w:t>에서</w:t>
      </w:r>
      <w:r>
        <w:rPr>
          <w:rFonts w:hint="eastAsia"/>
          <w:lang w:val="ko-KR"/>
        </w:rPr>
        <w:t xml:space="preserve"> 4KB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 </w:t>
      </w:r>
      <w:r>
        <w:rPr>
          <w:rFonts w:hint="eastAsia"/>
          <w:lang w:val="ko-KR"/>
        </w:rPr>
        <w:t>전송하겠다고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요청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하면</w:t>
      </w:r>
      <w:r>
        <w:rPr>
          <w:rFonts w:hint="eastAsia"/>
          <w:lang w:val="ko-KR"/>
        </w:rPr>
        <w:t xml:space="preserve"> AXI </w:t>
      </w:r>
      <w:r>
        <w:rPr>
          <w:rFonts w:hint="eastAsia"/>
          <w:lang w:val="ko-KR"/>
        </w:rPr>
        <w:t>마스터는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이것을</w:t>
      </w:r>
      <w:r>
        <w:rPr>
          <w:rFonts w:hint="eastAsia"/>
          <w:lang w:val="ko-KR"/>
        </w:rPr>
        <w:t xml:space="preserve"> 64</w:t>
      </w:r>
      <w:r>
        <w:rPr>
          <w:rFonts w:hint="eastAsia"/>
          <w:lang w:val="ko-KR"/>
        </w:rPr>
        <w:t>번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나누어서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보내게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것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입니다</w:t>
      </w:r>
      <w:r>
        <w:rPr>
          <w:rFonts w:hint="eastAsia"/>
          <w:lang w:val="ko-KR"/>
        </w:rPr>
        <w:t xml:space="preserve">. </w:t>
      </w:r>
    </w:p>
    <w:p w:rsidR="008F0E67" w:rsidRDefault="008F0E67" w:rsidP="008F0E67">
      <w:pPr>
        <w:pStyle w:val="af1"/>
        <w:rPr>
          <w:lang w:val="ko-KR"/>
        </w:rPr>
      </w:pPr>
    </w:p>
    <w:p w:rsidR="008F0E67" w:rsidRDefault="008F0E67" w:rsidP="008F0E67">
      <w:pPr>
        <w:pStyle w:val="af1"/>
        <w:rPr>
          <w:lang w:val="ko-KR"/>
        </w:rPr>
      </w:pPr>
    </w:p>
    <w:p w:rsidR="008F0E67" w:rsidRDefault="008F0E67" w:rsidP="008F0E67">
      <w:pPr>
        <w:pStyle w:val="af1"/>
        <w:rPr>
          <w:lang w:val="ko-KR"/>
        </w:rPr>
      </w:pPr>
    </w:p>
    <w:p w:rsidR="008F0E67" w:rsidRDefault="008F0E67" w:rsidP="008F0E67">
      <w:pPr>
        <w:pStyle w:val="af1"/>
        <w:rPr>
          <w:lang w:val="ko-KR"/>
        </w:rPr>
      </w:pPr>
    </w:p>
    <w:p w:rsidR="008F0E67" w:rsidRDefault="008F0E67" w:rsidP="008F0E67">
      <w:pPr>
        <w:pStyle w:val="af1"/>
        <w:rPr>
          <w:lang w:val="ko-KR"/>
        </w:rPr>
      </w:pPr>
    </w:p>
    <w:p w:rsidR="008F0E67" w:rsidRPr="0015582E" w:rsidRDefault="008F0E67" w:rsidP="008F0E67">
      <w:pPr>
        <w:pStyle w:val="af1"/>
        <w:rPr>
          <w:lang w:val="ko-KR"/>
        </w:rPr>
      </w:pPr>
      <w:r>
        <w:rPr>
          <w:rFonts w:hint="eastAsia"/>
          <w:lang w:val="ko-KR"/>
        </w:rPr>
        <w:t>다음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그림은</w:t>
      </w:r>
      <w:r>
        <w:rPr>
          <w:rFonts w:hint="eastAsia"/>
          <w:lang w:val="ko-KR"/>
        </w:rPr>
        <w:t xml:space="preserve"> IPIC </w:t>
      </w:r>
      <w:r>
        <w:rPr>
          <w:rFonts w:hint="eastAsia"/>
          <w:lang w:val="ko-KR"/>
        </w:rPr>
        <w:t>신호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중에</w:t>
      </w:r>
      <w:r>
        <w:rPr>
          <w:rFonts w:hint="eastAsia"/>
          <w:lang w:val="ko-KR"/>
        </w:rPr>
        <w:t xml:space="preserve"> Master</w:t>
      </w:r>
      <w:r>
        <w:rPr>
          <w:rFonts w:hint="eastAsia"/>
          <w:lang w:val="ko-KR"/>
        </w:rPr>
        <w:t>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관련된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신호가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추가된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것을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줍니다</w:t>
      </w:r>
      <w:r>
        <w:rPr>
          <w:rFonts w:hint="eastAsia"/>
          <w:lang w:val="ko-KR"/>
        </w:rPr>
        <w:t>.</w:t>
      </w:r>
    </w:p>
    <w:p w:rsidR="004E72C0" w:rsidRDefault="004E72C0" w:rsidP="004E72C0">
      <w:pPr>
        <w:pStyle w:val="af1"/>
        <w:rPr>
          <w:lang w:val="ko-KR"/>
        </w:rPr>
      </w:pPr>
      <w:r>
        <w:rPr>
          <w:noProof/>
        </w:rPr>
        <w:lastRenderedPageBreak/>
        <w:drawing>
          <wp:inline distT="0" distB="0" distL="0" distR="0" wp14:anchorId="4E539E50" wp14:editId="6B67D1FD">
            <wp:extent cx="5640786" cy="4947138"/>
            <wp:effectExtent l="0" t="0" r="0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49097" cy="49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C0" w:rsidRDefault="00CE58E4" w:rsidP="00CE58E4">
      <w:pPr>
        <w:pStyle w:val="20"/>
        <w:rPr>
          <w:lang w:val="ko-KR"/>
        </w:rPr>
      </w:pPr>
      <w:r>
        <w:rPr>
          <w:rFonts w:hint="eastAsia"/>
          <w:lang w:val="ko-KR"/>
        </w:rPr>
        <w:t>DS844</w:t>
      </w:r>
    </w:p>
    <w:p w:rsidR="00CE58E4" w:rsidRDefault="00CE58E4" w:rsidP="00CE58E4">
      <w:pPr>
        <w:pStyle w:val="af1"/>
        <w:rPr>
          <w:lang w:val="ko-KR"/>
        </w:rPr>
      </w:pPr>
      <w:r>
        <w:rPr>
          <w:rFonts w:hint="eastAsia"/>
          <w:lang w:val="ko-KR"/>
        </w:rPr>
        <w:t>CIP</w:t>
      </w:r>
      <w:r>
        <w:rPr>
          <w:rFonts w:hint="eastAsia"/>
          <w:lang w:val="ko-KR"/>
        </w:rPr>
        <w:t>에서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제공하는</w:t>
      </w:r>
      <w:r>
        <w:rPr>
          <w:rFonts w:hint="eastAsia"/>
          <w:lang w:val="ko-KR"/>
        </w:rPr>
        <w:t xml:space="preserve"> Example AXI </w:t>
      </w:r>
      <w:r>
        <w:rPr>
          <w:rFonts w:hint="eastAsia"/>
          <w:lang w:val="ko-KR"/>
        </w:rPr>
        <w:t>마스터를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이해하려면</w:t>
      </w:r>
      <w:r>
        <w:rPr>
          <w:rFonts w:hint="eastAsia"/>
          <w:lang w:val="ko-KR"/>
        </w:rPr>
        <w:t xml:space="preserve"> IPIC </w:t>
      </w:r>
      <w:r>
        <w:rPr>
          <w:rFonts w:hint="eastAsia"/>
          <w:lang w:val="ko-KR"/>
        </w:rPr>
        <w:t>관련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신호들들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이해를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있어야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>.</w:t>
      </w:r>
    </w:p>
    <w:p w:rsidR="00CE58E4" w:rsidRDefault="00CE58E4" w:rsidP="00CE58E4">
      <w:pPr>
        <w:pStyle w:val="af1"/>
        <w:rPr>
          <w:lang w:val="ko-KR"/>
        </w:rPr>
      </w:pPr>
      <w:r>
        <w:rPr>
          <w:rFonts w:hint="eastAsia"/>
          <w:lang w:val="ko-KR"/>
        </w:rPr>
        <w:t xml:space="preserve">AXI </w:t>
      </w:r>
      <w:r>
        <w:rPr>
          <w:rFonts w:hint="eastAsia"/>
          <w:lang w:val="ko-KR"/>
        </w:rPr>
        <w:t>마스터와</w:t>
      </w:r>
      <w:r>
        <w:rPr>
          <w:rFonts w:hint="eastAsia"/>
          <w:lang w:val="ko-KR"/>
        </w:rPr>
        <w:t xml:space="preserve"> IPIC</w:t>
      </w:r>
      <w:r>
        <w:rPr>
          <w:rFonts w:hint="eastAsia"/>
          <w:lang w:val="ko-KR"/>
        </w:rPr>
        <w:t>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관계를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이해하려면</w:t>
      </w:r>
      <w:r>
        <w:rPr>
          <w:rFonts w:hint="eastAsia"/>
          <w:lang w:val="ko-KR"/>
        </w:rPr>
        <w:t xml:space="preserve"> DS844 (datashee 844</w:t>
      </w:r>
      <w:r>
        <w:rPr>
          <w:rFonts w:hint="eastAsia"/>
          <w:lang w:val="ko-KR"/>
        </w:rPr>
        <w:t>번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자일링스</w:t>
      </w:r>
      <w:r>
        <w:rPr>
          <w:rFonts w:hint="eastAsia"/>
          <w:lang w:val="ko-KR"/>
        </w:rPr>
        <w:t xml:space="preserve"> website</w:t>
      </w:r>
      <w:r>
        <w:rPr>
          <w:rFonts w:hint="eastAsia"/>
          <w:lang w:val="ko-KR"/>
        </w:rPr>
        <w:t>에서</w:t>
      </w:r>
      <w:r>
        <w:rPr>
          <w:rFonts w:hint="eastAsia"/>
          <w:lang w:val="ko-KR"/>
        </w:rPr>
        <w:t xml:space="preserve"> DS844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검색하면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찾을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있습니다</w:t>
      </w:r>
      <w:r>
        <w:rPr>
          <w:rFonts w:hint="eastAsia"/>
          <w:lang w:val="ko-KR"/>
        </w:rPr>
        <w:t xml:space="preserve">.) </w:t>
      </w:r>
      <w:r>
        <w:rPr>
          <w:rFonts w:hint="eastAsia"/>
          <w:lang w:val="ko-KR"/>
        </w:rPr>
        <w:t>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살펴봐야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합니다</w:t>
      </w:r>
      <w:r>
        <w:rPr>
          <w:rFonts w:hint="eastAsia"/>
          <w:lang w:val="ko-KR"/>
        </w:rPr>
        <w:t xml:space="preserve">. </w:t>
      </w:r>
    </w:p>
    <w:p w:rsidR="000E5352" w:rsidRDefault="00860A49" w:rsidP="005D3EEC">
      <w:pPr>
        <w:pStyle w:val="af1"/>
        <w:rPr>
          <w:lang w:val="ko-KR"/>
        </w:rPr>
      </w:pPr>
      <w:hyperlink r:id="rId79" w:history="1">
        <w:r w:rsidR="000E5352" w:rsidRPr="00C703D7">
          <w:rPr>
            <w:rStyle w:val="af"/>
            <w:rFonts w:cs="Arial"/>
            <w:lang w:val="ko-KR"/>
          </w:rPr>
          <w:t>http://www.xilinx.com/support/documentation/ip_documentation/axi_master_burst/v1_00_a/ds844_axi_master_burst.pdf</w:t>
        </w:r>
      </w:hyperlink>
    </w:p>
    <w:p w:rsidR="00CE58E4" w:rsidRDefault="00CE58E4" w:rsidP="00CE58E4">
      <w:pPr>
        <w:pStyle w:val="af1"/>
        <w:rPr>
          <w:lang w:val="ko-KR"/>
        </w:rPr>
      </w:pPr>
    </w:p>
    <w:p w:rsidR="005D3EEC" w:rsidRDefault="005D3EEC" w:rsidP="005D3EEC">
      <w:pPr>
        <w:pStyle w:val="af1"/>
        <w:rPr>
          <w:lang w:val="ko-KR"/>
        </w:rPr>
      </w:pPr>
      <w:r>
        <w:rPr>
          <w:rFonts w:hint="eastAsia"/>
          <w:lang w:val="ko-KR"/>
        </w:rPr>
        <w:lastRenderedPageBreak/>
        <w:t xml:space="preserve"> </w:t>
      </w:r>
    </w:p>
    <w:p w:rsidR="005D3EEC" w:rsidRPr="005D3EEC" w:rsidRDefault="005D3EEC" w:rsidP="005D3EEC">
      <w:pPr>
        <w:pStyle w:val="af1"/>
        <w:rPr>
          <w:lang w:val="ko-KR"/>
        </w:rPr>
      </w:pPr>
      <w:r>
        <w:rPr>
          <w:rFonts w:hint="eastAsia"/>
          <w:lang w:val="ko-KR"/>
        </w:rPr>
        <w:t xml:space="preserve"> </w:t>
      </w:r>
    </w:p>
    <w:p w:rsidR="005D3EEC" w:rsidRPr="005D3EEC" w:rsidRDefault="005D3EEC" w:rsidP="005D3EEC">
      <w:pPr>
        <w:pStyle w:val="11"/>
      </w:pPr>
      <w:r>
        <w:rPr>
          <w:rFonts w:hint="eastAsia"/>
        </w:rPr>
        <w:lastRenderedPageBreak/>
        <w:t>Customer Axi Master</w:t>
      </w:r>
    </w:p>
    <w:p w:rsidR="00675DBE" w:rsidRDefault="00675DBE" w:rsidP="00675DBE">
      <w:pPr>
        <w:pStyle w:val="af1"/>
      </w:pP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읽어야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마스터를</w:t>
      </w:r>
      <w:r>
        <w:rPr>
          <w:rFonts w:hint="eastAsia"/>
        </w:rPr>
        <w:t xml:space="preserve"> </w:t>
      </w:r>
      <w:r>
        <w:rPr>
          <w:rFonts w:hint="eastAsia"/>
        </w:rPr>
        <w:t>설계해야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보았던</w:t>
      </w:r>
      <w:r>
        <w:rPr>
          <w:rFonts w:hint="eastAsia"/>
        </w:rPr>
        <w:t xml:space="preserve"> CDMA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메모리와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간에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메모리로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FIFO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전달할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모뎀</w:t>
      </w:r>
      <w:r>
        <w:rPr>
          <w:rFonts w:hint="eastAsia"/>
        </w:rPr>
        <w:t xml:space="preserve"> </w:t>
      </w:r>
      <w:r>
        <w:rPr>
          <w:rFonts w:hint="eastAsia"/>
        </w:rPr>
        <w:t>장비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메모리로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IQ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중단없이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메모리와</w:t>
      </w:r>
      <w:r>
        <w:rPr>
          <w:rFonts w:hint="eastAsia"/>
        </w:rPr>
        <w:t xml:space="preserve"> FIFO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연결해주는</w:t>
      </w:r>
      <w:r>
        <w:rPr>
          <w:rFonts w:hint="eastAsia"/>
        </w:rPr>
        <w:t xml:space="preserve"> DMA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부담없이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AXI </w:t>
      </w:r>
      <w:r>
        <w:rPr>
          <w:rFonts w:hint="eastAsia"/>
        </w:rPr>
        <w:t>마스터를</w:t>
      </w:r>
      <w:r>
        <w:rPr>
          <w:rFonts w:hint="eastAsia"/>
        </w:rPr>
        <w:t xml:space="preserve"> </w:t>
      </w:r>
      <w:r>
        <w:rPr>
          <w:rFonts w:hint="eastAsia"/>
        </w:rPr>
        <w:t>설계하고</w:t>
      </w:r>
      <w:r>
        <w:rPr>
          <w:rFonts w:hint="eastAsia"/>
        </w:rPr>
        <w:t xml:space="preserve"> AXI </w:t>
      </w:r>
      <w:r>
        <w:rPr>
          <w:rFonts w:hint="eastAsia"/>
        </w:rPr>
        <w:t>프로토콜을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이해해야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임베디드</w:t>
      </w:r>
      <w:r>
        <w:rPr>
          <w:rFonts w:hint="eastAsia"/>
        </w:rPr>
        <w:t xml:space="preserve"> </w:t>
      </w:r>
      <w:r>
        <w:rPr>
          <w:rFonts w:hint="eastAsia"/>
        </w:rPr>
        <w:t>시스템에서</w:t>
      </w:r>
      <w:r>
        <w:rPr>
          <w:rFonts w:hint="eastAsia"/>
        </w:rPr>
        <w:t xml:space="preserve"> </w:t>
      </w:r>
      <w:r>
        <w:rPr>
          <w:rFonts w:hint="eastAsia"/>
        </w:rPr>
        <w:t>사용했던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살펴보도록</w:t>
      </w:r>
      <w:r>
        <w:rPr>
          <w:rFonts w:hint="eastAsia"/>
        </w:rPr>
        <w:t xml:space="preserve"> </w:t>
      </w:r>
      <w:r>
        <w:rPr>
          <w:rFonts w:hint="eastAsia"/>
        </w:rPr>
        <w:t>하겠습니다</w:t>
      </w:r>
      <w:r>
        <w:rPr>
          <w:rFonts w:hint="eastAsia"/>
        </w:rPr>
        <w:t xml:space="preserve">. </w:t>
      </w:r>
    </w:p>
    <w:p w:rsidR="005D3EEC" w:rsidRDefault="005D3EEC">
      <w:pPr>
        <w:widowControl/>
        <w:wordWrap/>
        <w:autoSpaceDE/>
        <w:autoSpaceDN/>
        <w:jc w:val="left"/>
        <w:rPr>
          <w:rFonts w:ascii="Calibri" w:hAnsi="Calibri" w:cs="Calibri"/>
          <w:b/>
          <w:noProof/>
          <w:kern w:val="28"/>
          <w:sz w:val="36"/>
          <w:szCs w:val="40"/>
        </w:rPr>
      </w:pPr>
      <w:bookmarkStart w:id="1" w:name="_Toc333476218"/>
      <w:r>
        <w:br w:type="page"/>
      </w:r>
    </w:p>
    <w:p w:rsidR="00675DBE" w:rsidRDefault="00675DBE" w:rsidP="00675DBE">
      <w:pPr>
        <w:pStyle w:val="20"/>
        <w:numPr>
          <w:ilvl w:val="1"/>
          <w:numId w:val="4"/>
        </w:numPr>
      </w:pPr>
      <w:r>
        <w:rPr>
          <w:rFonts w:hint="eastAsia"/>
        </w:rPr>
        <w:lastRenderedPageBreak/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코어</w:t>
      </w:r>
      <w:r>
        <w:rPr>
          <w:rFonts w:hint="eastAsia"/>
        </w:rPr>
        <w:t>, npi_128</w:t>
      </w:r>
      <w:bookmarkEnd w:id="1"/>
    </w:p>
    <w:p w:rsidR="00675DBE" w:rsidRDefault="00675DBE" w:rsidP="00675DBE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npi_128</w:t>
      </w:r>
      <w:r>
        <w:rPr>
          <w:rFonts w:hint="eastAsia"/>
        </w:rPr>
        <w:t>이라는</w:t>
      </w:r>
      <w:r>
        <w:rPr>
          <w:rFonts w:hint="eastAsia"/>
        </w:rPr>
        <w:t xml:space="preserve"> IP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마스터</w:t>
      </w:r>
      <w:r>
        <w:rPr>
          <w:rFonts w:hint="eastAsia"/>
        </w:rPr>
        <w:t xml:space="preserve"> </w:t>
      </w:r>
      <w:r>
        <w:rPr>
          <w:rFonts w:hint="eastAsia"/>
        </w:rPr>
        <w:t>포트와</w:t>
      </w:r>
      <w:r>
        <w:rPr>
          <w:rFonts w:hint="eastAsia"/>
        </w:rPr>
        <w:t xml:space="preserve"> </w:t>
      </w:r>
      <w:r>
        <w:rPr>
          <w:rFonts w:hint="eastAsia"/>
        </w:rPr>
        <w:t>슬레이브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axi interconnect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Pr="00316CCA" w:rsidRDefault="00675DBE" w:rsidP="00675DBE">
      <w:pPr>
        <w:pStyle w:val="af1"/>
      </w:pPr>
      <w:r>
        <w:rPr>
          <w:rFonts w:hint="eastAsia"/>
        </w:rPr>
        <w:t>마스터</w:t>
      </w:r>
      <w:r>
        <w:rPr>
          <w:rFonts w:hint="eastAsia"/>
        </w:rPr>
        <w:t xml:space="preserve"> </w:t>
      </w:r>
      <w:r>
        <w:rPr>
          <w:rFonts w:hint="eastAsia"/>
        </w:rPr>
        <w:t>포트로는</w:t>
      </w:r>
      <w:r>
        <w:rPr>
          <w:rFonts w:hint="eastAsia"/>
        </w:rPr>
        <w:t xml:space="preserve"> </w:t>
      </w:r>
      <w:r>
        <w:rPr>
          <w:rFonts w:hint="eastAsia"/>
        </w:rPr>
        <w:t>메모리에서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읽어내는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슬레이브</w:t>
      </w:r>
      <w:r>
        <w:rPr>
          <w:rFonts w:hint="eastAsia"/>
        </w:rPr>
        <w:t xml:space="preserve"> </w:t>
      </w:r>
      <w:r>
        <w:rPr>
          <w:rFonts w:hint="eastAsia"/>
        </w:rPr>
        <w:t>포트는</w:t>
      </w:r>
      <w:r>
        <w:rPr>
          <w:rFonts w:hint="eastAsia"/>
        </w:rPr>
        <w:t xml:space="preserve"> </w:t>
      </w:r>
      <w:r>
        <w:rPr>
          <w:rFonts w:hint="eastAsia"/>
        </w:rPr>
        <w:t>프로세서로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크기에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af1"/>
      </w:pPr>
      <w:r>
        <w:rPr>
          <w:rFonts w:hint="eastAsia"/>
          <w:noProof/>
        </w:rPr>
        <w:drawing>
          <wp:inline distT="0" distB="0" distL="0" distR="0" wp14:anchorId="7AB961A9" wp14:editId="34E49D09">
            <wp:extent cx="4616746" cy="2224976"/>
            <wp:effectExtent l="19050" t="0" r="0" b="0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460" cy="22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BE" w:rsidRDefault="00675DBE" w:rsidP="00675DBE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IP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포트는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MPD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npi_128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mpd file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라인</w:t>
      </w:r>
      <w:r>
        <w:rPr>
          <w:rFonts w:hint="eastAsia"/>
        </w:rPr>
        <w:t xml:space="preserve"> 47~52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메모리의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읽힌다는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라인</w:t>
      </w:r>
      <w:r>
        <w:rPr>
          <w:rFonts w:hint="eastAsia"/>
        </w:rPr>
        <w:t xml:space="preserve"> 61~111</w:t>
      </w:r>
      <w:r>
        <w:rPr>
          <w:rFonts w:hint="eastAsia"/>
        </w:rPr>
        <w:t>까지는</w:t>
      </w:r>
      <w:r>
        <w:rPr>
          <w:rFonts w:hint="eastAsia"/>
        </w:rPr>
        <w:t xml:space="preserve"> AXI4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120"/>
        <w:ind w:left="1030"/>
      </w:pPr>
      <w:r>
        <w:t xml:space="preserve">8   </w:t>
      </w:r>
    </w:p>
    <w:p w:rsidR="00675DBE" w:rsidRDefault="00675DBE" w:rsidP="00675DBE">
      <w:pPr>
        <w:pStyle w:val="120"/>
        <w:ind w:left="1030"/>
      </w:pPr>
      <w:r>
        <w:t>9   BEGIN npi_128</w:t>
      </w:r>
    </w:p>
    <w:p w:rsidR="00675DBE" w:rsidRDefault="00675DBE" w:rsidP="00675DBE">
      <w:pPr>
        <w:pStyle w:val="120"/>
        <w:ind w:left="1030"/>
      </w:pPr>
      <w:r>
        <w:t xml:space="preserve">10  </w:t>
      </w:r>
    </w:p>
    <w:p w:rsidR="00675DBE" w:rsidRDefault="00675DBE" w:rsidP="00675DBE">
      <w:pPr>
        <w:pStyle w:val="120"/>
        <w:ind w:left="1030"/>
      </w:pPr>
      <w:r>
        <w:t xml:space="preserve">45  </w:t>
      </w:r>
    </w:p>
    <w:p w:rsidR="00675DBE" w:rsidRDefault="00675DBE" w:rsidP="00675DBE">
      <w:pPr>
        <w:pStyle w:val="120"/>
        <w:ind w:left="1030"/>
      </w:pPr>
      <w:r>
        <w:t>46  ## Ports</w:t>
      </w:r>
    </w:p>
    <w:p w:rsidR="00675DBE" w:rsidRDefault="00675DBE" w:rsidP="00675DBE">
      <w:pPr>
        <w:pStyle w:val="120"/>
        <w:ind w:left="1030"/>
      </w:pPr>
      <w:r>
        <w:t>47  PORT rd_fifo_clk = "", DIR = I</w:t>
      </w:r>
    </w:p>
    <w:p w:rsidR="00675DBE" w:rsidRDefault="00675DBE" w:rsidP="00675DBE">
      <w:pPr>
        <w:pStyle w:val="120"/>
        <w:ind w:left="1030"/>
      </w:pPr>
      <w:r>
        <w:t>48  PORT rd_fifo_rd_en = "", DIR = I</w:t>
      </w:r>
    </w:p>
    <w:p w:rsidR="00675DBE" w:rsidRDefault="00675DBE" w:rsidP="00675DBE">
      <w:pPr>
        <w:pStyle w:val="120"/>
        <w:ind w:left="1030"/>
      </w:pPr>
      <w:r>
        <w:t>49  PORT rd_fifo_data = "", DIR = O, VEC = [31:0]</w:t>
      </w:r>
    </w:p>
    <w:p w:rsidR="00675DBE" w:rsidRDefault="00675DBE" w:rsidP="00675DBE">
      <w:pPr>
        <w:pStyle w:val="120"/>
        <w:ind w:left="1030"/>
      </w:pPr>
      <w:r>
        <w:t>50  PORT rd_fifo_empty = "", DIR = O</w:t>
      </w:r>
    </w:p>
    <w:p w:rsidR="00675DBE" w:rsidRDefault="00675DBE" w:rsidP="00675DBE">
      <w:pPr>
        <w:pStyle w:val="120"/>
        <w:ind w:left="1030"/>
      </w:pPr>
      <w:r>
        <w:t>51  PORT rd_fifo_full = "", DIR = O</w:t>
      </w:r>
    </w:p>
    <w:p w:rsidR="00675DBE" w:rsidRDefault="00675DBE" w:rsidP="00675DBE">
      <w:pPr>
        <w:pStyle w:val="120"/>
        <w:ind w:left="1030"/>
      </w:pPr>
      <w:r>
        <w:t>52  PORT npi_rd_ready = "", DIR = O</w:t>
      </w:r>
    </w:p>
    <w:p w:rsidR="00675DBE" w:rsidRDefault="00675DBE" w:rsidP="00675DBE">
      <w:pPr>
        <w:pStyle w:val="120"/>
        <w:ind w:left="1030"/>
      </w:pPr>
      <w:r>
        <w:t xml:space="preserve">60  </w:t>
      </w:r>
    </w:p>
    <w:p w:rsidR="00675DBE" w:rsidRDefault="00675DBE" w:rsidP="00675DBE">
      <w:pPr>
        <w:pStyle w:val="120"/>
        <w:ind w:left="1030"/>
      </w:pPr>
      <w:r>
        <w:t>61  PORT S_AXI_ACLK = "", DIR = I, SIGIS = CLK, BUS = S_AXI</w:t>
      </w:r>
    </w:p>
    <w:p w:rsidR="00675DBE" w:rsidRDefault="00675DBE" w:rsidP="00675DBE">
      <w:pPr>
        <w:pStyle w:val="120"/>
        <w:ind w:left="1030"/>
      </w:pPr>
      <w:r>
        <w:t>62  PORT S_AXI_ARESETN = ARESETN, DIR = I, SIGIS = RST, BUS = S_AXI</w:t>
      </w:r>
    </w:p>
    <w:p w:rsidR="00675DBE" w:rsidRDefault="00675DBE" w:rsidP="00675DBE">
      <w:pPr>
        <w:pStyle w:val="120"/>
        <w:ind w:left="1030"/>
      </w:pPr>
      <w:r>
        <w:t>63  PORT S_AXI_AWADDR = AWADDR, DIR = I, VEC = [(C_S_AXI_ADDR_WIDTH-1):0], ENDIAN = LITTLE, BUS = S_AXI</w:t>
      </w:r>
    </w:p>
    <w:p w:rsidR="00675DBE" w:rsidRDefault="00675DBE" w:rsidP="00675DBE">
      <w:pPr>
        <w:pStyle w:val="120"/>
        <w:ind w:left="1030"/>
      </w:pPr>
      <w:r>
        <w:t>108 PORT m_axi_wlast = WLAST, DIR = O, BUS = M_AXI</w:t>
      </w:r>
    </w:p>
    <w:p w:rsidR="00675DBE" w:rsidRDefault="00675DBE" w:rsidP="00675DBE">
      <w:pPr>
        <w:pStyle w:val="120"/>
        <w:ind w:left="1030"/>
      </w:pPr>
      <w:r>
        <w:t>109 PORT m_axi_bready = BREADY, DIR = O, BUS = M_AXI</w:t>
      </w:r>
    </w:p>
    <w:p w:rsidR="00675DBE" w:rsidRDefault="00675DBE" w:rsidP="00675DBE">
      <w:pPr>
        <w:pStyle w:val="120"/>
        <w:ind w:left="1030"/>
      </w:pPr>
      <w:r>
        <w:t>110 PORT m_axi_bvalid = BVALID, DIR = I, BUS = M_AXI</w:t>
      </w:r>
    </w:p>
    <w:p w:rsidR="00675DBE" w:rsidRDefault="00675DBE" w:rsidP="00675DBE">
      <w:pPr>
        <w:pStyle w:val="120"/>
        <w:ind w:left="1030"/>
      </w:pPr>
      <w:r>
        <w:t>111 PORT m_axi_bresp = BRESP, DIR = I, VEC = [1:0], BUS = M_AXI</w:t>
      </w:r>
    </w:p>
    <w:p w:rsidR="00675DBE" w:rsidRDefault="00675DBE" w:rsidP="00675DBE">
      <w:pPr>
        <w:pStyle w:val="120"/>
        <w:ind w:left="1030"/>
      </w:pPr>
      <w:r>
        <w:t xml:space="preserve">112 </w:t>
      </w:r>
    </w:p>
    <w:p w:rsidR="00675DBE" w:rsidRDefault="00675DBE" w:rsidP="00675DBE">
      <w:pPr>
        <w:pStyle w:val="120"/>
        <w:ind w:left="1030"/>
      </w:pPr>
      <w:r>
        <w:lastRenderedPageBreak/>
        <w:t>113 END</w:t>
      </w:r>
    </w:p>
    <w:p w:rsidR="00675DBE" w:rsidRDefault="00675DBE" w:rsidP="00675DBE">
      <w:pPr>
        <w:pStyle w:val="120"/>
        <w:ind w:left="1030"/>
      </w:pPr>
      <w:r>
        <w:t>114</w:t>
      </w:r>
    </w:p>
    <w:p w:rsidR="00675DBE" w:rsidRDefault="00675DBE" w:rsidP="00675DBE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npi_128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npi_128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레지터스에</w:t>
      </w:r>
      <w:r>
        <w:rPr>
          <w:rFonts w:hint="eastAsia"/>
        </w:rPr>
        <w:t xml:space="preserve"> </w:t>
      </w:r>
      <w:r>
        <w:rPr>
          <w:rFonts w:hint="eastAsia"/>
        </w:rPr>
        <w:t>기록하면</w:t>
      </w:r>
      <w:r>
        <w:rPr>
          <w:rFonts w:hint="eastAsia"/>
        </w:rPr>
        <w:t xml:space="preserve"> </w:t>
      </w:r>
      <w:r>
        <w:rPr>
          <w:rFonts w:hint="eastAsia"/>
        </w:rPr>
        <w:t>메모리로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가져다가</w:t>
      </w:r>
      <w:r>
        <w:rPr>
          <w:rFonts w:hint="eastAsia"/>
        </w:rPr>
        <w:t xml:space="preserve"> npi_128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FIFO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npi_128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콘트롤러에</w:t>
      </w:r>
      <w:r>
        <w:rPr>
          <w:rFonts w:hint="eastAsia"/>
        </w:rPr>
        <w:t xml:space="preserve"> read request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콘트롤러를</w:t>
      </w:r>
      <w:r>
        <w:rPr>
          <w:rFonts w:hint="eastAsia"/>
        </w:rPr>
        <w:t xml:space="preserve"> </w:t>
      </w:r>
      <w:r>
        <w:rPr>
          <w:rFonts w:hint="eastAsia"/>
        </w:rPr>
        <w:t>메모리로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읽어</w:t>
      </w:r>
      <w:r>
        <w:rPr>
          <w:rFonts w:hint="eastAsia"/>
        </w:rPr>
        <w:t xml:space="preserve"> npi_128</w:t>
      </w:r>
      <w:r>
        <w:rPr>
          <w:rFonts w:hint="eastAsia"/>
        </w:rPr>
        <w:t>의</w:t>
      </w:r>
      <w:r>
        <w:rPr>
          <w:rFonts w:hint="eastAsia"/>
        </w:rPr>
        <w:t xml:space="preserve"> axi interface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전달하게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675DBE" w:rsidRDefault="005D3EEC" w:rsidP="00675DBE">
      <w:pPr>
        <w:pStyle w:val="13"/>
        <w:spacing w:before="240"/>
      </w:pPr>
      <w:r>
        <w:t>ㅋ</w:t>
      </w:r>
      <w:r w:rsidR="00675DBE">
        <w:rPr>
          <w:rFonts w:hint="eastAsia"/>
          <w:noProof/>
        </w:rPr>
        <w:drawing>
          <wp:inline distT="0" distB="0" distL="0" distR="0" wp14:anchorId="416939DC" wp14:editId="7CDD93B8">
            <wp:extent cx="5731510" cy="2158161"/>
            <wp:effectExtent l="19050" t="0" r="2540" b="0"/>
            <wp:docPr id="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npi_128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mhs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BEGIN npi_128</w:t>
      </w:r>
    </w:p>
    <w:p w:rsidR="00675DBE" w:rsidRDefault="00675DBE" w:rsidP="00675DBE">
      <w:pPr>
        <w:pStyle w:val="120"/>
        <w:ind w:left="1030"/>
      </w:pPr>
      <w:r>
        <w:t xml:space="preserve"> PARAMETER INSTANCE = npi_128_0</w:t>
      </w:r>
    </w:p>
    <w:p w:rsidR="00675DBE" w:rsidRDefault="00675DBE" w:rsidP="00675DBE">
      <w:pPr>
        <w:pStyle w:val="120"/>
        <w:ind w:left="1030"/>
      </w:pPr>
      <w:r>
        <w:t xml:space="preserve"> PARAMETER HW_VER = 1.00.a</w:t>
      </w:r>
    </w:p>
    <w:p w:rsidR="00675DBE" w:rsidRDefault="00675DBE" w:rsidP="00675DBE">
      <w:pPr>
        <w:pStyle w:val="120"/>
        <w:ind w:left="1030"/>
      </w:pPr>
      <w:r>
        <w:t xml:space="preserve"> PARAMETER C_BASEADDR = 0x71000000</w:t>
      </w:r>
    </w:p>
    <w:p w:rsidR="00675DBE" w:rsidRDefault="00675DBE" w:rsidP="00675DBE">
      <w:pPr>
        <w:pStyle w:val="120"/>
        <w:ind w:left="1030"/>
      </w:pPr>
      <w:r>
        <w:t xml:space="preserve"> PARAMETER C_HIGHADDR = 0x7100FFFF</w:t>
      </w:r>
    </w:p>
    <w:p w:rsidR="00675DBE" w:rsidRDefault="00675DBE" w:rsidP="00675DBE">
      <w:pPr>
        <w:pStyle w:val="120"/>
        <w:ind w:left="1030"/>
      </w:pPr>
      <w:r>
        <w:t xml:space="preserve"> PARAMETER C_INTERCONNECT_M_AXI_READ_FIFO_DEPTH = 512</w:t>
      </w:r>
    </w:p>
    <w:p w:rsidR="00675DBE" w:rsidRDefault="00675DBE" w:rsidP="00675DBE">
      <w:pPr>
        <w:pStyle w:val="120"/>
        <w:ind w:left="1030"/>
      </w:pPr>
      <w:r>
        <w:t xml:space="preserve"> BUS_INTERFACE M_AXI = axi4_0</w:t>
      </w:r>
    </w:p>
    <w:p w:rsidR="00675DBE" w:rsidRDefault="00675DBE" w:rsidP="00675DBE">
      <w:pPr>
        <w:pStyle w:val="120"/>
        <w:ind w:left="1030"/>
      </w:pPr>
      <w:r>
        <w:t xml:space="preserve"> BUS_INTERFACE S_AXI = axi4lite_0</w:t>
      </w:r>
    </w:p>
    <w:p w:rsidR="00675DBE" w:rsidRDefault="00675DBE" w:rsidP="00675DBE">
      <w:pPr>
        <w:pStyle w:val="120"/>
        <w:ind w:left="1030"/>
      </w:pPr>
      <w:r>
        <w:t xml:space="preserve"> PORT S_AXI_ACLK = clk_100_0000MHzPLLE0</w:t>
      </w:r>
    </w:p>
    <w:p w:rsidR="00675DBE" w:rsidRDefault="00675DBE" w:rsidP="00675DBE">
      <w:pPr>
        <w:pStyle w:val="120"/>
        <w:ind w:left="1030"/>
      </w:pPr>
      <w:r>
        <w:t xml:space="preserve"> PORT m_axi_aclk = clk_100_0000MHzPLLE0</w:t>
      </w:r>
    </w:p>
    <w:p w:rsidR="00675DBE" w:rsidRDefault="00675DBE" w:rsidP="00675DBE">
      <w:pPr>
        <w:pStyle w:val="120"/>
        <w:ind w:left="1030"/>
      </w:pPr>
      <w:r>
        <w:t xml:space="preserve"> PORT rd_fifo_clk = npi_128_0_rd_fifo_clk</w:t>
      </w:r>
    </w:p>
    <w:p w:rsidR="00675DBE" w:rsidRDefault="00675DBE" w:rsidP="00675DBE">
      <w:pPr>
        <w:pStyle w:val="120"/>
        <w:ind w:left="1030"/>
      </w:pPr>
      <w:r>
        <w:t xml:space="preserve"> PORT rd_fifo_rd_en = npi_128_0_rd_fifo_rd_en</w:t>
      </w:r>
    </w:p>
    <w:p w:rsidR="00675DBE" w:rsidRDefault="00675DBE" w:rsidP="00675DBE">
      <w:pPr>
        <w:pStyle w:val="120"/>
        <w:ind w:left="1030"/>
      </w:pPr>
      <w:r>
        <w:t xml:space="preserve"> PORT rd_fifo_data = npi_128_0_rd_fifo_data</w:t>
      </w:r>
    </w:p>
    <w:p w:rsidR="00675DBE" w:rsidRDefault="00675DBE" w:rsidP="00675DBE">
      <w:pPr>
        <w:pStyle w:val="120"/>
        <w:ind w:left="1030"/>
      </w:pPr>
      <w:r>
        <w:t xml:space="preserve"> PORT npi_rd_ready = npi_128_0_npi_rd_ready</w:t>
      </w:r>
    </w:p>
    <w:p w:rsidR="00675DBE" w:rsidRDefault="00675DBE" w:rsidP="00675DBE">
      <w:pPr>
        <w:pStyle w:val="120"/>
        <w:ind w:left="1030"/>
      </w:pPr>
      <w:r>
        <w:t xml:space="preserve"> PORT rd_fifo_full = npi_128_0_rd_fifo_full</w:t>
      </w:r>
    </w:p>
    <w:p w:rsidR="00675DBE" w:rsidRDefault="00675DBE" w:rsidP="00675DBE">
      <w:pPr>
        <w:pStyle w:val="120"/>
        <w:ind w:left="1030"/>
      </w:pPr>
      <w:r>
        <w:t xml:space="preserve"> PORT rd_fifo_empty = npi_128_0_rd_fifo_empty</w:t>
      </w:r>
    </w:p>
    <w:p w:rsidR="00675DBE" w:rsidRDefault="00675DBE" w:rsidP="00675DBE">
      <w:pPr>
        <w:pStyle w:val="120"/>
        <w:ind w:left="1030"/>
      </w:pPr>
      <w:r>
        <w:t>END</w:t>
      </w:r>
    </w:p>
    <w:p w:rsidR="00675DBE" w:rsidRDefault="00675DBE" w:rsidP="00675DBE">
      <w:pPr>
        <w:pStyle w:val="af1"/>
      </w:pPr>
      <w:r>
        <w:rPr>
          <w:rFonts w:hint="eastAsia"/>
        </w:rPr>
        <w:t>여기서</w:t>
      </w:r>
      <w:r>
        <w:rPr>
          <w:rFonts w:hint="eastAsia"/>
        </w:rPr>
        <w:t xml:space="preserve"> axi</w:t>
      </w:r>
      <w:r>
        <w:rPr>
          <w:rFonts w:hint="eastAsia"/>
        </w:rPr>
        <w:t>는</w:t>
      </w:r>
      <w:r>
        <w:rPr>
          <w:rFonts w:hint="eastAsia"/>
        </w:rPr>
        <w:t xml:space="preserve"> 100mhz </w:t>
      </w:r>
      <w:r>
        <w:rPr>
          <w:rFonts w:hint="eastAsia"/>
        </w:rPr>
        <w:t>동작하고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npi_128</w:t>
      </w:r>
      <w:r>
        <w:rPr>
          <w:rFonts w:hint="eastAsia"/>
        </w:rPr>
        <w:t>의</w:t>
      </w:r>
      <w:r>
        <w:rPr>
          <w:rFonts w:hint="eastAsia"/>
        </w:rPr>
        <w:t xml:space="preserve"> rd_fifo_clk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억세스하는</w:t>
      </w:r>
      <w:r>
        <w:rPr>
          <w:rFonts w:hint="eastAsia"/>
        </w:rPr>
        <w:t xml:space="preserve"> </w:t>
      </w:r>
      <w:r>
        <w:rPr>
          <w:rFonts w:hint="eastAsia"/>
        </w:rPr>
        <w:t>콘트롤러의</w:t>
      </w:r>
      <w:r>
        <w:rPr>
          <w:rFonts w:hint="eastAsia"/>
        </w:rPr>
        <w:t xml:space="preserve"> </w:t>
      </w:r>
      <w:r>
        <w:rPr>
          <w:rFonts w:hint="eastAsia"/>
        </w:rPr>
        <w:t>클럭과</w:t>
      </w:r>
      <w:r>
        <w:rPr>
          <w:rFonts w:hint="eastAsia"/>
        </w:rPr>
        <w:t xml:space="preserve"> </w:t>
      </w:r>
      <w:r>
        <w:rPr>
          <w:rFonts w:hint="eastAsia"/>
        </w:rPr>
        <w:t>사용하고자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클럭의</w:t>
      </w:r>
      <w:r>
        <w:rPr>
          <w:rFonts w:hint="eastAsia"/>
        </w:rPr>
        <w:t xml:space="preserve"> </w:t>
      </w:r>
      <w:r>
        <w:rPr>
          <w:rFonts w:hint="eastAsia"/>
        </w:rPr>
        <w:t>주파수가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같지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그렇습니다</w:t>
      </w:r>
      <w:r>
        <w:rPr>
          <w:rFonts w:hint="eastAsia"/>
        </w:rPr>
        <w:t xml:space="preserve">. </w:t>
      </w:r>
      <w:r>
        <w:rPr>
          <w:rFonts w:hint="eastAsia"/>
        </w:rPr>
        <w:t>결과적은</w:t>
      </w:r>
      <w:r>
        <w:rPr>
          <w:rFonts w:hint="eastAsia"/>
        </w:rPr>
        <w:t xml:space="preserve"> npi_128 </w:t>
      </w:r>
      <w:r>
        <w:rPr>
          <w:rFonts w:hint="eastAsia"/>
        </w:rPr>
        <w:t>내부에는</w:t>
      </w:r>
      <w:r>
        <w:rPr>
          <w:rFonts w:hint="eastAsia"/>
        </w:rPr>
        <w:t xml:space="preserve"> aync fifo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구현했서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클록</w:t>
      </w:r>
      <w:r>
        <w:rPr>
          <w:rFonts w:hint="eastAsia"/>
        </w:rPr>
        <w:t xml:space="preserve"> </w:t>
      </w:r>
      <w:r>
        <w:rPr>
          <w:rFonts w:hint="eastAsia"/>
        </w:rPr>
        <w:t>도메인간의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전송을</w:t>
      </w:r>
      <w:r>
        <w:rPr>
          <w:rFonts w:hint="eastAsia"/>
        </w:rPr>
        <w:t xml:space="preserve"> </w:t>
      </w:r>
      <w:r>
        <w:rPr>
          <w:rFonts w:hint="eastAsia"/>
        </w:rPr>
        <w:t>해결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</w:p>
    <w:p w:rsidR="00675DBE" w:rsidRDefault="00675DBE" w:rsidP="00675DBE">
      <w:pPr>
        <w:pStyle w:val="20"/>
        <w:numPr>
          <w:ilvl w:val="1"/>
          <w:numId w:val="4"/>
        </w:numPr>
      </w:pPr>
      <w:bookmarkStart w:id="2" w:name="_Toc333476219"/>
      <w:r>
        <w:rPr>
          <w:rFonts w:hint="eastAsia"/>
        </w:rPr>
        <w:lastRenderedPageBreak/>
        <w:t>npi_128</w:t>
      </w:r>
      <w:r>
        <w:rPr>
          <w:rFonts w:hint="eastAsia"/>
        </w:rPr>
        <w:t>의</w:t>
      </w:r>
      <w:r>
        <w:rPr>
          <w:rFonts w:hint="eastAsia"/>
        </w:rPr>
        <w:t xml:space="preserve"> user_logic.vhd </w:t>
      </w:r>
      <w:r>
        <w:rPr>
          <w:rFonts w:hint="eastAsia"/>
        </w:rPr>
        <w:t>구성</w:t>
      </w:r>
      <w:bookmarkEnd w:id="2"/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npi_128 </w:t>
      </w:r>
      <w:r>
        <w:rPr>
          <w:rFonts w:hint="eastAsia"/>
        </w:rPr>
        <w:t>내부를</w:t>
      </w:r>
      <w:r>
        <w:rPr>
          <w:rFonts w:hint="eastAsia"/>
        </w:rPr>
        <w:t xml:space="preserve"> </w:t>
      </w:r>
      <w:r>
        <w:rPr>
          <w:rFonts w:hint="eastAsia"/>
        </w:rPr>
        <w:t>구성라는</w:t>
      </w:r>
      <w:r>
        <w:rPr>
          <w:rFonts w:hint="eastAsia"/>
        </w:rPr>
        <w:t xml:space="preserve"> </w:t>
      </w:r>
      <w:r>
        <w:rPr>
          <w:rFonts w:hint="eastAsia"/>
        </w:rPr>
        <w:t>로직에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라인</w:t>
      </w:r>
      <w:r>
        <w:rPr>
          <w:rFonts w:hint="eastAsia"/>
        </w:rPr>
        <w:t xml:space="preserve"> 142</w:t>
      </w:r>
      <w:r>
        <w:rPr>
          <w:rFonts w:hint="eastAsia"/>
        </w:rPr>
        <w:t>부터</w:t>
      </w:r>
      <w:r>
        <w:rPr>
          <w:rFonts w:hint="eastAsia"/>
        </w:rPr>
        <w:t xml:space="preserve"> 202</w:t>
      </w:r>
      <w:r>
        <w:rPr>
          <w:rFonts w:hint="eastAsia"/>
        </w:rPr>
        <w:t>까지는</w:t>
      </w:r>
      <w:r>
        <w:rPr>
          <w:rFonts w:hint="eastAsia"/>
        </w:rPr>
        <w:t xml:space="preserve"> npi_128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포트에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포트에는</w:t>
      </w:r>
      <w:r>
        <w:rPr>
          <w:rFonts w:hint="eastAsia"/>
        </w:rPr>
        <w:t xml:space="preserve"> FIFO </w:t>
      </w:r>
      <w:r>
        <w:rPr>
          <w:rFonts w:hint="eastAsia"/>
        </w:rPr>
        <w:t>인터페이스와</w:t>
      </w:r>
      <w:r>
        <w:rPr>
          <w:rFonts w:hint="eastAsia"/>
        </w:rPr>
        <w:t xml:space="preserve"> AXI </w:t>
      </w:r>
      <w:r>
        <w:rPr>
          <w:rFonts w:hint="eastAsia"/>
        </w:rPr>
        <w:t>인터페이스가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1   </w:t>
      </w:r>
    </w:p>
    <w:p w:rsidR="00675DBE" w:rsidRDefault="00675DBE" w:rsidP="00675DBE">
      <w:pPr>
        <w:pStyle w:val="120"/>
        <w:ind w:left="1030"/>
      </w:pPr>
      <w:r>
        <w:t xml:space="preserve">72 </w:t>
      </w:r>
    </w:p>
    <w:p w:rsidR="00675DBE" w:rsidRDefault="00675DBE" w:rsidP="00675DBE">
      <w:pPr>
        <w:pStyle w:val="120"/>
        <w:ind w:left="1030"/>
      </w:pPr>
      <w:r>
        <w:t>125 entity user_logic is</w:t>
      </w:r>
    </w:p>
    <w:p w:rsidR="00675DBE" w:rsidRDefault="00675DBE" w:rsidP="00675DBE">
      <w:pPr>
        <w:pStyle w:val="120"/>
        <w:ind w:left="1030"/>
      </w:pPr>
      <w:r>
        <w:t>142   port</w:t>
      </w:r>
    </w:p>
    <w:p w:rsidR="00675DBE" w:rsidRDefault="00675DBE" w:rsidP="00675DBE">
      <w:pPr>
        <w:pStyle w:val="120"/>
        <w:ind w:left="1030"/>
      </w:pPr>
      <w:r>
        <w:t>143   (</w:t>
      </w:r>
    </w:p>
    <w:p w:rsidR="00675DBE" w:rsidRDefault="00675DBE" w:rsidP="00675DBE">
      <w:pPr>
        <w:pStyle w:val="120"/>
        <w:ind w:left="1030"/>
      </w:pPr>
      <w:r>
        <w:t>144     -- ADD USER PORTS BELOW THIS LINE ------------------</w:t>
      </w:r>
    </w:p>
    <w:p w:rsidR="00675DBE" w:rsidRDefault="00675DBE" w:rsidP="00675DBE">
      <w:pPr>
        <w:pStyle w:val="120"/>
        <w:ind w:left="1030"/>
      </w:pPr>
      <w:r>
        <w:t>145     --USER ports added here</w:t>
      </w:r>
    </w:p>
    <w:p w:rsidR="00675DBE" w:rsidRDefault="00675DBE" w:rsidP="00675DBE">
      <w:pPr>
        <w:pStyle w:val="120"/>
        <w:ind w:left="1030"/>
      </w:pPr>
      <w:r>
        <w:t xml:space="preserve">146 </w:t>
      </w:r>
      <w:r>
        <w:tab/>
      </w:r>
      <w:r>
        <w:tab/>
        <w:t>rd_fifo_clk               : in std_logic;</w:t>
      </w:r>
    </w:p>
    <w:p w:rsidR="00675DBE" w:rsidRDefault="00675DBE" w:rsidP="00675DBE">
      <w:pPr>
        <w:pStyle w:val="120"/>
        <w:ind w:left="1030"/>
      </w:pPr>
      <w:r>
        <w:t xml:space="preserve">147 </w:t>
      </w:r>
      <w:r>
        <w:tab/>
      </w:r>
      <w:r>
        <w:tab/>
        <w:t>rd_fifo_rd_en             : in std_logic;</w:t>
      </w:r>
    </w:p>
    <w:p w:rsidR="00675DBE" w:rsidRDefault="00675DBE" w:rsidP="00675DBE">
      <w:pPr>
        <w:pStyle w:val="120"/>
        <w:ind w:left="1030"/>
      </w:pPr>
      <w:r>
        <w:t xml:space="preserve">148 </w:t>
      </w:r>
      <w:r>
        <w:tab/>
      </w:r>
      <w:r>
        <w:tab/>
        <w:t xml:space="preserve">rd_fifo_data              : out std_logic_vector(31 downto 0); </w:t>
      </w:r>
    </w:p>
    <w:p w:rsidR="00675DBE" w:rsidRDefault="00675DBE" w:rsidP="00675DBE">
      <w:pPr>
        <w:pStyle w:val="120"/>
        <w:ind w:left="1030"/>
      </w:pPr>
      <w:r>
        <w:t xml:space="preserve">149 </w:t>
      </w:r>
      <w:r>
        <w:tab/>
      </w:r>
      <w:r>
        <w:tab/>
        <w:t>rd_fifo_empty             : out std_logic;</w:t>
      </w:r>
    </w:p>
    <w:p w:rsidR="00675DBE" w:rsidRDefault="00675DBE" w:rsidP="00675DBE">
      <w:pPr>
        <w:pStyle w:val="120"/>
        <w:ind w:left="1030"/>
      </w:pPr>
      <w:r>
        <w:t xml:space="preserve">150 </w:t>
      </w:r>
      <w:r>
        <w:tab/>
      </w:r>
      <w:r>
        <w:tab/>
        <w:t xml:space="preserve">rd_fifo_full              : out std_logic; </w:t>
      </w:r>
    </w:p>
    <w:p w:rsidR="00675DBE" w:rsidRDefault="00675DBE" w:rsidP="00675DBE">
      <w:pPr>
        <w:pStyle w:val="120"/>
        <w:ind w:left="1030"/>
      </w:pPr>
      <w:r>
        <w:t xml:space="preserve">151 </w:t>
      </w:r>
      <w:r>
        <w:tab/>
      </w:r>
      <w:r>
        <w:tab/>
        <w:t xml:space="preserve">npi_rd_ready              : out std_logic; </w:t>
      </w:r>
    </w:p>
    <w:p w:rsidR="00675DBE" w:rsidRDefault="00675DBE" w:rsidP="00675DBE">
      <w:pPr>
        <w:pStyle w:val="120"/>
        <w:ind w:left="1030"/>
      </w:pPr>
      <w:r>
        <w:t xml:space="preserve">159 </w:t>
      </w:r>
    </w:p>
    <w:p w:rsidR="00675DBE" w:rsidRDefault="00675DBE" w:rsidP="00675DBE">
      <w:pPr>
        <w:pStyle w:val="120"/>
        <w:ind w:left="1030"/>
      </w:pPr>
      <w:r>
        <w:t>160     -- ADD USER PORTS ABOVE THIS LINE ------------------</w:t>
      </w:r>
    </w:p>
    <w:p w:rsidR="00675DBE" w:rsidRDefault="00675DBE" w:rsidP="00675DBE">
      <w:pPr>
        <w:pStyle w:val="120"/>
        <w:ind w:left="1030"/>
      </w:pPr>
      <w:r>
        <w:t xml:space="preserve">161 </w:t>
      </w:r>
    </w:p>
    <w:p w:rsidR="00675DBE" w:rsidRDefault="00675DBE" w:rsidP="00675DBE">
      <w:pPr>
        <w:pStyle w:val="120"/>
        <w:ind w:left="1030"/>
      </w:pPr>
      <w:r>
        <w:t>162     -- DO NOT EDIT BELOW THIS LINE ---------------------</w:t>
      </w:r>
    </w:p>
    <w:p w:rsidR="00675DBE" w:rsidRDefault="00675DBE" w:rsidP="00675DBE">
      <w:pPr>
        <w:pStyle w:val="120"/>
        <w:ind w:left="1030"/>
      </w:pPr>
      <w:r>
        <w:t>163     -- Bus protocol ports, do not add to or delete</w:t>
      </w:r>
    </w:p>
    <w:p w:rsidR="00675DBE" w:rsidRDefault="00675DBE" w:rsidP="00675DBE">
      <w:pPr>
        <w:pStyle w:val="120"/>
        <w:ind w:left="1030"/>
      </w:pPr>
      <w:r>
        <w:t>164     Bus2IP_Clk                     : in  std_logic;</w:t>
      </w:r>
    </w:p>
    <w:p w:rsidR="00675DBE" w:rsidRDefault="00675DBE" w:rsidP="00675DBE">
      <w:pPr>
        <w:pStyle w:val="120"/>
        <w:ind w:left="1030"/>
      </w:pPr>
      <w:r>
        <w:t>165     Bus2IP_Resetn                  : in  std_logic;</w:t>
      </w:r>
    </w:p>
    <w:p w:rsidR="00675DBE" w:rsidRDefault="00675DBE" w:rsidP="00675DBE">
      <w:pPr>
        <w:pStyle w:val="120"/>
        <w:ind w:left="1030"/>
      </w:pPr>
      <w:r>
        <w:t>166     Bus2IP_Data                    : in  std_logic_vector(C_SLV_DWIDTH-1 downto 0);</w:t>
      </w:r>
    </w:p>
    <w:p w:rsidR="00675DBE" w:rsidRDefault="00675DBE" w:rsidP="00675DBE">
      <w:pPr>
        <w:pStyle w:val="120"/>
        <w:ind w:left="1030"/>
      </w:pPr>
      <w:r>
        <w:t>167     Bus2IP_BE                      : in  std_logic_vector(C_SLV_DWIDTH/8-1 downto 0);</w:t>
      </w:r>
    </w:p>
    <w:p w:rsidR="00675DBE" w:rsidRDefault="00675DBE" w:rsidP="00675DBE">
      <w:pPr>
        <w:pStyle w:val="120"/>
        <w:ind w:left="1030"/>
      </w:pPr>
      <w:r>
        <w:t>168     Bus2IP_RdCE                    : in  std_logic_vector(C_NUM_REG-1 downto 0);</w:t>
      </w:r>
    </w:p>
    <w:p w:rsidR="00675DBE" w:rsidRDefault="00675DBE" w:rsidP="00675DBE">
      <w:pPr>
        <w:pStyle w:val="120"/>
        <w:ind w:left="1030"/>
      </w:pPr>
      <w:r>
        <w:t>169     Bus2IP_WrCE                    : in  std_logic_vector(C_NUM_REG-1 downto 0);</w:t>
      </w:r>
    </w:p>
    <w:p w:rsidR="00675DBE" w:rsidRDefault="00675DBE" w:rsidP="00675DBE">
      <w:pPr>
        <w:pStyle w:val="120"/>
        <w:ind w:left="1030"/>
      </w:pPr>
      <w:r>
        <w:t>170     IP2Bus_Data                    : out std_logic_vector(C_SLV_DWIDTH-1 downto 0);</w:t>
      </w:r>
    </w:p>
    <w:p w:rsidR="00675DBE" w:rsidRDefault="00675DBE" w:rsidP="00675DBE">
      <w:pPr>
        <w:pStyle w:val="120"/>
        <w:ind w:left="1030"/>
      </w:pPr>
      <w:r>
        <w:t>171     IP2Bus_RdAck                   : out std_logic;</w:t>
      </w:r>
    </w:p>
    <w:p w:rsidR="00675DBE" w:rsidRDefault="00675DBE" w:rsidP="00675DBE">
      <w:pPr>
        <w:pStyle w:val="120"/>
        <w:ind w:left="1030"/>
      </w:pPr>
      <w:r>
        <w:t>172     IP2Bus_WrAck                   : out std_logic;</w:t>
      </w:r>
    </w:p>
    <w:p w:rsidR="00675DBE" w:rsidRDefault="00675DBE" w:rsidP="00675DBE">
      <w:pPr>
        <w:pStyle w:val="120"/>
        <w:ind w:left="1030"/>
      </w:pPr>
      <w:r>
        <w:t>200     ip2bus_mstwr_eof_n             : out std_logic;</w:t>
      </w:r>
    </w:p>
    <w:p w:rsidR="00675DBE" w:rsidRDefault="00675DBE" w:rsidP="00675DBE">
      <w:pPr>
        <w:pStyle w:val="120"/>
        <w:ind w:left="1030"/>
      </w:pPr>
      <w:r>
        <w:t>201     bus2ip_mstwr_dst_rdy_n         : in  std_logic;</w:t>
      </w:r>
    </w:p>
    <w:p w:rsidR="00675DBE" w:rsidRDefault="00675DBE" w:rsidP="00675DBE">
      <w:pPr>
        <w:pStyle w:val="120"/>
        <w:ind w:left="1030"/>
      </w:pPr>
      <w:r>
        <w:t>202     bus2ip_mstwr_dst_dsc_n         : in  std_logic</w:t>
      </w:r>
    </w:p>
    <w:p w:rsidR="00675DBE" w:rsidRDefault="00675DBE" w:rsidP="00675DBE">
      <w:pPr>
        <w:pStyle w:val="120"/>
        <w:ind w:left="1030"/>
      </w:pPr>
      <w:r>
        <w:t>203     -- DO NOT EDIT ABOVE THIS LINE ---------------------</w:t>
      </w:r>
    </w:p>
    <w:p w:rsidR="00675DBE" w:rsidRDefault="00675DBE" w:rsidP="00675DBE">
      <w:pPr>
        <w:pStyle w:val="120"/>
        <w:ind w:left="1030"/>
      </w:pPr>
      <w:r>
        <w:t>204   );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307</w:t>
      </w:r>
      <w:r>
        <w:rPr>
          <w:rFonts w:hint="eastAsia"/>
        </w:rPr>
        <w:t>에는</w:t>
      </w:r>
      <w:r>
        <w:rPr>
          <w:rFonts w:hint="eastAsia"/>
        </w:rPr>
        <w:t xml:space="preserve"> async fifo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 xml:space="preserve">. </w:t>
      </w:r>
      <w:r>
        <w:rPr>
          <w:rFonts w:hint="eastAsia"/>
        </w:rPr>
        <w:t>입력은</w:t>
      </w:r>
      <w:r>
        <w:rPr>
          <w:rFonts w:hint="eastAsia"/>
        </w:rPr>
        <w:t xml:space="preserve"> 128</w:t>
      </w:r>
      <w:r>
        <w:rPr>
          <w:rFonts w:hint="eastAsia"/>
        </w:rPr>
        <w:t>비트이고</w:t>
      </w:r>
      <w:r>
        <w:rPr>
          <w:rFonts w:hint="eastAsia"/>
        </w:rPr>
        <w:t xml:space="preserve"> </w:t>
      </w:r>
      <w:r>
        <w:rPr>
          <w:rFonts w:hint="eastAsia"/>
        </w:rPr>
        <w:t>출력은</w:t>
      </w:r>
      <w:r>
        <w:rPr>
          <w:rFonts w:hint="eastAsia"/>
        </w:rPr>
        <w:t xml:space="preserve"> 32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정한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콘트롤러의</w:t>
      </w:r>
      <w:r>
        <w:rPr>
          <w:rFonts w:hint="eastAsia"/>
        </w:rPr>
        <w:t xml:space="preserve"> PHY</w:t>
      </w:r>
      <w:r>
        <w:rPr>
          <w:rFonts w:hint="eastAsia"/>
        </w:rPr>
        <w:t>가</w:t>
      </w:r>
      <w:r>
        <w:rPr>
          <w:rFonts w:hint="eastAsia"/>
        </w:rPr>
        <w:t xml:space="preserve"> 4:1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설계되어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콘트롤러가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모아서</w:t>
      </w:r>
      <w:r>
        <w:rPr>
          <w:rFonts w:hint="eastAsia"/>
        </w:rPr>
        <w:t xml:space="preserve"> </w:t>
      </w:r>
      <w:r>
        <w:rPr>
          <w:rFonts w:hint="eastAsia"/>
        </w:rPr>
        <w:t>한꺼번에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전송하는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설계되어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675DBE" w:rsidRPr="00D5094A" w:rsidRDefault="00675DBE" w:rsidP="00675DBE">
      <w:pPr>
        <w:pStyle w:val="af1"/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병목</w:t>
      </w:r>
      <w:r>
        <w:rPr>
          <w:rFonts w:hint="eastAsia"/>
        </w:rPr>
        <w:t xml:space="preserve"> </w:t>
      </w:r>
      <w:r>
        <w:rPr>
          <w:rFonts w:hint="eastAsia"/>
        </w:rPr>
        <w:t>현상을</w:t>
      </w:r>
      <w:r>
        <w:rPr>
          <w:rFonts w:hint="eastAsia"/>
        </w:rPr>
        <w:t xml:space="preserve"> </w:t>
      </w:r>
      <w:r>
        <w:rPr>
          <w:rFonts w:hint="eastAsia"/>
        </w:rPr>
        <w:t>없애기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메모리의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폭이</w:t>
      </w:r>
      <w:r>
        <w:rPr>
          <w:rFonts w:hint="eastAsia"/>
        </w:rPr>
        <w:t xml:space="preserve"> 32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이므로</w:t>
      </w:r>
      <w:r>
        <w:rPr>
          <w:rFonts w:hint="eastAsia"/>
        </w:rPr>
        <w:t xml:space="preserve"> 128</w:t>
      </w:r>
      <w:r>
        <w:rPr>
          <w:rFonts w:hint="eastAsia"/>
        </w:rPr>
        <w:t>비트가</w:t>
      </w:r>
      <w:r>
        <w:rPr>
          <w:rFonts w:hint="eastAsia"/>
        </w:rPr>
        <w:t xml:space="preserve"> </w:t>
      </w:r>
      <w:r>
        <w:rPr>
          <w:rFonts w:hint="eastAsia"/>
        </w:rPr>
        <w:t>되게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307 </w:t>
      </w:r>
      <w:r>
        <w:tab/>
        <w:t>COMPONENT afifo_128to32</w:t>
      </w:r>
    </w:p>
    <w:p w:rsidR="00675DBE" w:rsidRDefault="00675DBE" w:rsidP="00675DBE">
      <w:pPr>
        <w:pStyle w:val="120"/>
        <w:ind w:left="1030"/>
      </w:pPr>
      <w:r>
        <w:t xml:space="preserve">308 </w:t>
      </w:r>
      <w:r>
        <w:tab/>
        <w:t xml:space="preserve">  PORT (</w:t>
      </w:r>
    </w:p>
    <w:p w:rsidR="00675DBE" w:rsidRDefault="00675DBE" w:rsidP="00675DBE">
      <w:pPr>
        <w:pStyle w:val="120"/>
        <w:ind w:left="1030"/>
      </w:pPr>
      <w:r>
        <w:t xml:space="preserve">309 </w:t>
      </w:r>
      <w:r>
        <w:tab/>
      </w:r>
      <w:r>
        <w:tab/>
        <w:t>rst : IN STD_LOGIC;</w:t>
      </w:r>
    </w:p>
    <w:p w:rsidR="00675DBE" w:rsidRDefault="00675DBE" w:rsidP="00675DBE">
      <w:pPr>
        <w:pStyle w:val="120"/>
        <w:ind w:left="1030"/>
      </w:pPr>
      <w:r>
        <w:t xml:space="preserve">310 </w:t>
      </w:r>
      <w:r>
        <w:tab/>
      </w:r>
      <w:r>
        <w:tab/>
        <w:t>wr_clk : IN STD_LOGIC;</w:t>
      </w:r>
    </w:p>
    <w:p w:rsidR="00675DBE" w:rsidRDefault="00675DBE" w:rsidP="00675DBE">
      <w:pPr>
        <w:pStyle w:val="120"/>
        <w:ind w:left="1030"/>
      </w:pPr>
      <w:r>
        <w:t xml:space="preserve">311 </w:t>
      </w:r>
      <w:r>
        <w:tab/>
      </w:r>
      <w:r>
        <w:tab/>
        <w:t>rd_clk : IN STD_LOGIC;</w:t>
      </w:r>
    </w:p>
    <w:p w:rsidR="00675DBE" w:rsidRDefault="00675DBE" w:rsidP="00675DBE">
      <w:pPr>
        <w:pStyle w:val="120"/>
        <w:ind w:left="1030"/>
      </w:pPr>
      <w:r>
        <w:t xml:space="preserve">312 </w:t>
      </w:r>
      <w:r>
        <w:tab/>
      </w:r>
      <w:r>
        <w:tab/>
        <w:t>din : IN STD_LOGIC_VECTOR(127 DOWNTO 0);</w:t>
      </w:r>
    </w:p>
    <w:p w:rsidR="00675DBE" w:rsidRDefault="00675DBE" w:rsidP="00675DBE">
      <w:pPr>
        <w:pStyle w:val="120"/>
        <w:ind w:left="1030"/>
      </w:pPr>
      <w:r>
        <w:t xml:space="preserve">313 </w:t>
      </w:r>
      <w:r>
        <w:tab/>
      </w:r>
      <w:r>
        <w:tab/>
        <w:t>wr_en : IN STD_LOGIC;</w:t>
      </w:r>
    </w:p>
    <w:p w:rsidR="00675DBE" w:rsidRDefault="00675DBE" w:rsidP="00675DBE">
      <w:pPr>
        <w:pStyle w:val="120"/>
        <w:ind w:left="1030"/>
      </w:pPr>
      <w:r>
        <w:t xml:space="preserve">314 </w:t>
      </w:r>
      <w:r>
        <w:tab/>
      </w:r>
      <w:r>
        <w:tab/>
        <w:t>rd_en : IN STD_LOGIC;</w:t>
      </w:r>
    </w:p>
    <w:p w:rsidR="00675DBE" w:rsidRDefault="00675DBE" w:rsidP="00675DBE">
      <w:pPr>
        <w:pStyle w:val="120"/>
        <w:ind w:left="1030"/>
      </w:pPr>
      <w:r>
        <w:lastRenderedPageBreak/>
        <w:t xml:space="preserve">315 </w:t>
      </w:r>
      <w:r>
        <w:tab/>
      </w:r>
      <w:r>
        <w:tab/>
        <w:t>dout : OUT STD_LOGIC_VECTOR(31 DOWNTO 0);</w:t>
      </w:r>
    </w:p>
    <w:p w:rsidR="00675DBE" w:rsidRDefault="00675DBE" w:rsidP="00675DBE">
      <w:pPr>
        <w:pStyle w:val="120"/>
        <w:ind w:left="1030"/>
      </w:pPr>
      <w:r>
        <w:t xml:space="preserve">316 </w:t>
      </w:r>
      <w:r>
        <w:tab/>
      </w:r>
      <w:r>
        <w:tab/>
        <w:t>full : OUT STD_LOGIC;</w:t>
      </w:r>
    </w:p>
    <w:p w:rsidR="00675DBE" w:rsidRDefault="00675DBE" w:rsidP="00675DBE">
      <w:pPr>
        <w:pStyle w:val="120"/>
        <w:ind w:left="1030"/>
      </w:pPr>
      <w:r>
        <w:t xml:space="preserve">317 </w:t>
      </w:r>
      <w:r>
        <w:tab/>
      </w:r>
      <w:r>
        <w:tab/>
        <w:t>empty : OUT STD_LOGIC;</w:t>
      </w:r>
    </w:p>
    <w:p w:rsidR="00675DBE" w:rsidRDefault="00675DBE" w:rsidP="00675DBE">
      <w:pPr>
        <w:pStyle w:val="120"/>
        <w:ind w:left="1030"/>
      </w:pPr>
      <w:r>
        <w:t xml:space="preserve">318     </w:t>
      </w:r>
      <w:r>
        <w:tab/>
        <w:t>rd_data_count : OUT STD_LOGIC_VECTOR(2 DOWNTO 0)</w:t>
      </w:r>
    </w:p>
    <w:p w:rsidR="00675DBE" w:rsidRDefault="00675DBE" w:rsidP="00675DBE">
      <w:pPr>
        <w:pStyle w:val="120"/>
        <w:ind w:left="1030"/>
      </w:pPr>
      <w:r>
        <w:t xml:space="preserve">319 </w:t>
      </w:r>
      <w:r>
        <w:tab/>
        <w:t xml:space="preserve">  );</w:t>
      </w:r>
    </w:p>
    <w:p w:rsidR="00675DBE" w:rsidRDefault="00675DBE" w:rsidP="00675DBE">
      <w:pPr>
        <w:pStyle w:val="120"/>
        <w:ind w:left="1030"/>
      </w:pPr>
      <w:r>
        <w:t xml:space="preserve">320 </w:t>
      </w:r>
      <w:r>
        <w:tab/>
        <w:t>END COMPONENT;</w:t>
      </w:r>
    </w:p>
    <w:p w:rsidR="00675DBE" w:rsidRDefault="00675DBE" w:rsidP="00675DBE">
      <w:pPr>
        <w:pStyle w:val="120"/>
        <w:ind w:left="1030"/>
      </w:pPr>
      <w:r>
        <w:t xml:space="preserve">321 </w:t>
      </w:r>
    </w:p>
    <w:p w:rsidR="00675DBE" w:rsidRDefault="00675DBE" w:rsidP="00675DBE">
      <w:pPr>
        <w:pStyle w:val="120"/>
        <w:ind w:left="1030"/>
      </w:pPr>
      <w:r>
        <w:t xml:space="preserve">322 </w:t>
      </w:r>
      <w:r>
        <w:tab/>
      </w:r>
    </w:p>
    <w:p w:rsidR="00675DBE" w:rsidRDefault="00675DBE" w:rsidP="00675DBE">
      <w:pPr>
        <w:pStyle w:val="120"/>
        <w:ind w:left="1030"/>
      </w:pPr>
      <w:r>
        <w:t xml:space="preserve">336 </w:t>
      </w:r>
    </w:p>
    <w:p w:rsidR="00675DBE" w:rsidRDefault="00675DBE" w:rsidP="00675DBE">
      <w:pPr>
        <w:pStyle w:val="120"/>
        <w:ind w:left="1030"/>
      </w:pPr>
      <w:r>
        <w:t>337 begin</w:t>
      </w:r>
    </w:p>
    <w:p w:rsidR="00675DBE" w:rsidRDefault="00675DBE" w:rsidP="00675DBE">
      <w:pPr>
        <w:pStyle w:val="120"/>
        <w:ind w:left="1030"/>
      </w:pPr>
      <w:r>
        <w:t xml:space="preserve">338 </w:t>
      </w:r>
    </w:p>
    <w:p w:rsidR="00675DBE" w:rsidRDefault="00675DBE" w:rsidP="00675DBE">
      <w:pPr>
        <w:pStyle w:val="120"/>
        <w:ind w:left="1030"/>
      </w:pPr>
      <w:r>
        <w:t xml:space="preserve">426 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443~448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클럭에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증가하는</w:t>
      </w:r>
      <w:r>
        <w:rPr>
          <w:rFonts w:hint="eastAsia"/>
        </w:rPr>
        <w:t xml:space="preserve"> </w:t>
      </w:r>
      <w:r>
        <w:rPr>
          <w:rFonts w:hint="eastAsia"/>
        </w:rPr>
        <w:t>카운터를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로직은</w:t>
      </w:r>
      <w:r>
        <w:rPr>
          <w:rFonts w:hint="eastAsia"/>
        </w:rPr>
        <w:t xml:space="preserve"> </w:t>
      </w:r>
      <w:r>
        <w:rPr>
          <w:rFonts w:hint="eastAsia"/>
        </w:rPr>
        <w:t>순수히</w:t>
      </w:r>
      <w:r>
        <w:rPr>
          <w:rFonts w:hint="eastAsia"/>
        </w:rPr>
        <w:t xml:space="preserve"> </w:t>
      </w:r>
      <w:r>
        <w:rPr>
          <w:rFonts w:hint="eastAsia"/>
        </w:rPr>
        <w:t>디버깅</w:t>
      </w:r>
      <w:r>
        <w:rPr>
          <w:rFonts w:hint="eastAsia"/>
        </w:rPr>
        <w:t xml:space="preserve"> </w:t>
      </w:r>
      <w:r>
        <w:rPr>
          <w:rFonts w:hint="eastAsia"/>
        </w:rPr>
        <w:t>용으로</w:t>
      </w:r>
      <w:r>
        <w:rPr>
          <w:rFonts w:hint="eastAsia"/>
        </w:rPr>
        <w:t xml:space="preserve">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클럭이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공급되는지을</w:t>
      </w:r>
      <w:r>
        <w:rPr>
          <w:rFonts w:hint="eastAsia"/>
        </w:rPr>
        <w:t xml:space="preserve"> </w:t>
      </w:r>
      <w:r>
        <w:rPr>
          <w:rFonts w:hint="eastAsia"/>
        </w:rPr>
        <w:t>아는데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443   process(rd_fifo_clk)</w:t>
      </w:r>
    </w:p>
    <w:p w:rsidR="00675DBE" w:rsidRDefault="00675DBE" w:rsidP="00675DBE">
      <w:pPr>
        <w:pStyle w:val="120"/>
        <w:ind w:left="1030"/>
      </w:pPr>
      <w:r>
        <w:t>444   begin</w:t>
      </w:r>
    </w:p>
    <w:p w:rsidR="00675DBE" w:rsidRDefault="00675DBE" w:rsidP="00675DBE">
      <w:pPr>
        <w:pStyle w:val="120"/>
        <w:ind w:left="1030"/>
      </w:pPr>
      <w:r>
        <w:t xml:space="preserve">445 </w:t>
      </w:r>
      <w:r>
        <w:tab/>
        <w:t xml:space="preserve">  if rd_fifo_clk'event and rd_fifo_clk = '1' then</w:t>
      </w:r>
    </w:p>
    <w:p w:rsidR="00675DBE" w:rsidRDefault="00675DBE" w:rsidP="00675DBE">
      <w:pPr>
        <w:pStyle w:val="120"/>
        <w:ind w:left="1030"/>
      </w:pPr>
      <w:r>
        <w:t xml:space="preserve">446 </w:t>
      </w:r>
      <w:r>
        <w:tab/>
      </w:r>
      <w:r>
        <w:tab/>
        <w:t xml:space="preserve">  cnt_rx &lt;= cnt_rx + 1;</w:t>
      </w:r>
    </w:p>
    <w:p w:rsidR="00675DBE" w:rsidRDefault="00675DBE" w:rsidP="00675DBE">
      <w:pPr>
        <w:pStyle w:val="120"/>
        <w:ind w:left="1030"/>
      </w:pPr>
      <w:r>
        <w:t xml:space="preserve">447 </w:t>
      </w:r>
      <w:r>
        <w:tab/>
        <w:t xml:space="preserve">  end if;</w:t>
      </w:r>
    </w:p>
    <w:p w:rsidR="00675DBE" w:rsidRDefault="00675DBE" w:rsidP="00675DBE">
      <w:pPr>
        <w:pStyle w:val="120"/>
        <w:ind w:left="1030"/>
      </w:pPr>
      <w:r>
        <w:t>448   end process;</w:t>
      </w:r>
    </w:p>
    <w:p w:rsidR="00675DBE" w:rsidRDefault="00675DBE" w:rsidP="00675DBE">
      <w:pPr>
        <w:pStyle w:val="120"/>
        <w:ind w:left="1030"/>
      </w:pP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521</w:t>
      </w:r>
      <w:r>
        <w:rPr>
          <w:rFonts w:hint="eastAsia"/>
        </w:rPr>
        <w:t>부터</w:t>
      </w:r>
      <w:r>
        <w:rPr>
          <w:rFonts w:hint="eastAsia"/>
        </w:rPr>
        <w:t xml:space="preserve"> 548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프로세서와</w:t>
      </w:r>
      <w:r>
        <w:rPr>
          <w:rFonts w:hint="eastAsia"/>
        </w:rPr>
        <w:t xml:space="preserve"> npi_128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레지터스를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547 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메모리로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한꺼번에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바이트를</w:t>
      </w:r>
      <w:r>
        <w:rPr>
          <w:rFonts w:hint="eastAsia"/>
        </w:rPr>
        <w:t xml:space="preserve"> </w:t>
      </w:r>
      <w:r>
        <w:rPr>
          <w:rFonts w:hint="eastAsia"/>
        </w:rPr>
        <w:t>읽는지를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메모리의</w:t>
      </w:r>
      <w:r>
        <w:rPr>
          <w:rFonts w:hint="eastAsia"/>
        </w:rPr>
        <w:t xml:space="preserve"> </w:t>
      </w:r>
      <w:r>
        <w:rPr>
          <w:rFonts w:hint="eastAsia"/>
        </w:rPr>
        <w:t>특징이</w:t>
      </w:r>
      <w:r>
        <w:rPr>
          <w:rFonts w:hint="eastAsia"/>
        </w:rPr>
        <w:t xml:space="preserve"> </w:t>
      </w:r>
      <w:r>
        <w:rPr>
          <w:rFonts w:hint="eastAsia"/>
        </w:rPr>
        <w:t>뭐냐하면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 </w:t>
      </w:r>
      <w:r>
        <w:rPr>
          <w:rFonts w:hint="eastAsia"/>
        </w:rPr>
        <w:t>쓰는데</w:t>
      </w:r>
      <w:r>
        <w:rPr>
          <w:rFonts w:hint="eastAsia"/>
        </w:rPr>
        <w:t xml:space="preserve"> </w:t>
      </w:r>
      <w:r>
        <w:rPr>
          <w:rFonts w:hint="eastAsia"/>
        </w:rPr>
        <w:t>준비하는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걸린다는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 </w:t>
      </w:r>
      <w:r>
        <w:rPr>
          <w:rFonts w:hint="eastAsia"/>
        </w:rPr>
        <w:t>써야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한다고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542,3,4,5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0x100 </w:t>
      </w:r>
      <w:r>
        <w:rPr>
          <w:rFonts w:hint="eastAsia"/>
        </w:rPr>
        <w:t>바이트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610nsec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소요되고</w:t>
      </w:r>
      <w:r>
        <w:rPr>
          <w:rFonts w:hint="eastAsia"/>
        </w:rPr>
        <w:t xml:space="preserve"> 0x400 </w:t>
      </w:r>
      <w:r>
        <w:rPr>
          <w:rFonts w:hint="eastAsia"/>
        </w:rPr>
        <w:t>바이트를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떄는</w:t>
      </w:r>
      <w:r>
        <w:rPr>
          <w:rFonts w:hint="eastAsia"/>
        </w:rPr>
        <w:t xml:space="preserve"> 1090, 0x800</w:t>
      </w:r>
      <w:r>
        <w:rPr>
          <w:rFonts w:hint="eastAsia"/>
        </w:rPr>
        <w:t>바이트를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1730nsec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소비</w:t>
      </w:r>
      <w:r>
        <w:rPr>
          <w:rFonts w:hint="eastAsia"/>
        </w:rPr>
        <w:t xml:space="preserve"> </w:t>
      </w:r>
      <w:r>
        <w:rPr>
          <w:rFonts w:hint="eastAsia"/>
        </w:rPr>
        <w:t>되었습니다</w:t>
      </w:r>
      <w:r>
        <w:rPr>
          <w:rFonts w:hint="eastAsia"/>
        </w:rPr>
        <w:t xml:space="preserve">.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3</w:t>
      </w:r>
      <w:r>
        <w:rPr>
          <w:rFonts w:hint="eastAsia"/>
        </w:rPr>
        <w:t>배로</w:t>
      </w:r>
      <w:r>
        <w:rPr>
          <w:rFonts w:hint="eastAsia"/>
        </w:rPr>
        <w:t xml:space="preserve"> </w:t>
      </w:r>
      <w:r>
        <w:rPr>
          <w:rFonts w:hint="eastAsia"/>
        </w:rPr>
        <w:t>증가했지만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8</w:t>
      </w:r>
      <w:r>
        <w:rPr>
          <w:rFonts w:hint="eastAsia"/>
        </w:rPr>
        <w:t>배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120"/>
        <w:ind w:left="1030"/>
      </w:pPr>
      <w:r>
        <w:t>521   -- rip control bits from master model registers</w:t>
      </w:r>
    </w:p>
    <w:p w:rsidR="00675DBE" w:rsidRDefault="00675DBE" w:rsidP="00675DBE">
      <w:pPr>
        <w:pStyle w:val="120"/>
        <w:ind w:left="1030"/>
      </w:pPr>
      <w:r>
        <w:t>522   ------------ offset 0</w:t>
      </w:r>
    </w:p>
    <w:p w:rsidR="00675DBE" w:rsidRDefault="00675DBE" w:rsidP="00675DBE">
      <w:pPr>
        <w:pStyle w:val="120"/>
        <w:ind w:left="1030"/>
      </w:pPr>
      <w:r>
        <w:t>523   mst_cntl_rd_req   &lt;= mst_reg(0)(0);</w:t>
      </w:r>
    </w:p>
    <w:p w:rsidR="00675DBE" w:rsidRDefault="00675DBE" w:rsidP="00675DBE">
      <w:pPr>
        <w:pStyle w:val="120"/>
        <w:ind w:left="1030"/>
      </w:pPr>
      <w:r>
        <w:t>524   mst_cntl_wr_req   &lt;= mst_reg(0)(1);</w:t>
      </w:r>
    </w:p>
    <w:p w:rsidR="00675DBE" w:rsidRDefault="00675DBE" w:rsidP="00675DBE">
      <w:pPr>
        <w:pStyle w:val="120"/>
        <w:ind w:left="1030"/>
      </w:pPr>
      <w:r>
        <w:t>525   mst_cntl_bus_lock &lt;= mst_reg(0)(2);</w:t>
      </w:r>
    </w:p>
    <w:p w:rsidR="00675DBE" w:rsidRDefault="00675DBE" w:rsidP="00675DBE">
      <w:pPr>
        <w:pStyle w:val="120"/>
        <w:ind w:left="1030"/>
      </w:pPr>
      <w:r>
        <w:t>526   mst_cntl_burst    &lt;= mst_reg(0)(3);</w:t>
      </w:r>
    </w:p>
    <w:p w:rsidR="00675DBE" w:rsidRDefault="00675DBE" w:rsidP="00675DBE">
      <w:pPr>
        <w:pStyle w:val="120"/>
        <w:ind w:left="1030"/>
      </w:pPr>
      <w:r>
        <w:t>527   ------------ offset 2</w:t>
      </w:r>
    </w:p>
    <w:p w:rsidR="00675DBE" w:rsidRDefault="00675DBE" w:rsidP="00675DBE">
      <w:pPr>
        <w:pStyle w:val="120"/>
        <w:ind w:left="1030"/>
      </w:pPr>
      <w:r>
        <w:t>528   c_cnt_burst       &lt;= mst_reg(3)(4 downto 0) &amp; mst_reg(2);</w:t>
      </w:r>
    </w:p>
    <w:p w:rsidR="00675DBE" w:rsidRDefault="00675DBE" w:rsidP="00675DBE">
      <w:pPr>
        <w:pStyle w:val="120"/>
        <w:ind w:left="1030"/>
      </w:pPr>
      <w:r>
        <w:t>529   ------------ offset 4</w:t>
      </w:r>
    </w:p>
    <w:p w:rsidR="00675DBE" w:rsidRDefault="00675DBE" w:rsidP="00675DBE">
      <w:pPr>
        <w:pStyle w:val="120"/>
        <w:ind w:left="1030"/>
      </w:pPr>
      <w:r>
        <w:t>530   -- mst_ip2bus_addr   &lt;= mst_reg(7) &amp; mst_reg(6) &amp; mst_reg(5) &amp; mst_reg(4);</w:t>
      </w:r>
    </w:p>
    <w:p w:rsidR="00675DBE" w:rsidRDefault="00675DBE" w:rsidP="00675DBE">
      <w:pPr>
        <w:pStyle w:val="120"/>
        <w:ind w:left="1030"/>
      </w:pPr>
      <w:r>
        <w:t xml:space="preserve">531   -- mst_ip2bus_addr   &lt;= mst_reg(7)(7 downto 1) &amp; cnt_burst &amp; x"00"; </w:t>
      </w:r>
    </w:p>
    <w:p w:rsidR="00675DBE" w:rsidRDefault="00675DBE" w:rsidP="00675DBE">
      <w:pPr>
        <w:pStyle w:val="120"/>
        <w:ind w:left="1030"/>
      </w:pPr>
      <w:r>
        <w:t>532   --- max pattern 307200</w:t>
      </w:r>
    </w:p>
    <w:p w:rsidR="00675DBE" w:rsidRDefault="00675DBE" w:rsidP="00675DBE">
      <w:pPr>
        <w:pStyle w:val="120"/>
        <w:ind w:left="1030"/>
      </w:pPr>
      <w:r>
        <w:t>533   --- 307200/128 == 2400 == 0x960</w:t>
      </w:r>
    </w:p>
    <w:p w:rsidR="00675DBE" w:rsidRDefault="00675DBE" w:rsidP="00675DBE">
      <w:pPr>
        <w:pStyle w:val="120"/>
        <w:ind w:left="1030"/>
      </w:pPr>
      <w:r>
        <w:t>534   --- every burst move 128byte ==&gt; 0x80 ==&gt; 0b1000_0000</w:t>
      </w:r>
    </w:p>
    <w:p w:rsidR="00675DBE" w:rsidRDefault="00675DBE" w:rsidP="00675DBE">
      <w:pPr>
        <w:pStyle w:val="120"/>
        <w:ind w:left="1030"/>
      </w:pPr>
      <w:r>
        <w:t>535   --- 24 + (12 + 1) + 7</w:t>
      </w:r>
    </w:p>
    <w:p w:rsidR="00675DBE" w:rsidRDefault="00675DBE" w:rsidP="00675DBE">
      <w:pPr>
        <w:pStyle w:val="120"/>
        <w:ind w:left="1030"/>
      </w:pPr>
      <w:r>
        <w:lastRenderedPageBreak/>
        <w:t xml:space="preserve">536   --- mst_ip2bus_addr   &lt;= mst_reg(7) &amp; mst_reg(6)(7 downto 3) &amp; cnt_burst &amp; mst_reg(5)(6 downto 0); </w:t>
      </w:r>
      <w:r>
        <w:tab/>
        <w:t>-- when 0x80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537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메모리의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번지를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537   mst_ip2bus_addr   &lt;= mst_reg(7) &amp; cnt_burst &amp; x"0" &amp; mst_reg(5)(6 downto 0); </w:t>
      </w:r>
      <w:r>
        <w:tab/>
        <w:t>-- when 0x8000</w:t>
      </w:r>
    </w:p>
    <w:p w:rsidR="00675DBE" w:rsidRDefault="00675DBE" w:rsidP="00675DBE">
      <w:pPr>
        <w:pStyle w:val="120"/>
        <w:ind w:left="1030"/>
      </w:pPr>
      <w:r>
        <w:t>538   --mst_ip2bus_be     &lt;= mst_reg(9) &amp; mst_reg(8);</w:t>
      </w:r>
    </w:p>
    <w:p w:rsidR="00675DBE" w:rsidRDefault="00675DBE" w:rsidP="00675DBE">
      <w:pPr>
        <w:pStyle w:val="120"/>
        <w:ind w:left="1030"/>
      </w:pPr>
      <w:r>
        <w:t xml:space="preserve">539   mst_ip2bus_be     &lt;= x"ffff"; </w:t>
      </w:r>
    </w:p>
    <w:p w:rsidR="00675DBE" w:rsidRDefault="00675DBE" w:rsidP="00675DBE">
      <w:pPr>
        <w:pStyle w:val="af1"/>
      </w:pPr>
      <w:r>
        <w:rPr>
          <w:rFonts w:hint="eastAsia"/>
        </w:rPr>
        <w:t>0x800</w:t>
      </w:r>
      <w:r>
        <w:rPr>
          <w:rFonts w:hint="eastAsia"/>
        </w:rPr>
        <w:t>번씩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것인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540   c_cnt_repeat      &lt;= mst_reg(11) &amp; mst_reg(10);</w:t>
      </w:r>
    </w:p>
    <w:p w:rsidR="00675DBE" w:rsidRDefault="00675DBE" w:rsidP="00675DBE">
      <w:pPr>
        <w:pStyle w:val="120"/>
        <w:ind w:left="1030"/>
      </w:pPr>
      <w:r>
        <w:t>541   --mst_xfer_reg_len  &lt;= mst_reg(14)(3 downto 0) &amp; mst_reg(13) &amp; mst_reg(12);</w:t>
      </w:r>
    </w:p>
    <w:p w:rsidR="00675DBE" w:rsidRDefault="00675DBE" w:rsidP="00675DBE">
      <w:pPr>
        <w:pStyle w:val="120"/>
        <w:ind w:left="1030"/>
      </w:pPr>
      <w:r>
        <w:t xml:space="preserve">542 --  mst_xfer_reg_len  &lt;= x"00080"; </w:t>
      </w:r>
    </w:p>
    <w:p w:rsidR="00675DBE" w:rsidRDefault="00675DBE" w:rsidP="00675DBE">
      <w:pPr>
        <w:pStyle w:val="120"/>
        <w:ind w:left="1030"/>
      </w:pPr>
      <w:r>
        <w:t xml:space="preserve">543 --  mst_xfer_reg_len  &lt;= x"00100"; -- 610 nsec between req </w:t>
      </w:r>
    </w:p>
    <w:p w:rsidR="00675DBE" w:rsidRDefault="00675DBE" w:rsidP="00675DBE">
      <w:pPr>
        <w:pStyle w:val="120"/>
        <w:ind w:left="1030"/>
      </w:pPr>
      <w:r>
        <w:t>544 --  mst_xfer_reg_len  &lt;= x"00400"; --1090 nsec between req</w:t>
      </w:r>
    </w:p>
    <w:p w:rsidR="00675DBE" w:rsidRDefault="00675DBE" w:rsidP="00675DBE">
      <w:pPr>
        <w:pStyle w:val="120"/>
        <w:ind w:left="1030"/>
      </w:pPr>
      <w:r>
        <w:t>545 --  mst_xfer_reg_len  &lt;= x"00800"; --1730 nsec between req</w:t>
      </w:r>
    </w:p>
    <w:p w:rsidR="00675DBE" w:rsidRDefault="00675DBE" w:rsidP="00675DBE">
      <w:pPr>
        <w:pStyle w:val="120"/>
        <w:ind w:left="1030"/>
      </w:pPr>
      <w:r>
        <w:t>546 --  0x800 ==&gt; 0x1000_0000_0000</w:t>
      </w:r>
    </w:p>
    <w:p w:rsidR="00675DBE" w:rsidRDefault="00675DBE" w:rsidP="00675DBE">
      <w:pPr>
        <w:pStyle w:val="120"/>
        <w:ind w:left="1030"/>
      </w:pPr>
      <w:r>
        <w:t xml:space="preserve">547   mst_xfer_reg_len  &lt;= x"00800"; </w:t>
      </w:r>
    </w:p>
    <w:p w:rsidR="00675DBE" w:rsidRDefault="00675DBE" w:rsidP="00675DBE">
      <w:pPr>
        <w:pStyle w:val="120"/>
        <w:ind w:left="1030"/>
      </w:pPr>
      <w:r>
        <w:t>548   mst_xfer_length   &lt;= mst_xfer_reg_len(C_LENGTH_WIDTH-1 downto 0 );</w:t>
      </w:r>
    </w:p>
    <w:p w:rsidR="00675DBE" w:rsidRDefault="00675DBE" w:rsidP="00675DBE">
      <w:pPr>
        <w:pStyle w:val="120"/>
        <w:ind w:left="1030"/>
      </w:pPr>
      <w:r>
        <w:t xml:space="preserve">549 </w:t>
      </w:r>
    </w:p>
    <w:p w:rsidR="00675DBE" w:rsidRDefault="00675DBE" w:rsidP="00675DBE">
      <w:pPr>
        <w:pStyle w:val="af1"/>
      </w:pPr>
      <w:r>
        <w:rPr>
          <w:rFonts w:hint="eastAsia"/>
        </w:rPr>
        <w:t>npi_128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스테이트</w:t>
      </w:r>
      <w:r>
        <w:rPr>
          <w:rFonts w:hint="eastAsia"/>
        </w:rPr>
        <w:t xml:space="preserve"> </w:t>
      </w:r>
      <w:r>
        <w:rPr>
          <w:rFonts w:hint="eastAsia"/>
        </w:rPr>
        <w:t>머신이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t xml:space="preserve"> </w:t>
      </w:r>
    </w:p>
    <w:p w:rsidR="00675DBE" w:rsidRDefault="00675DBE" w:rsidP="00675DBE">
      <w:pPr>
        <w:pStyle w:val="120"/>
        <w:ind w:left="1030"/>
      </w:pPr>
      <w:r>
        <w:t>665   --implement master command interface state machine</w:t>
      </w:r>
    </w:p>
    <w:p w:rsidR="00675DBE" w:rsidRDefault="00675DBE" w:rsidP="00675DBE">
      <w:pPr>
        <w:pStyle w:val="120"/>
        <w:ind w:left="1030"/>
      </w:pPr>
      <w:r>
        <w:t>666   MASTER_CMD_SM_PROC : process( Bus2IP_Clk ) is</w:t>
      </w:r>
    </w:p>
    <w:p w:rsidR="00675DBE" w:rsidRDefault="00675DBE" w:rsidP="00675DBE">
      <w:pPr>
        <w:pStyle w:val="120"/>
        <w:ind w:left="1030"/>
      </w:pPr>
      <w:r>
        <w:t>667   begin</w:t>
      </w:r>
    </w:p>
    <w:p w:rsidR="00675DBE" w:rsidRDefault="00675DBE" w:rsidP="00675DBE">
      <w:pPr>
        <w:pStyle w:val="120"/>
        <w:ind w:left="1030"/>
      </w:pPr>
      <w:r>
        <w:t xml:space="preserve">668 </w:t>
      </w:r>
    </w:p>
    <w:p w:rsidR="00675DBE" w:rsidRDefault="00675DBE" w:rsidP="00675DBE">
      <w:pPr>
        <w:pStyle w:val="120"/>
        <w:ind w:left="1030"/>
      </w:pPr>
      <w:r>
        <w:t>669     if ( Bus2IP_Clk'event and Bus2IP_Clk = '1' ) then</w:t>
      </w:r>
    </w:p>
    <w:p w:rsidR="00675DBE" w:rsidRDefault="00675DBE" w:rsidP="00675DBE">
      <w:pPr>
        <w:pStyle w:val="120"/>
        <w:ind w:left="1030"/>
      </w:pPr>
      <w:r>
        <w:t>710         -- state transition</w:t>
      </w:r>
    </w:p>
    <w:p w:rsidR="00675DBE" w:rsidRDefault="00675DBE" w:rsidP="00675DBE">
      <w:pPr>
        <w:pStyle w:val="120"/>
        <w:ind w:left="1030"/>
      </w:pPr>
      <w:r>
        <w:t>711         case mst_cmd_sm_state is</w:t>
      </w:r>
    </w:p>
    <w:p w:rsidR="00675DBE" w:rsidRDefault="00675DBE" w:rsidP="00675DBE">
      <w:pPr>
        <w:pStyle w:val="af1"/>
      </w:pP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상태는</w:t>
      </w:r>
      <w:r>
        <w:rPr>
          <w:rFonts w:hint="eastAsia"/>
        </w:rPr>
        <w:t xml:space="preserve"> CMD_IDLE</w:t>
      </w:r>
      <w:r>
        <w:rPr>
          <w:rFonts w:hint="eastAsia"/>
        </w:rPr>
        <w:t>로서</w:t>
      </w:r>
      <w:r>
        <w:rPr>
          <w:rFonts w:hint="eastAsia"/>
        </w:rPr>
        <w:t xml:space="preserve"> </w:t>
      </w:r>
      <w:r>
        <w:rPr>
          <w:rFonts w:hint="eastAsia"/>
        </w:rPr>
        <w:t>프로세서</w:t>
      </w:r>
      <w:r>
        <w:rPr>
          <w:rFonts w:hint="eastAsia"/>
        </w:rPr>
        <w:t xml:space="preserve"> npi_128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내릴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기다립니다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712 </w:t>
      </w:r>
      <w:r>
        <w:tab/>
      </w:r>
      <w:r>
        <w:tab/>
        <w:t>when CMD_IDLE =&gt;</w:t>
      </w:r>
    </w:p>
    <w:p w:rsidR="00675DBE" w:rsidRDefault="00675DBE" w:rsidP="00675DBE">
      <w:pPr>
        <w:pStyle w:val="af1"/>
      </w:pPr>
      <w:r>
        <w:rPr>
          <w:rFonts w:hint="eastAsia"/>
        </w:rPr>
        <w:t>프로세서로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명령이</w:t>
      </w:r>
      <w:r>
        <w:rPr>
          <w:rFonts w:hint="eastAsia"/>
        </w:rPr>
        <w:t xml:space="preserve"> </w:t>
      </w:r>
      <w:r>
        <w:rPr>
          <w:rFonts w:hint="eastAsia"/>
        </w:rPr>
        <w:t>내려오면</w:t>
      </w:r>
      <w:r>
        <w:rPr>
          <w:rFonts w:hint="eastAsia"/>
        </w:rPr>
        <w:t xml:space="preserve"> CMD_RUN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바꾸게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120"/>
        <w:ind w:left="1030"/>
      </w:pPr>
      <w:r>
        <w:t xml:space="preserve">713 </w:t>
      </w:r>
      <w:r>
        <w:tab/>
      </w:r>
      <w:r>
        <w:tab/>
      </w:r>
      <w:r>
        <w:rPr>
          <w:rFonts w:hint="eastAsia"/>
        </w:rPr>
        <w:tab/>
      </w:r>
      <w:r>
        <w:t>if ( mst_go = '1') then</w:t>
      </w:r>
    </w:p>
    <w:p w:rsidR="00675DBE" w:rsidRDefault="00675DBE" w:rsidP="00675DBE">
      <w:pPr>
        <w:pStyle w:val="120"/>
        <w:ind w:left="1030"/>
      </w:pPr>
      <w:r>
        <w:t xml:space="preserve">714 </w:t>
      </w:r>
      <w:r>
        <w:tab/>
      </w:r>
      <w:r>
        <w:tab/>
      </w:r>
      <w:r>
        <w:tab/>
      </w:r>
      <w:r>
        <w:tab/>
        <w:t>if ( mst_cntl_rd_req = '1' ) then</w:t>
      </w:r>
    </w:p>
    <w:p w:rsidR="00675DBE" w:rsidRDefault="00675DBE" w:rsidP="00675DBE">
      <w:pPr>
        <w:pStyle w:val="120"/>
        <w:ind w:left="1030"/>
      </w:pPr>
      <w:r>
        <w:t xml:space="preserve">715 </w:t>
      </w:r>
      <w:r>
        <w:tab/>
      </w:r>
      <w:r>
        <w:tab/>
      </w:r>
      <w:r>
        <w:tab/>
      </w:r>
      <w:r>
        <w:tab/>
      </w:r>
      <w:r>
        <w:tab/>
        <w:t>if rd_fifo_wr_cnt_s /= "111" then</w:t>
      </w:r>
    </w:p>
    <w:p w:rsidR="00675DBE" w:rsidRDefault="00675DBE" w:rsidP="00675DBE">
      <w:pPr>
        <w:pStyle w:val="120"/>
        <w:ind w:left="1030"/>
      </w:pPr>
      <w:r>
        <w:t xml:space="preserve">716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mst_cmd_sm_start_rd_llink &lt;= '1';</w:t>
      </w:r>
    </w:p>
    <w:p w:rsidR="00675DBE" w:rsidRDefault="00675DBE" w:rsidP="00675DBE">
      <w:pPr>
        <w:pStyle w:val="120"/>
        <w:ind w:left="1030"/>
      </w:pPr>
      <w:r>
        <w:t xml:space="preserve">717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mst_cmd_sm_state  &lt;= CMD_RUN;</w:t>
      </w:r>
    </w:p>
    <w:p w:rsidR="00675DBE" w:rsidRDefault="00675DBE" w:rsidP="00675DBE">
      <w:pPr>
        <w:pStyle w:val="120"/>
        <w:ind w:left="1030"/>
      </w:pPr>
      <w:r>
        <w:t xml:space="preserve">718 </w:t>
      </w:r>
      <w:r>
        <w:tab/>
      </w:r>
      <w:r>
        <w:tab/>
      </w:r>
      <w:r>
        <w:tab/>
      </w:r>
      <w:r>
        <w:tab/>
      </w:r>
      <w:r>
        <w:tab/>
      </w:r>
      <w:r>
        <w:tab/>
        <w:t>cnt_st &lt;= x"2";</w:t>
      </w:r>
    </w:p>
    <w:p w:rsidR="00675DBE" w:rsidRDefault="00675DBE" w:rsidP="00675DBE">
      <w:pPr>
        <w:pStyle w:val="120"/>
        <w:ind w:left="1030"/>
      </w:pPr>
      <w:r>
        <w:t xml:space="preserve">719 </w:t>
      </w:r>
      <w:r>
        <w:tab/>
      </w:r>
      <w:r>
        <w:tab/>
      </w:r>
      <w:r>
        <w:tab/>
      </w:r>
      <w:r>
        <w:tab/>
      </w:r>
      <w:r>
        <w:tab/>
        <w:t>end if;</w:t>
      </w:r>
    </w:p>
    <w:p w:rsidR="00675DBE" w:rsidRDefault="00675DBE" w:rsidP="00675DBE">
      <w:pPr>
        <w:pStyle w:val="af1"/>
      </w:pPr>
      <w:r>
        <w:rPr>
          <w:rFonts w:hint="eastAsia"/>
        </w:rPr>
        <w:t>CMD_RUN</w:t>
      </w:r>
      <w:r>
        <w:rPr>
          <w:rFonts w:hint="eastAsia"/>
        </w:rPr>
        <w:t>상태에서는</w:t>
      </w:r>
      <w:r>
        <w:rPr>
          <w:rFonts w:hint="eastAsia"/>
        </w:rPr>
        <w:t xml:space="preserve"> </w:t>
      </w:r>
      <w:r>
        <w:rPr>
          <w:rFonts w:hint="eastAsia"/>
        </w:rPr>
        <w:t>버스가</w:t>
      </w:r>
      <w:r>
        <w:rPr>
          <w:rFonts w:hint="eastAsia"/>
        </w:rPr>
        <w:t xml:space="preserve"> </w:t>
      </w:r>
      <w:r>
        <w:rPr>
          <w:rFonts w:hint="eastAsia"/>
        </w:rPr>
        <w:t>준비되어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읽는데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경우일</w:t>
      </w:r>
      <w:r>
        <w:rPr>
          <w:rFonts w:hint="eastAsia"/>
        </w:rPr>
        <w:t xml:space="preserve"> </w:t>
      </w:r>
      <w:r>
        <w:rPr>
          <w:rFonts w:hint="eastAsia"/>
        </w:rPr>
        <w:t>때만</w:t>
      </w:r>
      <w:r>
        <w:rPr>
          <w:rFonts w:hint="eastAsia"/>
        </w:rPr>
        <w:t xml:space="preserve"> CMD_DONE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바꾸게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경우라면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콘트롤러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기다립니다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732 </w:t>
      </w:r>
      <w:r>
        <w:tab/>
      </w:r>
      <w:r>
        <w:tab/>
      </w:r>
      <w:r>
        <w:tab/>
        <w:t>when CMD_RUN =&gt;</w:t>
      </w:r>
    </w:p>
    <w:p w:rsidR="00675DBE" w:rsidRDefault="00675DBE" w:rsidP="00675DBE">
      <w:pPr>
        <w:pStyle w:val="120"/>
        <w:ind w:left="1030"/>
      </w:pPr>
      <w:r>
        <w:t xml:space="preserve">733 </w:t>
      </w:r>
      <w:r>
        <w:tab/>
      </w:r>
      <w:r>
        <w:tab/>
      </w:r>
      <w:r>
        <w:tab/>
      </w:r>
      <w:r>
        <w:tab/>
        <w:t>if ( Bus2IP_Mst_CmdAck = '1' and Bus2IP_Mst_Cmplt = '0' ) then</w:t>
      </w:r>
    </w:p>
    <w:p w:rsidR="00675DBE" w:rsidRDefault="00675DBE" w:rsidP="00675DBE">
      <w:pPr>
        <w:pStyle w:val="120"/>
        <w:ind w:left="1030"/>
      </w:pPr>
      <w:r>
        <w:t xml:space="preserve">734 </w:t>
      </w:r>
      <w:r>
        <w:tab/>
      </w:r>
      <w:r>
        <w:tab/>
      </w:r>
      <w:r>
        <w:tab/>
      </w:r>
      <w:r>
        <w:tab/>
      </w:r>
      <w:r>
        <w:tab/>
        <w:t>mst_cmd_sm_state &lt;= CMD_WAIT_FOR_DATA;</w:t>
      </w:r>
    </w:p>
    <w:p w:rsidR="00675DBE" w:rsidRDefault="00675DBE" w:rsidP="00675DBE">
      <w:pPr>
        <w:pStyle w:val="120"/>
        <w:ind w:left="1030"/>
      </w:pPr>
      <w:r>
        <w:lastRenderedPageBreak/>
        <w:t xml:space="preserve">735 </w:t>
      </w:r>
      <w:r>
        <w:tab/>
      </w:r>
      <w:r>
        <w:tab/>
      </w:r>
      <w:r>
        <w:tab/>
      </w:r>
      <w:r>
        <w:tab/>
      </w:r>
      <w:r>
        <w:tab/>
        <w:t>cnt_st &lt;= x"3";</w:t>
      </w:r>
    </w:p>
    <w:p w:rsidR="00675DBE" w:rsidRDefault="00675DBE" w:rsidP="00675DBE">
      <w:pPr>
        <w:pStyle w:val="120"/>
        <w:ind w:left="1030"/>
      </w:pPr>
      <w:r>
        <w:t xml:space="preserve">736 </w:t>
      </w:r>
      <w:r>
        <w:tab/>
      </w:r>
      <w:r>
        <w:tab/>
      </w:r>
      <w:r>
        <w:tab/>
      </w:r>
      <w:r>
        <w:tab/>
        <w:t>elsif ( Bus2IP_Mst_Cmplt = '1' ) then</w:t>
      </w:r>
    </w:p>
    <w:p w:rsidR="00675DBE" w:rsidRDefault="00675DBE" w:rsidP="00675DBE">
      <w:pPr>
        <w:pStyle w:val="120"/>
        <w:ind w:left="1030"/>
      </w:pPr>
      <w:r>
        <w:t xml:space="preserve">737 </w:t>
      </w:r>
      <w:r>
        <w:tab/>
      </w:r>
      <w:r>
        <w:tab/>
      </w:r>
      <w:r>
        <w:tab/>
      </w:r>
      <w:r>
        <w:tab/>
      </w:r>
      <w:r>
        <w:tab/>
        <w:t>mst_cmd_sm_state &lt;= CMD_DONE;</w:t>
      </w:r>
    </w:p>
    <w:p w:rsidR="00675DBE" w:rsidRDefault="00675DBE" w:rsidP="00675DBE">
      <w:pPr>
        <w:pStyle w:val="120"/>
        <w:ind w:left="1030"/>
      </w:pPr>
      <w:r>
        <w:t xml:space="preserve">738 </w:t>
      </w:r>
      <w:r>
        <w:tab/>
      </w:r>
      <w:r>
        <w:tab/>
      </w:r>
      <w:r>
        <w:tab/>
      </w:r>
      <w:r>
        <w:tab/>
      </w:r>
      <w:r>
        <w:tab/>
        <w:t>cnt_st &lt;= x"4";</w:t>
      </w:r>
    </w:p>
    <w:p w:rsidR="00675DBE" w:rsidRDefault="00675DBE" w:rsidP="00675DBE">
      <w:pPr>
        <w:pStyle w:val="120"/>
        <w:ind w:left="1030"/>
      </w:pPr>
      <w:r>
        <w:t xml:space="preserve">739 </w:t>
      </w:r>
      <w:r>
        <w:tab/>
      </w:r>
      <w:r>
        <w:tab/>
      </w:r>
      <w:r>
        <w:tab/>
      </w:r>
      <w:r>
        <w:tab/>
      </w:r>
      <w:r>
        <w:tab/>
        <w:t>if ( Bus2IP_Mst_Cmd_Timeout = '1' ) then</w:t>
      </w:r>
    </w:p>
    <w:p w:rsidR="00675DBE" w:rsidRDefault="00675DBE" w:rsidP="00675DBE">
      <w:pPr>
        <w:pStyle w:val="120"/>
        <w:ind w:left="1030"/>
      </w:pPr>
      <w:r>
        <w:t xml:space="preserve">740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mst_cmd_sm_set_error   &lt;= '1';</w:t>
      </w:r>
    </w:p>
    <w:p w:rsidR="00675DBE" w:rsidRDefault="00675DBE" w:rsidP="00675DBE">
      <w:pPr>
        <w:pStyle w:val="120"/>
        <w:ind w:left="1030"/>
      </w:pPr>
      <w:r>
        <w:t xml:space="preserve">741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mst_cmd_sm_set_timeout &lt;= '1';</w:t>
      </w:r>
    </w:p>
    <w:p w:rsidR="00675DBE" w:rsidRDefault="00675DBE" w:rsidP="00675DBE">
      <w:pPr>
        <w:pStyle w:val="120"/>
        <w:ind w:left="1030"/>
      </w:pPr>
      <w:r>
        <w:t xml:space="preserve">742 </w:t>
      </w:r>
      <w:r>
        <w:tab/>
      </w:r>
      <w:r>
        <w:tab/>
      </w:r>
      <w:r>
        <w:tab/>
      </w:r>
      <w:r>
        <w:tab/>
      </w:r>
      <w:r>
        <w:tab/>
        <w:t>elsif ( Bus2IP_Mst_Error = '1' ) then</w:t>
      </w:r>
    </w:p>
    <w:p w:rsidR="00675DBE" w:rsidRDefault="00675DBE" w:rsidP="00675DBE">
      <w:pPr>
        <w:pStyle w:val="120"/>
        <w:ind w:left="1030"/>
      </w:pPr>
      <w:r>
        <w:t xml:space="preserve">743 </w:t>
      </w:r>
      <w:r>
        <w:tab/>
      </w:r>
      <w:r>
        <w:tab/>
      </w:r>
      <w:r>
        <w:tab/>
      </w:r>
      <w:r>
        <w:tab/>
      </w:r>
      <w:r>
        <w:tab/>
      </w:r>
      <w:r>
        <w:tab/>
        <w:t>-- AXI4LITE data transfer error</w:t>
      </w:r>
    </w:p>
    <w:p w:rsidR="00675DBE" w:rsidRDefault="00675DBE" w:rsidP="00675DBE">
      <w:pPr>
        <w:pStyle w:val="120"/>
        <w:ind w:left="1030"/>
      </w:pPr>
      <w:r>
        <w:t xml:space="preserve">744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mst_cmd_sm_set_error   &lt;= '1';</w:t>
      </w:r>
    </w:p>
    <w:p w:rsidR="00675DBE" w:rsidRDefault="00675DBE" w:rsidP="00675DBE">
      <w:pPr>
        <w:pStyle w:val="120"/>
        <w:ind w:left="1030"/>
      </w:pPr>
      <w:r>
        <w:t xml:space="preserve">745 </w:t>
      </w:r>
      <w:r>
        <w:tab/>
      </w:r>
      <w:r>
        <w:tab/>
      </w:r>
      <w:r>
        <w:tab/>
      </w:r>
      <w:r>
        <w:tab/>
      </w:r>
      <w:r>
        <w:tab/>
        <w:t>end if;</w:t>
      </w:r>
    </w:p>
    <w:p w:rsidR="00675DBE" w:rsidRDefault="00675DBE" w:rsidP="00675DBE">
      <w:pPr>
        <w:pStyle w:val="120"/>
        <w:ind w:left="1030"/>
      </w:pPr>
      <w:r>
        <w:t xml:space="preserve">746 </w:t>
      </w:r>
      <w:r>
        <w:tab/>
      </w:r>
      <w:r>
        <w:tab/>
      </w:r>
      <w:r>
        <w:tab/>
      </w:r>
      <w:r>
        <w:tab/>
        <w:t>else</w:t>
      </w:r>
    </w:p>
    <w:p w:rsidR="00675DBE" w:rsidRDefault="00675DBE" w:rsidP="00675DBE">
      <w:pPr>
        <w:pStyle w:val="120"/>
        <w:ind w:left="1030"/>
      </w:pPr>
      <w:r>
        <w:t xml:space="preserve">747 </w:t>
      </w:r>
      <w:r>
        <w:tab/>
      </w:r>
      <w:r>
        <w:tab/>
      </w:r>
      <w:r>
        <w:tab/>
      </w:r>
      <w:r>
        <w:tab/>
      </w:r>
      <w:r>
        <w:tab/>
        <w:t>mst_cmd_sm_state       &lt;= CMD_RUN;</w:t>
      </w:r>
    </w:p>
    <w:p w:rsidR="00675DBE" w:rsidRDefault="00675DBE" w:rsidP="00675DBE">
      <w:pPr>
        <w:pStyle w:val="120"/>
        <w:ind w:left="1030"/>
      </w:pPr>
      <w:r>
        <w:t xml:space="preserve">748 </w:t>
      </w:r>
      <w:r>
        <w:tab/>
      </w:r>
      <w:r>
        <w:tab/>
      </w:r>
      <w:r>
        <w:tab/>
      </w:r>
      <w:r>
        <w:tab/>
      </w:r>
      <w:r>
        <w:tab/>
        <w:t>cnt_st &lt;= x"2";</w:t>
      </w:r>
    </w:p>
    <w:p w:rsidR="00675DBE" w:rsidRDefault="00675DBE" w:rsidP="00675DBE">
      <w:pPr>
        <w:pStyle w:val="120"/>
        <w:ind w:left="1030"/>
      </w:pPr>
      <w:r>
        <w:t xml:space="preserve">749 </w:t>
      </w:r>
      <w:r>
        <w:tab/>
      </w:r>
      <w:r>
        <w:tab/>
      </w:r>
      <w:r>
        <w:tab/>
      </w:r>
      <w:r>
        <w:tab/>
      </w:r>
      <w:r>
        <w:tab/>
        <w:t>mst_cmd_sm_rd_req      &lt;= mst_cntl_rd_req;</w:t>
      </w:r>
    </w:p>
    <w:p w:rsidR="00675DBE" w:rsidRDefault="00675DBE" w:rsidP="00675DBE">
      <w:pPr>
        <w:pStyle w:val="120"/>
        <w:ind w:left="1030"/>
      </w:pPr>
      <w:r>
        <w:t xml:space="preserve">750 </w:t>
      </w:r>
      <w:r>
        <w:tab/>
      </w:r>
      <w:r>
        <w:tab/>
      </w:r>
      <w:r>
        <w:tab/>
      </w:r>
      <w:r>
        <w:tab/>
      </w:r>
      <w:r>
        <w:tab/>
        <w:t>mst_cmd_sm_wr_req      &lt;= mst_cntl_wr_req;</w:t>
      </w:r>
    </w:p>
    <w:p w:rsidR="00675DBE" w:rsidRDefault="00675DBE" w:rsidP="00675DBE">
      <w:pPr>
        <w:pStyle w:val="120"/>
        <w:ind w:left="1030"/>
      </w:pPr>
      <w:r>
        <w:t xml:space="preserve">751 </w:t>
      </w:r>
      <w:r>
        <w:tab/>
      </w:r>
      <w:r>
        <w:tab/>
      </w:r>
      <w:r>
        <w:tab/>
      </w:r>
      <w:r>
        <w:tab/>
      </w:r>
      <w:r>
        <w:tab/>
        <w:t>mst_cmd_sm_ip2bus_addr &lt;= mst_ip2bus_addr;</w:t>
      </w:r>
    </w:p>
    <w:p w:rsidR="00675DBE" w:rsidRDefault="00675DBE" w:rsidP="00675DBE">
      <w:pPr>
        <w:pStyle w:val="120"/>
        <w:ind w:left="1030"/>
      </w:pPr>
      <w:r>
        <w:t xml:space="preserve">752 </w:t>
      </w:r>
      <w:r>
        <w:tab/>
      </w:r>
      <w:r>
        <w:tab/>
      </w:r>
      <w:r>
        <w:tab/>
      </w:r>
      <w:r>
        <w:tab/>
      </w:r>
      <w:r>
        <w:tab/>
        <w:t>mst_cmd_sm_ip2bus_be   &lt;= mst_ip2bus_be(15 downto 16-C_MST_NATIVE_DATA_WIDTH/8 );</w:t>
      </w:r>
    </w:p>
    <w:p w:rsidR="00675DBE" w:rsidRDefault="00675DBE" w:rsidP="00675DBE">
      <w:pPr>
        <w:pStyle w:val="120"/>
        <w:ind w:left="1030"/>
      </w:pPr>
      <w:r>
        <w:t xml:space="preserve">753 </w:t>
      </w:r>
      <w:r>
        <w:tab/>
      </w:r>
      <w:r>
        <w:tab/>
      </w:r>
      <w:r>
        <w:tab/>
      </w:r>
      <w:r>
        <w:tab/>
      </w:r>
      <w:r>
        <w:tab/>
        <w:t>mst_cmd_sm_xfer_type   &lt;= mst_cntl_burst;</w:t>
      </w:r>
    </w:p>
    <w:p w:rsidR="00675DBE" w:rsidRDefault="00675DBE" w:rsidP="00675DBE">
      <w:pPr>
        <w:pStyle w:val="120"/>
        <w:ind w:left="1030"/>
      </w:pPr>
      <w:r>
        <w:t xml:space="preserve">754 </w:t>
      </w:r>
      <w:r>
        <w:tab/>
      </w:r>
      <w:r>
        <w:tab/>
      </w:r>
      <w:r>
        <w:tab/>
      </w:r>
      <w:r>
        <w:tab/>
      </w:r>
      <w:r>
        <w:tab/>
        <w:t>mst_cmd_sm_xfer_length &lt;= mst_xfer_length;</w:t>
      </w:r>
    </w:p>
    <w:p w:rsidR="00675DBE" w:rsidRDefault="00675DBE" w:rsidP="00675DBE">
      <w:pPr>
        <w:pStyle w:val="120"/>
        <w:ind w:left="1030"/>
      </w:pPr>
      <w:r>
        <w:t xml:space="preserve">755 </w:t>
      </w:r>
      <w:r>
        <w:tab/>
      </w:r>
      <w:r>
        <w:tab/>
      </w:r>
      <w:r>
        <w:tab/>
      </w:r>
      <w:r>
        <w:tab/>
      </w:r>
      <w:r>
        <w:tab/>
        <w:t>mst_cmd_sm_bus_lock    &lt;= mst_cntl_bus_lock;</w:t>
      </w:r>
    </w:p>
    <w:p w:rsidR="00675DBE" w:rsidRDefault="00675DBE" w:rsidP="00675DBE">
      <w:pPr>
        <w:pStyle w:val="120"/>
        <w:ind w:left="1030"/>
      </w:pPr>
      <w:r>
        <w:t xml:space="preserve">756 </w:t>
      </w:r>
      <w:r>
        <w:tab/>
      </w:r>
      <w:r>
        <w:tab/>
      </w:r>
      <w:r>
        <w:tab/>
      </w:r>
      <w:r>
        <w:tab/>
        <w:t>end if;</w:t>
      </w:r>
    </w:p>
    <w:p w:rsidR="00675DBE" w:rsidRDefault="00675DBE" w:rsidP="00675DBE">
      <w:pPr>
        <w:pStyle w:val="af1"/>
      </w:pP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>
        <w:rPr>
          <w:rFonts w:hint="eastAsia"/>
        </w:rPr>
        <w:t>읽어야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버스트</w:t>
      </w:r>
      <w:r>
        <w:rPr>
          <w:rFonts w:hint="eastAsia"/>
        </w:rPr>
        <w:t xml:space="preserve"> </w:t>
      </w:r>
      <w:r>
        <w:rPr>
          <w:rFonts w:hint="eastAsia"/>
        </w:rPr>
        <w:t>갯수를</w:t>
      </w:r>
      <w:r>
        <w:rPr>
          <w:rFonts w:hint="eastAsia"/>
        </w:rPr>
        <w:t xml:space="preserve"> </w:t>
      </w:r>
      <w:r>
        <w:rPr>
          <w:rFonts w:hint="eastAsia"/>
        </w:rPr>
        <w:t>비교해</w:t>
      </w:r>
      <w:r>
        <w:rPr>
          <w:rFonts w:hint="eastAsia"/>
        </w:rPr>
        <w:t xml:space="preserve"> </w:t>
      </w:r>
      <w:r>
        <w:rPr>
          <w:rFonts w:hint="eastAsia"/>
        </w:rPr>
        <w:t>봐서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읽지</w:t>
      </w:r>
      <w:r>
        <w:rPr>
          <w:rFonts w:hint="eastAsia"/>
        </w:rPr>
        <w:t xml:space="preserve"> </w:t>
      </w:r>
      <w:r>
        <w:rPr>
          <w:rFonts w:hint="eastAsia"/>
        </w:rPr>
        <w:t>못했면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CMD_RUN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바꾸고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읽은</w:t>
      </w:r>
      <w:r>
        <w:rPr>
          <w:rFonts w:hint="eastAsia"/>
        </w:rPr>
        <w:t xml:space="preserve"> </w:t>
      </w:r>
      <w:r>
        <w:rPr>
          <w:rFonts w:hint="eastAsia"/>
        </w:rPr>
        <w:t>상태라면</w:t>
      </w:r>
      <w:r>
        <w:rPr>
          <w:rFonts w:hint="eastAsia"/>
        </w:rPr>
        <w:t xml:space="preserve"> CMD_IDLE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바꾸게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773 </w:t>
      </w:r>
      <w:r>
        <w:tab/>
      </w:r>
      <w:r>
        <w:tab/>
      </w:r>
      <w:r>
        <w:tab/>
        <w:t>when CMD_DONE =&gt;</w:t>
      </w:r>
    </w:p>
    <w:p w:rsidR="00675DBE" w:rsidRDefault="00675DBE" w:rsidP="00675DBE">
      <w:pPr>
        <w:pStyle w:val="120"/>
        <w:ind w:left="1030"/>
      </w:pPr>
      <w:r>
        <w:t xml:space="preserve">774 </w:t>
      </w:r>
      <w:r>
        <w:tab/>
      </w:r>
      <w:r>
        <w:tab/>
      </w:r>
      <w:r>
        <w:tab/>
      </w:r>
      <w:r>
        <w:tab/>
        <w:t>if(cnt_burst = c_cnt_burst - 1) then</w:t>
      </w:r>
    </w:p>
    <w:p w:rsidR="00675DBE" w:rsidRDefault="00675DBE" w:rsidP="00675DBE">
      <w:pPr>
        <w:pStyle w:val="120"/>
        <w:ind w:left="1030"/>
      </w:pPr>
      <w:r>
        <w:t xml:space="preserve">775 </w:t>
      </w:r>
      <w:r>
        <w:tab/>
      </w:r>
      <w:r>
        <w:tab/>
      </w:r>
      <w:r>
        <w:tab/>
      </w:r>
      <w:r>
        <w:tab/>
      </w:r>
      <w:r>
        <w:tab/>
        <w:t>if(cnt_repeat = c_cnt_repeat - 1) then</w:t>
      </w:r>
    </w:p>
    <w:p w:rsidR="00675DBE" w:rsidRDefault="00675DBE" w:rsidP="00675DBE">
      <w:pPr>
        <w:pStyle w:val="120"/>
        <w:ind w:left="1030"/>
      </w:pPr>
      <w:r>
        <w:t xml:space="preserve">776 </w:t>
      </w:r>
      <w:r>
        <w:tab/>
      </w:r>
      <w:r>
        <w:tab/>
      </w:r>
      <w:r>
        <w:tab/>
      </w:r>
      <w:r>
        <w:tab/>
      </w:r>
      <w:r>
        <w:tab/>
      </w:r>
      <w:r>
        <w:tab/>
        <w:t>cnt_repeat &lt;= (others =&gt; '0');</w:t>
      </w:r>
    </w:p>
    <w:p w:rsidR="00675DBE" w:rsidRDefault="00675DBE" w:rsidP="00675DBE">
      <w:pPr>
        <w:pStyle w:val="120"/>
        <w:ind w:left="1030"/>
      </w:pPr>
      <w:r>
        <w:t xml:space="preserve">777 </w:t>
      </w:r>
      <w:r>
        <w:tab/>
      </w:r>
      <w:r>
        <w:tab/>
      </w:r>
      <w:r>
        <w:tab/>
      </w:r>
      <w:r>
        <w:tab/>
      </w:r>
      <w:r>
        <w:tab/>
      </w:r>
      <w:r>
        <w:tab/>
        <w:t>cnt_repeat &lt;= (others =&gt; '0');</w:t>
      </w:r>
    </w:p>
    <w:p w:rsidR="00675DBE" w:rsidRDefault="00675DBE" w:rsidP="00675DBE">
      <w:pPr>
        <w:pStyle w:val="120"/>
        <w:ind w:left="1030"/>
      </w:pPr>
      <w:r>
        <w:t xml:space="preserve">778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mst_cmd_sm_clr_go &lt;= '1';</w:t>
      </w:r>
    </w:p>
    <w:p w:rsidR="00675DBE" w:rsidRDefault="00675DBE" w:rsidP="00675DBE">
      <w:pPr>
        <w:pStyle w:val="120"/>
        <w:ind w:left="1030"/>
      </w:pPr>
      <w:r>
        <w:t xml:space="preserve">779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mst_cmd_sm_set_done &lt;= '1';</w:t>
      </w:r>
    </w:p>
    <w:p w:rsidR="00675DBE" w:rsidRDefault="00675DBE" w:rsidP="00675DBE">
      <w:pPr>
        <w:pStyle w:val="120"/>
        <w:ind w:left="1030"/>
      </w:pPr>
      <w:r>
        <w:t xml:space="preserve">780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mst_cmd_sm_busy     &lt;= '0';</w:t>
      </w:r>
    </w:p>
    <w:p w:rsidR="00675DBE" w:rsidRDefault="00675DBE" w:rsidP="00675DBE">
      <w:pPr>
        <w:pStyle w:val="120"/>
        <w:ind w:left="1030"/>
      </w:pPr>
      <w:r>
        <w:t xml:space="preserve">781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mst_cmd_sm_state &lt;= FINISH;</w:t>
      </w:r>
    </w:p>
    <w:p w:rsidR="00675DBE" w:rsidRDefault="00675DBE" w:rsidP="00675DBE">
      <w:pPr>
        <w:pStyle w:val="120"/>
        <w:ind w:left="1030"/>
      </w:pPr>
      <w:r>
        <w:t xml:space="preserve">782 </w:t>
      </w:r>
      <w:r>
        <w:tab/>
      </w:r>
      <w:r>
        <w:tab/>
      </w:r>
      <w:r>
        <w:tab/>
      </w:r>
      <w:r>
        <w:tab/>
      </w:r>
      <w:r>
        <w:tab/>
      </w:r>
      <w:r>
        <w:tab/>
        <w:t>cnt_st &lt;= x"5";</w:t>
      </w:r>
    </w:p>
    <w:p w:rsidR="00675DBE" w:rsidRDefault="00675DBE" w:rsidP="00675DBE">
      <w:pPr>
        <w:pStyle w:val="120"/>
        <w:ind w:left="1030"/>
      </w:pPr>
      <w:r>
        <w:t xml:space="preserve">783 </w:t>
      </w:r>
      <w:r>
        <w:tab/>
      </w:r>
      <w:r>
        <w:tab/>
      </w:r>
      <w:r>
        <w:tab/>
      </w:r>
      <w:r>
        <w:tab/>
      </w:r>
      <w:r>
        <w:tab/>
        <w:t xml:space="preserve">else </w:t>
      </w:r>
    </w:p>
    <w:p w:rsidR="00675DBE" w:rsidRPr="00D5094A" w:rsidRDefault="00675DBE" w:rsidP="00675DBE">
      <w:pPr>
        <w:pStyle w:val="af1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개발자가</w:t>
      </w:r>
      <w:r>
        <w:rPr>
          <w:rFonts w:hint="eastAsia"/>
        </w:rPr>
        <w:t xml:space="preserve"> </w:t>
      </w:r>
      <w:r>
        <w:t>c_cnt_repeat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rPr>
          <w:rFonts w:hint="eastAsia"/>
        </w:rPr>
        <w:t xml:space="preserve"> 0xffff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무한대로</w:t>
      </w:r>
      <w:r>
        <w:rPr>
          <w:rFonts w:hint="eastAsia"/>
        </w:rPr>
        <w:t xml:space="preserve"> </w:t>
      </w:r>
      <w:r>
        <w:rPr>
          <w:rFonts w:hint="eastAsia"/>
        </w:rPr>
        <w:t>반복한다고</w:t>
      </w:r>
      <w:r>
        <w:rPr>
          <w:rFonts w:hint="eastAsia"/>
        </w:rPr>
        <w:t xml:space="preserve"> </w:t>
      </w:r>
      <w:r>
        <w:rPr>
          <w:rFonts w:hint="eastAsia"/>
        </w:rPr>
        <w:t>판단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784 </w:t>
      </w:r>
      <w:r>
        <w:tab/>
      </w:r>
      <w:r>
        <w:tab/>
      </w:r>
      <w:r>
        <w:tab/>
      </w:r>
      <w:r>
        <w:tab/>
      </w:r>
      <w:r>
        <w:tab/>
      </w:r>
      <w:r>
        <w:tab/>
        <w:t>cnt_burst &lt;= (others =&gt; '0');</w:t>
      </w:r>
    </w:p>
    <w:p w:rsidR="00675DBE" w:rsidRDefault="00675DBE" w:rsidP="00675DBE">
      <w:pPr>
        <w:pStyle w:val="120"/>
        <w:ind w:left="1030"/>
      </w:pPr>
      <w:r>
        <w:t xml:space="preserve">785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if(c_cnt_repeat /= x"ffff") then </w:t>
      </w:r>
    </w:p>
    <w:p w:rsidR="00675DBE" w:rsidRDefault="00675DBE" w:rsidP="00675DBE">
      <w:pPr>
        <w:pStyle w:val="120"/>
        <w:ind w:left="1030"/>
      </w:pPr>
      <w:r>
        <w:t xml:space="preserve">786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cnt_repeat &lt;= cnt_repeat + 1;</w:t>
      </w:r>
    </w:p>
    <w:p w:rsidR="00675DBE" w:rsidRDefault="00675DBE" w:rsidP="00675DBE">
      <w:pPr>
        <w:pStyle w:val="120"/>
        <w:ind w:left="1030"/>
      </w:pPr>
      <w:r>
        <w:t xml:space="preserve">787 </w:t>
      </w:r>
      <w:r>
        <w:tab/>
      </w:r>
      <w:r>
        <w:tab/>
      </w:r>
      <w:r>
        <w:tab/>
      </w:r>
      <w:r>
        <w:tab/>
      </w:r>
      <w:r>
        <w:tab/>
      </w:r>
      <w:r>
        <w:tab/>
        <w:t>end if;</w:t>
      </w:r>
    </w:p>
    <w:p w:rsidR="00675DBE" w:rsidRDefault="00675DBE" w:rsidP="00675DBE">
      <w:pPr>
        <w:pStyle w:val="120"/>
        <w:ind w:left="1030"/>
      </w:pPr>
      <w:r>
        <w:t xml:space="preserve">788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mst_cmd_sm_set_done &lt;= '1';</w:t>
      </w:r>
    </w:p>
    <w:p w:rsidR="00675DBE" w:rsidRDefault="00675DBE" w:rsidP="00675DBE">
      <w:pPr>
        <w:pStyle w:val="120"/>
        <w:ind w:left="1030"/>
      </w:pPr>
      <w:r>
        <w:t xml:space="preserve">789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mst_cmd_sm_busy     &lt;= '0';</w:t>
      </w:r>
    </w:p>
    <w:p w:rsidR="00675DBE" w:rsidRDefault="00675DBE" w:rsidP="00675DBE">
      <w:pPr>
        <w:pStyle w:val="120"/>
        <w:ind w:left="1030"/>
      </w:pPr>
      <w:r>
        <w:t xml:space="preserve">790 </w:t>
      </w:r>
      <w:r>
        <w:tab/>
      </w:r>
      <w:r>
        <w:tab/>
      </w:r>
      <w:r>
        <w:tab/>
      </w:r>
      <w:r>
        <w:tab/>
      </w:r>
      <w:r>
        <w:tab/>
      </w:r>
      <w:r>
        <w:tab/>
        <w:t>mst_cmd_sm_state    &lt;= CMD_IDLE;</w:t>
      </w:r>
    </w:p>
    <w:p w:rsidR="00675DBE" w:rsidRDefault="00675DBE" w:rsidP="00675DBE">
      <w:pPr>
        <w:pStyle w:val="120"/>
        <w:ind w:left="1030"/>
      </w:pPr>
      <w:r>
        <w:t xml:space="preserve">791 </w:t>
      </w:r>
      <w:r>
        <w:tab/>
      </w:r>
      <w:r>
        <w:tab/>
      </w:r>
      <w:r>
        <w:tab/>
      </w:r>
      <w:r>
        <w:tab/>
      </w:r>
      <w:r>
        <w:tab/>
        <w:t>end if;</w:t>
      </w:r>
    </w:p>
    <w:p w:rsidR="00675DBE" w:rsidRDefault="00675DBE" w:rsidP="00675DBE">
      <w:pPr>
        <w:pStyle w:val="120"/>
        <w:ind w:left="1030"/>
      </w:pPr>
      <w:r>
        <w:t xml:space="preserve">792 </w:t>
      </w:r>
      <w:r>
        <w:tab/>
      </w:r>
      <w:r>
        <w:tab/>
      </w:r>
    </w:p>
    <w:p w:rsidR="00675DBE" w:rsidRDefault="00675DBE" w:rsidP="00675DBE">
      <w:pPr>
        <w:pStyle w:val="af1"/>
      </w:pP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컨트롤러로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FIFO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쓰기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996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언급하였습니다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996 </w:t>
      </w:r>
      <w:r>
        <w:tab/>
        <w:t>mst_fifo_valid_write_xfer &lt;= not(Bus2IP_MstRd_src_rdy_n) and mst_llrd_sm_dst_rdy and not(rd_fifo_full_s);</w:t>
      </w:r>
    </w:p>
    <w:p w:rsidR="00675DBE" w:rsidRDefault="00675DBE" w:rsidP="00675DBE">
      <w:pPr>
        <w:pStyle w:val="120"/>
        <w:ind w:left="1030"/>
      </w:pPr>
      <w:r>
        <w:t xml:space="preserve">997 </w:t>
      </w:r>
      <w:r>
        <w:tab/>
        <w:t>mst_fifo_valid_read_xfer  &lt;= not(Bus2IP_MstWr_dst_rdy_n) and mst_llwr_sm_src_rdy and not(wr_fifo_empty_s);</w:t>
      </w:r>
    </w:p>
    <w:p w:rsidR="00675DBE" w:rsidRDefault="00675DBE" w:rsidP="00675DBE">
      <w:pPr>
        <w:pStyle w:val="120"/>
        <w:ind w:left="1030"/>
      </w:pPr>
      <w:r>
        <w:t xml:space="preserve">998 </w:t>
      </w:r>
      <w:r>
        <w:tab/>
        <w:t>Bus2IP_Reset   &lt;= not (Bus2IP_Resetn);</w:t>
      </w:r>
    </w:p>
    <w:p w:rsidR="00675DBE" w:rsidRDefault="00675DBE" w:rsidP="00675DBE">
      <w:pPr>
        <w:pStyle w:val="120"/>
        <w:ind w:left="1030"/>
      </w:pPr>
      <w:r>
        <w:t xml:space="preserve">999 </w:t>
      </w:r>
    </w:p>
    <w:p w:rsidR="00675DBE" w:rsidRDefault="00675DBE" w:rsidP="00675DBE">
      <w:pPr>
        <w:pStyle w:val="af1"/>
      </w:pPr>
      <w:r>
        <w:rPr>
          <w:rFonts w:hint="eastAsia"/>
        </w:rPr>
        <w:lastRenderedPageBreak/>
        <w:t>라인</w:t>
      </w:r>
      <w:r>
        <w:rPr>
          <w:rFonts w:hint="eastAsia"/>
        </w:rPr>
        <w:t xml:space="preserve"> 1102</w:t>
      </w:r>
      <w:r>
        <w:rPr>
          <w:rFonts w:hint="eastAsia"/>
        </w:rPr>
        <w:t>부터</w:t>
      </w:r>
      <w:r>
        <w:rPr>
          <w:rFonts w:hint="eastAsia"/>
        </w:rPr>
        <w:t xml:space="preserve"> 1114</w:t>
      </w:r>
      <w:r>
        <w:rPr>
          <w:rFonts w:hint="eastAsia"/>
        </w:rPr>
        <w:t>까지</w:t>
      </w:r>
      <w:r>
        <w:rPr>
          <w:rFonts w:hint="eastAsia"/>
        </w:rPr>
        <w:t xml:space="preserve"> async fifo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1102rd_fifo : afifo_128to32</w:t>
      </w:r>
    </w:p>
    <w:p w:rsidR="00675DBE" w:rsidRDefault="00675DBE" w:rsidP="00675DBE">
      <w:pPr>
        <w:pStyle w:val="120"/>
        <w:ind w:left="1030"/>
      </w:pPr>
      <w:r>
        <w:t>1103  PORT MAP (</w:t>
      </w:r>
    </w:p>
    <w:p w:rsidR="00675DBE" w:rsidRDefault="00675DBE" w:rsidP="00675DBE">
      <w:pPr>
        <w:pStyle w:val="120"/>
        <w:ind w:left="1030"/>
      </w:pPr>
      <w:r>
        <w:t>1104    rst =&gt; fifo_rst,</w:t>
      </w:r>
    </w:p>
    <w:p w:rsidR="00675DBE" w:rsidRDefault="00675DBE" w:rsidP="00675DBE">
      <w:pPr>
        <w:pStyle w:val="120"/>
        <w:ind w:left="1030"/>
      </w:pPr>
      <w:r>
        <w:t>1105    wr_clk =&gt; Bus2IP_Clk,</w:t>
      </w:r>
    </w:p>
    <w:p w:rsidR="00675DBE" w:rsidRDefault="00675DBE" w:rsidP="00675DBE">
      <w:pPr>
        <w:pStyle w:val="120"/>
        <w:ind w:left="1030"/>
      </w:pPr>
      <w:r>
        <w:t>1106    rd_clk =&gt; rd_fifo_clk,</w:t>
      </w:r>
    </w:p>
    <w:p w:rsidR="00675DBE" w:rsidRDefault="00675DBE" w:rsidP="00675DBE">
      <w:pPr>
        <w:pStyle w:val="120"/>
        <w:ind w:left="1030"/>
      </w:pPr>
      <w:r>
        <w:t>1107    din =&gt; Bus2IP_MstRd_d,</w:t>
      </w:r>
    </w:p>
    <w:p w:rsidR="00675DBE" w:rsidRDefault="00675DBE" w:rsidP="00675DBE">
      <w:pPr>
        <w:pStyle w:val="120"/>
        <w:ind w:left="1030"/>
      </w:pPr>
      <w:r>
        <w:t>1108    wr_en =&gt; mst_fifo_valid_write_xfer,</w:t>
      </w:r>
    </w:p>
    <w:p w:rsidR="00675DBE" w:rsidRDefault="00675DBE" w:rsidP="00675DBE">
      <w:pPr>
        <w:pStyle w:val="120"/>
        <w:ind w:left="1030"/>
      </w:pPr>
      <w:r>
        <w:t>1109    rd_en =&gt; rd_fifo_rd_en,</w:t>
      </w:r>
    </w:p>
    <w:p w:rsidR="00675DBE" w:rsidRDefault="00675DBE" w:rsidP="00675DBE">
      <w:pPr>
        <w:pStyle w:val="120"/>
        <w:ind w:left="1030"/>
      </w:pPr>
      <w:r>
        <w:t>1110    dout =&gt; rd_fifo_data,</w:t>
      </w:r>
    </w:p>
    <w:p w:rsidR="00675DBE" w:rsidRDefault="00675DBE" w:rsidP="00675DBE">
      <w:pPr>
        <w:pStyle w:val="120"/>
        <w:ind w:left="1030"/>
      </w:pPr>
      <w:r>
        <w:t>1111    full =&gt; rd_fifo_full_s,</w:t>
      </w:r>
    </w:p>
    <w:p w:rsidR="00675DBE" w:rsidRDefault="00675DBE" w:rsidP="00675DBE">
      <w:pPr>
        <w:pStyle w:val="120"/>
        <w:ind w:left="1030"/>
      </w:pPr>
      <w:r>
        <w:t>1112    empty =&gt; rd_fifo_empty_s,</w:t>
      </w:r>
    </w:p>
    <w:p w:rsidR="00675DBE" w:rsidRDefault="00675DBE" w:rsidP="00675DBE">
      <w:pPr>
        <w:pStyle w:val="120"/>
        <w:ind w:left="1030"/>
      </w:pPr>
      <w:r>
        <w:t>1113    rd_data_count =&gt; rd_fifo_wr_cnt_s</w:t>
      </w:r>
    </w:p>
    <w:p w:rsidR="00675DBE" w:rsidRDefault="00675DBE" w:rsidP="00675DBE">
      <w:pPr>
        <w:pStyle w:val="120"/>
        <w:ind w:left="1030"/>
      </w:pPr>
      <w:r>
        <w:t>1114  );</w:t>
      </w:r>
    </w:p>
    <w:p w:rsidR="00675DBE" w:rsidRDefault="00675DBE" w:rsidP="00675DBE">
      <w:pPr>
        <w:pStyle w:val="120"/>
        <w:ind w:left="1030"/>
      </w:pPr>
      <w:r>
        <w:t>1115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1121~1136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시작하면</w:t>
      </w:r>
      <w:r>
        <w:rPr>
          <w:rFonts w:hint="eastAsia"/>
        </w:rPr>
        <w:t xml:space="preserve"> fifo</w:t>
      </w:r>
      <w:r>
        <w:rPr>
          <w:rFonts w:hint="eastAsia"/>
        </w:rPr>
        <w:t>는</w:t>
      </w:r>
      <w:r>
        <w:rPr>
          <w:rFonts w:hint="eastAsia"/>
        </w:rPr>
        <w:t xml:space="preserve"> empty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발생하지</w:t>
      </w:r>
      <w:r>
        <w:rPr>
          <w:rFonts w:hint="eastAsia"/>
        </w:rPr>
        <w:t xml:space="preserve"> </w:t>
      </w:r>
      <w:r>
        <w:rPr>
          <w:rFonts w:hint="eastAsia"/>
        </w:rPr>
        <w:t>않아야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콘트롤러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FIFO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써</w:t>
      </w:r>
      <w:r>
        <w:rPr>
          <w:rFonts w:hint="eastAsia"/>
        </w:rPr>
        <w:t xml:space="preserve"> </w:t>
      </w:r>
      <w:r>
        <w:rPr>
          <w:rFonts w:hint="eastAsia"/>
        </w:rPr>
        <w:t>넣어</w:t>
      </w:r>
      <w:r>
        <w:rPr>
          <w:rFonts w:hint="eastAsia"/>
        </w:rPr>
        <w:t xml:space="preserve"> </w:t>
      </w:r>
      <w:r>
        <w:rPr>
          <w:rFonts w:hint="eastAsia"/>
        </w:rPr>
        <w:t>주어야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써주는</w:t>
      </w:r>
      <w:r>
        <w:rPr>
          <w:rFonts w:hint="eastAsia"/>
        </w:rPr>
        <w:t xml:space="preserve"> </w:t>
      </w:r>
      <w:r>
        <w:rPr>
          <w:rFonts w:hint="eastAsia"/>
        </w:rPr>
        <w:t>마스터와</w:t>
      </w:r>
      <w:r>
        <w:rPr>
          <w:rFonts w:hint="eastAsia"/>
        </w:rPr>
        <w:t xml:space="preserve"> </w:t>
      </w:r>
      <w:r>
        <w:rPr>
          <w:rFonts w:hint="eastAsia"/>
        </w:rPr>
        <w:t>읽어가는</w:t>
      </w:r>
      <w:r>
        <w:rPr>
          <w:rFonts w:hint="eastAsia"/>
        </w:rPr>
        <w:t xml:space="preserve"> </w:t>
      </w:r>
      <w:r>
        <w:rPr>
          <w:rFonts w:hint="eastAsia"/>
        </w:rPr>
        <w:t>마스터간에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나면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디버깅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로직을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1121</w:t>
      </w:r>
    </w:p>
    <w:p w:rsidR="00675DBE" w:rsidRDefault="00675DBE" w:rsidP="00675DBE">
      <w:pPr>
        <w:pStyle w:val="120"/>
        <w:ind w:left="1030"/>
      </w:pPr>
      <w:r>
        <w:t>1122</w:t>
      </w:r>
      <w:r>
        <w:tab/>
        <w:t>process(rd_fifo_clk)</w:t>
      </w:r>
    </w:p>
    <w:p w:rsidR="00675DBE" w:rsidRDefault="00675DBE" w:rsidP="00675DBE">
      <w:pPr>
        <w:pStyle w:val="120"/>
        <w:ind w:left="1030"/>
      </w:pPr>
      <w:r>
        <w:t>1123</w:t>
      </w:r>
      <w:r>
        <w:tab/>
        <w:t>begin</w:t>
      </w:r>
    </w:p>
    <w:p w:rsidR="00675DBE" w:rsidRDefault="00675DBE" w:rsidP="00675DBE">
      <w:pPr>
        <w:pStyle w:val="120"/>
        <w:ind w:left="1030"/>
      </w:pPr>
      <w:r>
        <w:t>1124</w:t>
      </w:r>
      <w:r>
        <w:tab/>
      </w:r>
      <w:r>
        <w:tab/>
        <w:t>if rd_fifo_clk = '1' and rd_fifo_clk = '1' then</w:t>
      </w:r>
    </w:p>
    <w:p w:rsidR="00675DBE" w:rsidRDefault="00675DBE" w:rsidP="00675DBE">
      <w:pPr>
        <w:pStyle w:val="120"/>
        <w:ind w:left="1030"/>
      </w:pPr>
      <w:r>
        <w:t>1125</w:t>
      </w:r>
      <w:r>
        <w:tab/>
      </w:r>
      <w:r>
        <w:tab/>
      </w:r>
      <w:r>
        <w:tab/>
        <w:t>if npi_rd_ready_s = '1' then</w:t>
      </w:r>
    </w:p>
    <w:p w:rsidR="00675DBE" w:rsidRDefault="00675DBE" w:rsidP="00675DBE">
      <w:pPr>
        <w:pStyle w:val="120"/>
        <w:ind w:left="1030"/>
      </w:pPr>
      <w:r>
        <w:t>1126</w:t>
      </w:r>
      <w:r>
        <w:tab/>
      </w:r>
      <w:r>
        <w:tab/>
      </w:r>
      <w:r>
        <w:tab/>
      </w:r>
      <w:r>
        <w:tab/>
        <w:t>if rd_fifo_empty_s = '1' then</w:t>
      </w:r>
    </w:p>
    <w:p w:rsidR="00675DBE" w:rsidRDefault="00675DBE" w:rsidP="00675DBE">
      <w:pPr>
        <w:pStyle w:val="120"/>
        <w:ind w:left="1030"/>
      </w:pPr>
      <w:r>
        <w:t>1127</w:t>
      </w:r>
      <w:r>
        <w:tab/>
      </w:r>
      <w:r>
        <w:tab/>
      </w:r>
      <w:r>
        <w:tab/>
      </w:r>
      <w:r>
        <w:tab/>
      </w:r>
      <w:r>
        <w:tab/>
        <w:t xml:space="preserve">cnt_rd_fifo_empty_s &lt;= cnt_rd_fifo_empty_s + 1; </w:t>
      </w:r>
    </w:p>
    <w:p w:rsidR="00675DBE" w:rsidRDefault="00675DBE" w:rsidP="00675DBE">
      <w:pPr>
        <w:pStyle w:val="120"/>
        <w:ind w:left="1030"/>
      </w:pPr>
      <w:r>
        <w:t>1128</w:t>
      </w:r>
      <w:r>
        <w:tab/>
      </w:r>
      <w:r>
        <w:tab/>
      </w:r>
      <w:r>
        <w:tab/>
      </w:r>
      <w:r>
        <w:tab/>
        <w:t>end if;</w:t>
      </w:r>
    </w:p>
    <w:p w:rsidR="00675DBE" w:rsidRDefault="00675DBE" w:rsidP="00675DBE">
      <w:pPr>
        <w:pStyle w:val="120"/>
        <w:ind w:left="1030"/>
      </w:pPr>
      <w:r>
        <w:t>1129</w:t>
      </w:r>
      <w:r>
        <w:tab/>
      </w:r>
      <w:r>
        <w:tab/>
      </w:r>
      <w:r>
        <w:tab/>
        <w:t>else</w:t>
      </w:r>
    </w:p>
    <w:p w:rsidR="00675DBE" w:rsidRDefault="00675DBE" w:rsidP="00675DBE">
      <w:pPr>
        <w:pStyle w:val="120"/>
        <w:ind w:left="1030"/>
      </w:pPr>
      <w:r>
        <w:t>1130</w:t>
      </w:r>
      <w:r>
        <w:tab/>
      </w:r>
      <w:r>
        <w:tab/>
      </w:r>
      <w:r>
        <w:tab/>
      </w:r>
      <w:r>
        <w:tab/>
        <w:t xml:space="preserve">if cnt_clear_d0 = '1' then </w:t>
      </w:r>
    </w:p>
    <w:p w:rsidR="00675DBE" w:rsidRDefault="00675DBE" w:rsidP="00675DBE">
      <w:pPr>
        <w:pStyle w:val="120"/>
        <w:ind w:left="1030"/>
      </w:pPr>
      <w:r>
        <w:t>1131</w:t>
      </w:r>
      <w:r>
        <w:tab/>
      </w:r>
      <w:r>
        <w:tab/>
      </w:r>
      <w:r>
        <w:tab/>
      </w:r>
      <w:r>
        <w:tab/>
      </w:r>
      <w:r>
        <w:tab/>
        <w:t xml:space="preserve">cnt_rd_fifo_empty_s &lt;= (others =&gt; '0'); </w:t>
      </w:r>
    </w:p>
    <w:p w:rsidR="00675DBE" w:rsidRDefault="00675DBE" w:rsidP="00675DBE">
      <w:pPr>
        <w:pStyle w:val="120"/>
        <w:ind w:left="1030"/>
      </w:pPr>
      <w:r>
        <w:t>1132</w:t>
      </w:r>
      <w:r>
        <w:tab/>
      </w:r>
      <w:r>
        <w:tab/>
      </w:r>
      <w:r>
        <w:tab/>
      </w:r>
      <w:r>
        <w:tab/>
        <w:t>end if;</w:t>
      </w:r>
    </w:p>
    <w:p w:rsidR="00675DBE" w:rsidRDefault="00675DBE" w:rsidP="00675DBE">
      <w:pPr>
        <w:pStyle w:val="120"/>
        <w:ind w:left="1030"/>
      </w:pPr>
      <w:r>
        <w:t>1133</w:t>
      </w:r>
      <w:r>
        <w:tab/>
      </w:r>
      <w:r>
        <w:tab/>
      </w:r>
      <w:r>
        <w:tab/>
        <w:t>end if;</w:t>
      </w:r>
    </w:p>
    <w:p w:rsidR="00675DBE" w:rsidRDefault="00675DBE" w:rsidP="00675DBE">
      <w:pPr>
        <w:pStyle w:val="120"/>
        <w:ind w:left="1030"/>
      </w:pPr>
      <w:r>
        <w:t>1134</w:t>
      </w:r>
      <w:r>
        <w:tab/>
      </w:r>
      <w:r>
        <w:tab/>
      </w:r>
      <w:r>
        <w:tab/>
        <w:t>cnt_clear_d0 &lt;= cnt_clear;</w:t>
      </w:r>
    </w:p>
    <w:p w:rsidR="00675DBE" w:rsidRDefault="00675DBE" w:rsidP="00675DBE">
      <w:pPr>
        <w:pStyle w:val="120"/>
        <w:ind w:left="1030"/>
      </w:pPr>
      <w:r>
        <w:t>1135</w:t>
      </w:r>
      <w:r>
        <w:tab/>
      </w:r>
      <w:r>
        <w:tab/>
        <w:t>end if;</w:t>
      </w:r>
    </w:p>
    <w:p w:rsidR="00675DBE" w:rsidRDefault="00675DBE" w:rsidP="00675DBE">
      <w:pPr>
        <w:pStyle w:val="120"/>
        <w:ind w:left="1030"/>
      </w:pPr>
      <w:r>
        <w:t>1136</w:t>
      </w:r>
      <w:r>
        <w:tab/>
        <w:t>end process;</w:t>
      </w:r>
    </w:p>
    <w:p w:rsidR="00675DBE" w:rsidRDefault="00675DBE" w:rsidP="00675DBE">
      <w:pPr>
        <w:pStyle w:val="120"/>
        <w:ind w:left="1030"/>
      </w:pPr>
      <w:r>
        <w:t>1137</w:t>
      </w:r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1</w:t>
      </w:r>
      <w:r>
        <w:rPr>
          <w:rFonts w:hint="eastAsia"/>
        </w:rPr>
        <w:t>번은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과정이고</w:t>
      </w:r>
      <w:r>
        <w:rPr>
          <w:rFonts w:hint="eastAsia"/>
        </w:rPr>
        <w:t xml:space="preserve"> 2</w:t>
      </w:r>
      <w:r>
        <w:rPr>
          <w:rFonts w:hint="eastAsia"/>
        </w:rPr>
        <w:t>번은</w:t>
      </w:r>
      <w:r>
        <w:rPr>
          <w:rFonts w:hint="eastAsia"/>
        </w:rPr>
        <w:t xml:space="preserve"> npi_128 </w:t>
      </w:r>
      <w:r>
        <w:rPr>
          <w:rFonts w:hint="eastAsia"/>
        </w:rPr>
        <w:t>메모리로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버스트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파형을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npi_128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싸고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top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120"/>
        <w:ind w:left="1030"/>
      </w:pPr>
      <w:r>
        <w:t>156 entity npi_128 is</w:t>
      </w:r>
    </w:p>
    <w:p w:rsidR="00675DBE" w:rsidRDefault="00675DBE" w:rsidP="00675DBE">
      <w:pPr>
        <w:pStyle w:val="120"/>
        <w:ind w:left="1030"/>
      </w:pPr>
      <w:r>
        <w:t>157   generic</w:t>
      </w:r>
    </w:p>
    <w:p w:rsidR="00675DBE" w:rsidRDefault="00675DBE" w:rsidP="00675DBE">
      <w:pPr>
        <w:pStyle w:val="120"/>
        <w:ind w:left="1030"/>
      </w:pPr>
      <w:r>
        <w:t>158   (</w:t>
      </w:r>
    </w:p>
    <w:p w:rsidR="00675DBE" w:rsidRDefault="00675DBE" w:rsidP="00675DBE">
      <w:pPr>
        <w:pStyle w:val="120"/>
        <w:ind w:left="1030"/>
      </w:pPr>
      <w:r>
        <w:t>159     -- ADD USER GENERICS BELOW THIS LINE ---------------</w:t>
      </w:r>
    </w:p>
    <w:p w:rsidR="00675DBE" w:rsidRDefault="00675DBE" w:rsidP="00675DBE">
      <w:pPr>
        <w:pStyle w:val="120"/>
        <w:ind w:left="1030"/>
      </w:pPr>
      <w:r>
        <w:t>160     --USER generics added here</w:t>
      </w:r>
    </w:p>
    <w:p w:rsidR="00675DBE" w:rsidRDefault="00675DBE" w:rsidP="00675DBE">
      <w:pPr>
        <w:pStyle w:val="120"/>
        <w:ind w:left="1030"/>
      </w:pPr>
      <w:r>
        <w:t>161     -- ADD USER GENERICS ABOVE THIS LINE ---------------</w:t>
      </w:r>
    </w:p>
    <w:p w:rsidR="00675DBE" w:rsidRDefault="00675DBE" w:rsidP="00675DBE">
      <w:pPr>
        <w:pStyle w:val="120"/>
        <w:ind w:left="1030"/>
      </w:pPr>
      <w:r>
        <w:lastRenderedPageBreak/>
        <w:t xml:space="preserve">162 </w:t>
      </w:r>
    </w:p>
    <w:p w:rsidR="00675DBE" w:rsidRDefault="00675DBE" w:rsidP="00675DBE">
      <w:pPr>
        <w:pStyle w:val="120"/>
        <w:ind w:left="1030"/>
      </w:pPr>
      <w:r>
        <w:t>163     -- DO NOT EDIT BELOW THIS LINE ---------------------</w:t>
      </w:r>
    </w:p>
    <w:p w:rsidR="00675DBE" w:rsidRDefault="00675DBE" w:rsidP="00675DBE">
      <w:pPr>
        <w:pStyle w:val="120"/>
        <w:ind w:left="1030"/>
      </w:pPr>
      <w:r>
        <w:t>164     -- Bus protocol parameters, do not add to or delete</w:t>
      </w:r>
    </w:p>
    <w:p w:rsidR="00675DBE" w:rsidRDefault="00675DBE" w:rsidP="00675DBE">
      <w:pPr>
        <w:pStyle w:val="120"/>
        <w:ind w:left="1030"/>
      </w:pPr>
      <w:r>
        <w:t>165     C_S_AXI_DATA_WIDTH             : integer              := 32;</w:t>
      </w:r>
    </w:p>
    <w:p w:rsidR="00675DBE" w:rsidRDefault="00675DBE" w:rsidP="00675DBE">
      <w:pPr>
        <w:pStyle w:val="120"/>
        <w:ind w:left="1030"/>
      </w:pPr>
      <w:r>
        <w:t>166     C_S_AXI_ADDR_WIDTH             : integer              := 32;</w:t>
      </w:r>
    </w:p>
    <w:p w:rsidR="00675DBE" w:rsidRDefault="00675DBE" w:rsidP="00675DBE">
      <w:pPr>
        <w:pStyle w:val="120"/>
        <w:ind w:left="1030"/>
      </w:pPr>
      <w:r>
        <w:t>167     C_S_AXI_MIN_SIZE               : std_logic_vector     := X"000001FF";</w:t>
      </w:r>
    </w:p>
    <w:p w:rsidR="00675DBE" w:rsidRDefault="00675DBE" w:rsidP="00675DBE">
      <w:pPr>
        <w:pStyle w:val="120"/>
        <w:ind w:left="1030"/>
      </w:pPr>
      <w:r>
        <w:t>168     C_USE_WSTRB                    : integer              := 0;</w:t>
      </w:r>
    </w:p>
    <w:p w:rsidR="00675DBE" w:rsidRDefault="00675DBE" w:rsidP="00675DBE">
      <w:pPr>
        <w:pStyle w:val="120"/>
        <w:ind w:left="1030"/>
      </w:pPr>
      <w:r>
        <w:t>169     C_DPHASE_TIMEOUT               : integer              := 8;</w:t>
      </w:r>
    </w:p>
    <w:p w:rsidR="00675DBE" w:rsidRDefault="00675DBE" w:rsidP="00675DBE">
      <w:pPr>
        <w:pStyle w:val="120"/>
        <w:ind w:left="1030"/>
      </w:pPr>
      <w:r>
        <w:t>170     C_BASEADDR                     : std_logic_vector     := X"FFFFFFFF";</w:t>
      </w:r>
    </w:p>
    <w:p w:rsidR="00675DBE" w:rsidRDefault="00675DBE" w:rsidP="00675DBE">
      <w:pPr>
        <w:pStyle w:val="120"/>
        <w:ind w:left="1030"/>
      </w:pPr>
      <w:r>
        <w:t>171     C_HIGHADDR                     : std_logic_vector     := X"00000000";</w:t>
      </w:r>
    </w:p>
    <w:p w:rsidR="00675DBE" w:rsidRDefault="00675DBE" w:rsidP="00675DBE">
      <w:pPr>
        <w:pStyle w:val="120"/>
        <w:ind w:left="1030"/>
      </w:pPr>
      <w:r>
        <w:t>172     C_FAMILY                       : string               := "virtex6";</w:t>
      </w:r>
    </w:p>
    <w:p w:rsidR="00675DBE" w:rsidRDefault="00675DBE" w:rsidP="00675DBE">
      <w:pPr>
        <w:pStyle w:val="120"/>
        <w:ind w:left="1030"/>
      </w:pPr>
      <w:r>
        <w:t>173     C_NUM_REG                      : integer              := 8;</w:t>
      </w:r>
    </w:p>
    <w:p w:rsidR="00675DBE" w:rsidRDefault="00675DBE" w:rsidP="00675DBE">
      <w:pPr>
        <w:pStyle w:val="120"/>
        <w:ind w:left="1030"/>
      </w:pPr>
      <w:r>
        <w:t>174     C_NUM_MEM                      : integer              := 1;</w:t>
      </w:r>
    </w:p>
    <w:p w:rsidR="00675DBE" w:rsidRDefault="00675DBE" w:rsidP="00675DBE">
      <w:pPr>
        <w:pStyle w:val="120"/>
        <w:ind w:left="1030"/>
      </w:pPr>
      <w:r>
        <w:t>175     C_SLV_AWIDTH                   : integer              := 32;</w:t>
      </w:r>
    </w:p>
    <w:p w:rsidR="00675DBE" w:rsidRDefault="00675DBE" w:rsidP="00675DBE">
      <w:pPr>
        <w:pStyle w:val="120"/>
        <w:ind w:left="1030"/>
      </w:pPr>
      <w:r>
        <w:t>176     C_SLV_DWIDTH                   : integer              := 32;</w:t>
      </w:r>
    </w:p>
    <w:p w:rsidR="00675DBE" w:rsidRDefault="00675DBE" w:rsidP="00675DBE">
      <w:pPr>
        <w:pStyle w:val="120"/>
        <w:ind w:left="1030"/>
      </w:pPr>
      <w:r>
        <w:t>177     C_M_AXI_ADDR_WIDTH             : integer              := 32;</w:t>
      </w:r>
    </w:p>
    <w:p w:rsidR="00675DBE" w:rsidRDefault="00675DBE" w:rsidP="00675DBE">
      <w:pPr>
        <w:pStyle w:val="af1"/>
      </w:pPr>
      <w:r>
        <w:rPr>
          <w:rFonts w:hint="eastAsia"/>
        </w:rPr>
        <w:t>현재</w:t>
      </w:r>
      <w:r>
        <w:rPr>
          <w:rFonts w:hint="eastAsia"/>
        </w:rPr>
        <w:t xml:space="preserve"> phy </w:t>
      </w:r>
      <w:r>
        <w:rPr>
          <w:rFonts w:hint="eastAsia"/>
        </w:rPr>
        <w:t>모드가</w:t>
      </w:r>
      <w:r>
        <w:rPr>
          <w:rFonts w:hint="eastAsia"/>
        </w:rPr>
        <w:t xml:space="preserve"> 4:1 </w:t>
      </w:r>
      <w:r>
        <w:rPr>
          <w:rFonts w:hint="eastAsia"/>
        </w:rPr>
        <w:t>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128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178     C_M_AXI_DATA_WIDTH             : integer              := 128;</w:t>
      </w:r>
    </w:p>
    <w:p w:rsidR="00675DBE" w:rsidRDefault="00675DBE" w:rsidP="00675DBE">
      <w:pPr>
        <w:pStyle w:val="120"/>
        <w:ind w:left="1030"/>
      </w:pPr>
      <w:r>
        <w:t>179     C_MAX_BURST_LEN                : integer              := 256;</w:t>
      </w:r>
    </w:p>
    <w:p w:rsidR="00675DBE" w:rsidRDefault="00675DBE" w:rsidP="00675DBE">
      <w:pPr>
        <w:pStyle w:val="120"/>
        <w:ind w:left="1030"/>
      </w:pPr>
      <w:r>
        <w:t>180     C_NATIVE_DATA_WIDTH            : integer              := 128;</w:t>
      </w:r>
    </w:p>
    <w:p w:rsidR="00675DBE" w:rsidRDefault="00675DBE" w:rsidP="00675DBE">
      <w:pPr>
        <w:pStyle w:val="120"/>
        <w:ind w:left="1030"/>
      </w:pPr>
      <w:r>
        <w:t>181     C_LENGTH_WIDTH                 : integer              := 20;</w:t>
      </w:r>
    </w:p>
    <w:p w:rsidR="00675DBE" w:rsidRDefault="00675DBE" w:rsidP="00675DBE">
      <w:pPr>
        <w:pStyle w:val="120"/>
        <w:ind w:left="1030"/>
      </w:pPr>
      <w:r>
        <w:t>182     C_ADDR_PIPE_DEPTH              : integer              := 1</w:t>
      </w:r>
    </w:p>
    <w:p w:rsidR="00675DBE" w:rsidRDefault="00675DBE" w:rsidP="00675DBE">
      <w:pPr>
        <w:pStyle w:val="120"/>
        <w:ind w:left="1030"/>
      </w:pPr>
      <w:r>
        <w:t>183     -- DO NOT EDIT ABOVE THIS LINE ---------------------</w:t>
      </w:r>
    </w:p>
    <w:p w:rsidR="00675DBE" w:rsidRDefault="00675DBE" w:rsidP="00675DBE">
      <w:pPr>
        <w:pStyle w:val="120"/>
        <w:ind w:left="1030"/>
      </w:pPr>
      <w:r>
        <w:t>184   );</w:t>
      </w:r>
    </w:p>
    <w:p w:rsidR="00675DBE" w:rsidRDefault="00675DBE" w:rsidP="00675DBE">
      <w:pPr>
        <w:pStyle w:val="120"/>
        <w:ind w:left="1030"/>
      </w:pPr>
      <w:r>
        <w:t>185   port</w:t>
      </w:r>
    </w:p>
    <w:p w:rsidR="00675DBE" w:rsidRDefault="00675DBE" w:rsidP="00675DBE">
      <w:pPr>
        <w:pStyle w:val="120"/>
        <w:ind w:left="1030"/>
      </w:pPr>
      <w:r>
        <w:t>186   (</w:t>
      </w:r>
    </w:p>
    <w:p w:rsidR="00675DBE" w:rsidRDefault="00675DBE" w:rsidP="00675DBE">
      <w:pPr>
        <w:pStyle w:val="120"/>
        <w:ind w:left="1030"/>
      </w:pPr>
      <w:r>
        <w:t>187     -- ADD USER PORTS BELOW THIS LINE ------------------</w:t>
      </w:r>
    </w:p>
    <w:p w:rsidR="00675DBE" w:rsidRDefault="00675DBE" w:rsidP="00675DBE">
      <w:pPr>
        <w:pStyle w:val="120"/>
        <w:ind w:left="1030"/>
      </w:pPr>
      <w:r>
        <w:t>188     --USER ports added here</w:t>
      </w:r>
    </w:p>
    <w:p w:rsidR="00675DBE" w:rsidRDefault="00675DBE" w:rsidP="00675DBE">
      <w:pPr>
        <w:pStyle w:val="af1"/>
      </w:pPr>
      <w:r>
        <w:rPr>
          <w:rFonts w:hint="eastAsia"/>
        </w:rPr>
        <w:t>npi_128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정의하였습니다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189 </w:t>
      </w:r>
      <w:r>
        <w:tab/>
      </w:r>
      <w:r>
        <w:tab/>
      </w:r>
      <w:r>
        <w:tab/>
        <w:t>rd_fifo_clk               : in std_logic;</w:t>
      </w:r>
    </w:p>
    <w:p w:rsidR="00675DBE" w:rsidRDefault="00675DBE" w:rsidP="00675DBE">
      <w:pPr>
        <w:pStyle w:val="120"/>
        <w:ind w:left="1030"/>
      </w:pPr>
      <w:r>
        <w:t xml:space="preserve">190 </w:t>
      </w:r>
      <w:r>
        <w:tab/>
      </w:r>
      <w:r>
        <w:tab/>
        <w:t>rd_fifo_rd_en             : in std_logic;</w:t>
      </w:r>
    </w:p>
    <w:p w:rsidR="00675DBE" w:rsidRDefault="00675DBE" w:rsidP="00675DBE">
      <w:pPr>
        <w:pStyle w:val="120"/>
        <w:ind w:left="1030"/>
      </w:pPr>
      <w:r>
        <w:t xml:space="preserve">191 </w:t>
      </w:r>
      <w:r>
        <w:tab/>
      </w:r>
      <w:r>
        <w:tab/>
        <w:t xml:space="preserve">rd_fifo_data              : out std_logic_vector(31 downto 0); </w:t>
      </w:r>
    </w:p>
    <w:p w:rsidR="00675DBE" w:rsidRDefault="00675DBE" w:rsidP="00675DBE">
      <w:pPr>
        <w:pStyle w:val="120"/>
        <w:ind w:left="1030"/>
      </w:pPr>
      <w:r>
        <w:t xml:space="preserve">192 </w:t>
      </w:r>
      <w:r>
        <w:tab/>
      </w:r>
      <w:r>
        <w:tab/>
        <w:t>rd_fifo_empty             : out std_logic;</w:t>
      </w:r>
    </w:p>
    <w:p w:rsidR="00675DBE" w:rsidRDefault="00675DBE" w:rsidP="00675DBE">
      <w:pPr>
        <w:pStyle w:val="120"/>
        <w:ind w:left="1030"/>
      </w:pPr>
      <w:r>
        <w:t xml:space="preserve">193 </w:t>
      </w:r>
      <w:r>
        <w:tab/>
      </w:r>
      <w:r>
        <w:tab/>
        <w:t xml:space="preserve">rd_fifo_full              : out std_logic; </w:t>
      </w:r>
    </w:p>
    <w:p w:rsidR="00675DBE" w:rsidRDefault="00675DBE" w:rsidP="00675DBE">
      <w:pPr>
        <w:pStyle w:val="120"/>
        <w:ind w:left="1030"/>
      </w:pPr>
      <w:r>
        <w:t xml:space="preserve">194 </w:t>
      </w:r>
      <w:r>
        <w:tab/>
      </w:r>
      <w:r>
        <w:tab/>
        <w:t xml:space="preserve">npi_rd_ready              : out std_logic; </w:t>
      </w:r>
    </w:p>
    <w:p w:rsidR="00675DBE" w:rsidRDefault="00675DBE" w:rsidP="00675DBE">
      <w:pPr>
        <w:pStyle w:val="120"/>
        <w:ind w:left="1030"/>
      </w:pPr>
      <w:r>
        <w:t xml:space="preserve">195 </w:t>
      </w:r>
    </w:p>
    <w:p w:rsidR="00675DBE" w:rsidRDefault="00675DBE" w:rsidP="00675DBE">
      <w:pPr>
        <w:pStyle w:val="120"/>
        <w:ind w:left="1030"/>
      </w:pPr>
      <w:r>
        <w:t>196     -- ADD USER PORTS ABOVE THIS LINE ------------------</w:t>
      </w:r>
    </w:p>
    <w:p w:rsidR="00675DBE" w:rsidRDefault="00675DBE" w:rsidP="00675DBE">
      <w:pPr>
        <w:pStyle w:val="120"/>
        <w:ind w:left="1030"/>
      </w:pPr>
      <w:r>
        <w:t xml:space="preserve">197 </w:t>
      </w:r>
    </w:p>
    <w:p w:rsidR="00675DBE" w:rsidRDefault="00675DBE" w:rsidP="00675DBE">
      <w:pPr>
        <w:pStyle w:val="120"/>
        <w:ind w:left="1030"/>
      </w:pPr>
      <w:r>
        <w:t>198     -- DO NOT EDIT BELOW THIS LINE ---------------------</w:t>
      </w:r>
    </w:p>
    <w:p w:rsidR="00675DBE" w:rsidRDefault="00675DBE" w:rsidP="00675DBE">
      <w:pPr>
        <w:pStyle w:val="af1"/>
      </w:pPr>
      <w:r>
        <w:rPr>
          <w:rFonts w:hint="eastAsia"/>
        </w:rPr>
        <w:t>나머지는</w:t>
      </w:r>
      <w:r>
        <w:rPr>
          <w:rFonts w:hint="eastAsia"/>
        </w:rPr>
        <w:t xml:space="preserve"> AXI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199     -- Bus protocol ports, do not add to or delete</w:t>
      </w:r>
    </w:p>
    <w:p w:rsidR="00675DBE" w:rsidRDefault="00675DBE" w:rsidP="00675DBE">
      <w:pPr>
        <w:pStyle w:val="120"/>
        <w:ind w:left="1030"/>
      </w:pPr>
      <w:r>
        <w:t>200     S_AXI_ACLK                     : in  std_logic;</w:t>
      </w:r>
    </w:p>
    <w:p w:rsidR="00675DBE" w:rsidRDefault="00675DBE" w:rsidP="00675DBE">
      <w:pPr>
        <w:pStyle w:val="120"/>
        <w:ind w:left="1030"/>
      </w:pPr>
      <w:r>
        <w:t>201     S_AXI_ARESETN                  : in  std_logic;</w:t>
      </w:r>
    </w:p>
    <w:p w:rsidR="00675DBE" w:rsidRDefault="00675DBE" w:rsidP="00675DBE">
      <w:pPr>
        <w:pStyle w:val="120"/>
        <w:ind w:left="1030"/>
      </w:pPr>
      <w:r>
        <w:t>202     S_AXI_AWADDR                   : in  std_logic_vector(C_S_AXI_ADDR_WIDTH-1 downto 0);</w:t>
      </w:r>
    </w:p>
    <w:p w:rsidR="00675DBE" w:rsidRDefault="00675DBE" w:rsidP="00675DBE">
      <w:pPr>
        <w:pStyle w:val="120"/>
        <w:ind w:left="1030"/>
      </w:pPr>
      <w:r>
        <w:t>203     S_AXI_AWVALID                  : in  std_logic;</w:t>
      </w:r>
    </w:p>
    <w:p w:rsidR="00675DBE" w:rsidRDefault="00675DBE" w:rsidP="00675DBE">
      <w:pPr>
        <w:pStyle w:val="120"/>
        <w:ind w:left="1030"/>
      </w:pPr>
      <w:r>
        <w:t>204     S_AXI_WDATA                    : in  std_logic_vector(C_S_AXI_DATA_WIDTH-1 downto 0);</w:t>
      </w:r>
    </w:p>
    <w:p w:rsidR="00675DBE" w:rsidRDefault="00675DBE" w:rsidP="00675DBE">
      <w:pPr>
        <w:pStyle w:val="120"/>
        <w:ind w:left="1030"/>
      </w:pPr>
      <w:r>
        <w:t>205     S_AXI_WSTRB                    : in  std_logic_vector((C_S_AXI_DATA_WIDTH/8)-1 downto 0);</w:t>
      </w:r>
    </w:p>
    <w:p w:rsidR="00675DBE" w:rsidRDefault="00675DBE" w:rsidP="00675DBE">
      <w:pPr>
        <w:pStyle w:val="120"/>
        <w:ind w:left="1030"/>
      </w:pPr>
      <w:r>
        <w:t>206     S_AXI_WVALID                   : in  std_logic;</w:t>
      </w:r>
    </w:p>
    <w:p w:rsidR="00675DBE" w:rsidRDefault="00675DBE" w:rsidP="00675DBE">
      <w:pPr>
        <w:pStyle w:val="120"/>
        <w:ind w:left="1030"/>
      </w:pPr>
      <w:r>
        <w:t>207     S_AXI_BREADY                   : in  std_logic;</w:t>
      </w:r>
    </w:p>
    <w:p w:rsidR="00675DBE" w:rsidRDefault="00675DBE" w:rsidP="00675DBE">
      <w:pPr>
        <w:pStyle w:val="120"/>
        <w:ind w:left="1030"/>
      </w:pPr>
      <w:r>
        <w:t>208     S_AXI_ARADDR                   : in  std_logic_vector(C_S_AXI_ADDR_WIDTH-1 downto 0);</w:t>
      </w:r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IP top</w:t>
      </w:r>
      <w:r>
        <w:rPr>
          <w:rFonts w:hint="eastAsia"/>
        </w:rPr>
        <w:t>모듈과</w:t>
      </w:r>
      <w:r>
        <w:rPr>
          <w:rFonts w:hint="eastAsia"/>
        </w:rPr>
        <w:t xml:space="preserve"> user_logic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af1"/>
      </w:pPr>
      <w:r>
        <w:rPr>
          <w:rFonts w:hint="eastAsia"/>
        </w:rPr>
        <w:lastRenderedPageBreak/>
        <w:t>라인</w:t>
      </w:r>
      <w:r>
        <w:rPr>
          <w:rFonts w:hint="eastAsia"/>
        </w:rPr>
        <w:t xml:space="preserve"> 566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IP top </w:t>
      </w:r>
      <w:r>
        <w:rPr>
          <w:rFonts w:hint="eastAsia"/>
        </w:rPr>
        <w:t>모듈에서</w:t>
      </w:r>
      <w:r>
        <w:rPr>
          <w:rFonts w:hint="eastAsia"/>
        </w:rPr>
        <w:t xml:space="preserve"> </w:t>
      </w:r>
      <w:r>
        <w:rPr>
          <w:rFonts w:hint="eastAsia"/>
        </w:rPr>
        <w:t>정해진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user_logic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556   ------------------------------------------</w:t>
      </w:r>
    </w:p>
    <w:p w:rsidR="00675DBE" w:rsidRDefault="00675DBE" w:rsidP="00675DBE">
      <w:pPr>
        <w:pStyle w:val="120"/>
        <w:ind w:left="1030"/>
      </w:pPr>
      <w:r>
        <w:t>557   -- instantiate User Logic</w:t>
      </w:r>
    </w:p>
    <w:p w:rsidR="00675DBE" w:rsidRDefault="00675DBE" w:rsidP="00675DBE">
      <w:pPr>
        <w:pStyle w:val="120"/>
        <w:ind w:left="1030"/>
      </w:pPr>
      <w:r>
        <w:t>558   ------------------------------------------</w:t>
      </w:r>
    </w:p>
    <w:p w:rsidR="00675DBE" w:rsidRDefault="00675DBE" w:rsidP="00675DBE">
      <w:pPr>
        <w:pStyle w:val="120"/>
        <w:ind w:left="1030"/>
      </w:pPr>
      <w:r>
        <w:t>559   USER_LOGIC_I : entity npi_128_v1_00_a.user_logic</w:t>
      </w:r>
    </w:p>
    <w:p w:rsidR="00675DBE" w:rsidRDefault="00675DBE" w:rsidP="00675DBE">
      <w:pPr>
        <w:pStyle w:val="120"/>
        <w:ind w:left="1030"/>
      </w:pPr>
      <w:r>
        <w:t>560     generic map</w:t>
      </w:r>
    </w:p>
    <w:p w:rsidR="00675DBE" w:rsidRDefault="00675DBE" w:rsidP="00675DBE">
      <w:pPr>
        <w:pStyle w:val="120"/>
        <w:ind w:left="1030"/>
      </w:pPr>
      <w:r>
        <w:t>561     (</w:t>
      </w:r>
    </w:p>
    <w:p w:rsidR="00675DBE" w:rsidRDefault="00675DBE" w:rsidP="00675DBE">
      <w:pPr>
        <w:pStyle w:val="120"/>
        <w:ind w:left="1030"/>
      </w:pPr>
      <w:r>
        <w:t>562       -- MAP USER GENERICS BELOW THIS LINE ---------------</w:t>
      </w:r>
    </w:p>
    <w:p w:rsidR="00675DBE" w:rsidRDefault="00675DBE" w:rsidP="00675DBE">
      <w:pPr>
        <w:pStyle w:val="120"/>
        <w:ind w:left="1030"/>
      </w:pPr>
      <w:r>
        <w:t>563       --USER generics mapped here</w:t>
      </w:r>
    </w:p>
    <w:p w:rsidR="00675DBE" w:rsidRDefault="00675DBE" w:rsidP="00675DBE">
      <w:pPr>
        <w:pStyle w:val="120"/>
        <w:ind w:left="1030"/>
      </w:pPr>
      <w:r>
        <w:t>564       -- MAP USER GENERICS ABOVE THIS LINE ---------------</w:t>
      </w:r>
    </w:p>
    <w:p w:rsidR="00675DBE" w:rsidRDefault="00675DBE" w:rsidP="00675DBE">
      <w:pPr>
        <w:pStyle w:val="120"/>
        <w:ind w:left="1030"/>
      </w:pPr>
      <w:r>
        <w:t xml:space="preserve">565 </w:t>
      </w:r>
    </w:p>
    <w:p w:rsidR="00675DBE" w:rsidRDefault="00675DBE" w:rsidP="00675DBE">
      <w:pPr>
        <w:pStyle w:val="120"/>
        <w:ind w:left="1030"/>
      </w:pPr>
      <w:r>
        <w:t>566       C_MST_NATIVE_DATA_WIDTH        =&gt; USER_MST_NATIVE_DATA_WIDTH,</w:t>
      </w:r>
    </w:p>
    <w:p w:rsidR="00675DBE" w:rsidRDefault="00675DBE" w:rsidP="00675DBE">
      <w:pPr>
        <w:pStyle w:val="120"/>
        <w:ind w:left="1030"/>
      </w:pPr>
      <w:r>
        <w:t>567       C_LENGTH_WIDTH                 =&gt; USER_LENGTH_WIDTH,</w:t>
      </w:r>
    </w:p>
    <w:p w:rsidR="00675DBE" w:rsidRDefault="00675DBE" w:rsidP="00675DBE">
      <w:pPr>
        <w:pStyle w:val="120"/>
        <w:ind w:left="1030"/>
      </w:pPr>
      <w:r>
        <w:t>568       C_MST_AWIDTH                   =&gt; USER_MST_AWIDTH,</w:t>
      </w:r>
    </w:p>
    <w:p w:rsidR="00675DBE" w:rsidRDefault="00675DBE" w:rsidP="00675DBE">
      <w:pPr>
        <w:pStyle w:val="120"/>
        <w:ind w:left="1030"/>
      </w:pPr>
      <w:r>
        <w:t>569       C_NUM_REG                      =&gt; USER_NUM_REG,</w:t>
      </w:r>
    </w:p>
    <w:p w:rsidR="00675DBE" w:rsidRDefault="00675DBE" w:rsidP="00675DBE">
      <w:pPr>
        <w:pStyle w:val="120"/>
        <w:ind w:left="1030"/>
      </w:pPr>
      <w:r>
        <w:t>570       C_SLV_DWIDTH                   =&gt; USER_SLV_DWIDTH</w:t>
      </w:r>
    </w:p>
    <w:p w:rsidR="00675DBE" w:rsidRDefault="00675DBE" w:rsidP="00675DBE">
      <w:pPr>
        <w:pStyle w:val="120"/>
        <w:ind w:left="1030"/>
      </w:pPr>
      <w:r>
        <w:t>571     )</w:t>
      </w:r>
    </w:p>
    <w:p w:rsidR="00675DBE" w:rsidRDefault="00675DBE" w:rsidP="00675DBE">
      <w:pPr>
        <w:pStyle w:val="120"/>
        <w:ind w:left="1030"/>
      </w:pPr>
      <w:r>
        <w:t>572     port map</w:t>
      </w:r>
    </w:p>
    <w:p w:rsidR="00675DBE" w:rsidRDefault="00675DBE" w:rsidP="00675DBE">
      <w:pPr>
        <w:pStyle w:val="120"/>
        <w:ind w:left="1030"/>
      </w:pPr>
      <w:r>
        <w:t>573     (</w:t>
      </w:r>
    </w:p>
    <w:p w:rsidR="00675DBE" w:rsidRDefault="00675DBE" w:rsidP="00675DBE">
      <w:pPr>
        <w:pStyle w:val="120"/>
        <w:ind w:left="1030"/>
      </w:pPr>
      <w:r>
        <w:t>574       -- MAP USER PORTS BELOW THIS LINE ------------------</w:t>
      </w:r>
    </w:p>
    <w:p w:rsidR="00675DBE" w:rsidRDefault="00675DBE" w:rsidP="00675DBE">
      <w:pPr>
        <w:pStyle w:val="120"/>
        <w:ind w:left="1030"/>
      </w:pPr>
      <w:r>
        <w:t>575       --USER ports mapped here</w:t>
      </w:r>
    </w:p>
    <w:p w:rsidR="00675DBE" w:rsidRDefault="00675DBE" w:rsidP="00675DBE">
      <w:pPr>
        <w:pStyle w:val="120"/>
        <w:ind w:left="1030"/>
      </w:pPr>
      <w:r>
        <w:t xml:space="preserve">576 </w:t>
      </w:r>
      <w:r>
        <w:tab/>
      </w:r>
      <w:r>
        <w:tab/>
        <w:t>rd_fifo_clk =&gt; rd_fifo_clk,</w:t>
      </w:r>
    </w:p>
    <w:p w:rsidR="00675DBE" w:rsidRDefault="00675DBE" w:rsidP="00675DBE">
      <w:pPr>
        <w:pStyle w:val="120"/>
        <w:ind w:left="1030"/>
      </w:pPr>
      <w:r>
        <w:t xml:space="preserve">577 </w:t>
      </w:r>
      <w:r>
        <w:tab/>
      </w:r>
      <w:r>
        <w:tab/>
        <w:t>rd_fifo_rd_en =&gt; rd_fifo_rd_en,</w:t>
      </w:r>
    </w:p>
    <w:p w:rsidR="00675DBE" w:rsidRDefault="00675DBE" w:rsidP="00675DBE">
      <w:pPr>
        <w:pStyle w:val="120"/>
        <w:ind w:left="1030"/>
      </w:pPr>
      <w:r>
        <w:t xml:space="preserve">578 </w:t>
      </w:r>
      <w:r>
        <w:tab/>
      </w:r>
      <w:r>
        <w:tab/>
        <w:t>rd_fifo_data =&gt; rd_fifo_data,</w:t>
      </w:r>
    </w:p>
    <w:p w:rsidR="00675DBE" w:rsidRDefault="00675DBE" w:rsidP="00675DBE">
      <w:pPr>
        <w:pStyle w:val="120"/>
        <w:ind w:left="1030"/>
      </w:pPr>
      <w:r>
        <w:t xml:space="preserve">579 </w:t>
      </w:r>
      <w:r>
        <w:tab/>
      </w:r>
      <w:r>
        <w:tab/>
        <w:t>rd_fifo_empty =&gt; rd_fifo_empty,</w:t>
      </w:r>
    </w:p>
    <w:p w:rsidR="00675DBE" w:rsidRDefault="00675DBE" w:rsidP="00675DBE">
      <w:pPr>
        <w:pStyle w:val="120"/>
        <w:ind w:left="1030"/>
      </w:pPr>
      <w:r>
        <w:t xml:space="preserve">580 </w:t>
      </w:r>
      <w:r>
        <w:tab/>
      </w:r>
      <w:r>
        <w:tab/>
        <w:t>rd_fifo_full =&gt; rd_fifo_full,</w:t>
      </w:r>
    </w:p>
    <w:p w:rsidR="00675DBE" w:rsidRDefault="00675DBE" w:rsidP="00675DBE">
      <w:pPr>
        <w:pStyle w:val="120"/>
        <w:ind w:left="1030"/>
      </w:pPr>
      <w:r>
        <w:t xml:space="preserve">581 </w:t>
      </w:r>
      <w:r>
        <w:tab/>
      </w:r>
      <w:r>
        <w:tab/>
        <w:t>npi_rd_ready =&gt; npi_rd_ready,</w:t>
      </w:r>
    </w:p>
    <w:p w:rsidR="00675DBE" w:rsidRDefault="00675DBE" w:rsidP="00675DBE">
      <w:pPr>
        <w:pStyle w:val="120"/>
        <w:ind w:left="1030"/>
      </w:pPr>
      <w:r>
        <w:t xml:space="preserve">582 </w:t>
      </w:r>
    </w:p>
    <w:p w:rsidR="00675DBE" w:rsidRDefault="00675DBE" w:rsidP="00675DBE">
      <w:pPr>
        <w:pStyle w:val="120"/>
        <w:ind w:left="1030"/>
      </w:pPr>
      <w:r>
        <w:t>583       -- MAP USER PORTS ABOVE THIS LINE ------------------</w:t>
      </w:r>
    </w:p>
    <w:p w:rsidR="00675DBE" w:rsidRDefault="00675DBE" w:rsidP="00675DBE">
      <w:pPr>
        <w:pStyle w:val="120"/>
        <w:ind w:left="1030"/>
      </w:pPr>
      <w:r>
        <w:t xml:space="preserve">584 </w:t>
      </w:r>
    </w:p>
    <w:p w:rsidR="00675DBE" w:rsidRDefault="00675DBE" w:rsidP="00675DBE">
      <w:pPr>
        <w:pStyle w:val="120"/>
        <w:ind w:left="1030"/>
      </w:pPr>
      <w:r>
        <w:t>585       Bus2IP_Clk                     =&gt; ipif_Bus2IP_Clk,</w:t>
      </w:r>
    </w:p>
    <w:p w:rsidR="00675DBE" w:rsidRDefault="00675DBE" w:rsidP="00675DBE">
      <w:pPr>
        <w:pStyle w:val="120"/>
        <w:ind w:left="1030"/>
      </w:pPr>
      <w:r>
        <w:t>586       Bus2IP_Resetn                  =&gt; rst_Bus2IP_Reset_tmp,</w:t>
      </w:r>
    </w:p>
    <w:p w:rsidR="00675DBE" w:rsidRDefault="00675DBE" w:rsidP="00675DBE">
      <w:pPr>
        <w:pStyle w:val="120"/>
        <w:ind w:left="1030"/>
      </w:pPr>
      <w:r>
        <w:t>587       Bus2IP_Data                    =&gt; ipif_Bus2IP_Data,</w:t>
      </w:r>
    </w:p>
    <w:p w:rsidR="00675DBE" w:rsidRDefault="00675DBE" w:rsidP="00675DBE">
      <w:pPr>
        <w:pStyle w:val="120"/>
        <w:ind w:left="1030"/>
      </w:pPr>
      <w:r>
        <w:t>588       Bus2IP_BE                      =&gt; ipif_Bus2IP_BE,</w:t>
      </w:r>
    </w:p>
    <w:p w:rsidR="00675DBE" w:rsidRDefault="00675DBE" w:rsidP="00675DBE">
      <w:pPr>
        <w:pStyle w:val="120"/>
        <w:ind w:left="1030"/>
      </w:pPr>
      <w:r>
        <w:t>589       Bus2IP_RdCE                    =&gt; user_Bus2IP_RdCE,</w:t>
      </w:r>
    </w:p>
    <w:p w:rsidR="00675DBE" w:rsidRDefault="00675DBE" w:rsidP="00675DBE">
      <w:pPr>
        <w:pStyle w:val="120"/>
        <w:ind w:left="1030"/>
      </w:pPr>
      <w:r>
        <w:t>590       Bus2IP_WrCE                    =&gt; user_Bus2IP_WrCE,</w:t>
      </w:r>
    </w:p>
    <w:p w:rsidR="00675DBE" w:rsidRDefault="00675DBE" w:rsidP="00675DBE">
      <w:pPr>
        <w:pStyle w:val="120"/>
        <w:ind w:left="1030"/>
      </w:pPr>
      <w:r>
        <w:t>591       IP2Bus_Data                    =&gt; user_IP2Bus_Data,</w:t>
      </w:r>
    </w:p>
    <w:p w:rsidR="00675DBE" w:rsidRDefault="00675DBE" w:rsidP="00675DBE">
      <w:pPr>
        <w:pStyle w:val="af1"/>
      </w:pPr>
      <w:r>
        <w:rPr>
          <w:rFonts w:hint="eastAsia"/>
        </w:rPr>
        <w:t xml:space="preserve">npi_128 </w:t>
      </w:r>
      <w:r>
        <w:rPr>
          <w:rFonts w:hint="eastAsia"/>
        </w:rPr>
        <w:t>로직을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aync fifo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coregen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npi_128 </w:t>
      </w:r>
      <w:r>
        <w:rPr>
          <w:rFonts w:hint="eastAsia"/>
        </w:rPr>
        <w:t>구현하는데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네트리스트가</w:t>
      </w:r>
      <w:r>
        <w:rPr>
          <w:rFonts w:hint="eastAsia"/>
        </w:rPr>
        <w:t xml:space="preserve"> </w:t>
      </w:r>
      <w:r>
        <w:rPr>
          <w:rFonts w:hint="eastAsia"/>
        </w:rPr>
        <w:t>무엇이진</w:t>
      </w:r>
      <w:r>
        <w:rPr>
          <w:rFonts w:hint="eastAsia"/>
        </w:rPr>
        <w:t xml:space="preserve"> </w:t>
      </w:r>
      <w:r>
        <w:rPr>
          <w:rFonts w:hint="eastAsia"/>
        </w:rPr>
        <w:t>알려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##############################################################################</w:t>
      </w:r>
    </w:p>
    <w:p w:rsidR="00675DBE" w:rsidRDefault="00675DBE" w:rsidP="00675DBE">
      <w:pPr>
        <w:pStyle w:val="120"/>
        <w:ind w:left="1030"/>
      </w:pPr>
      <w:r>
        <w:t>## Filename:          D:\project\mch_test\pcores/mch_master_demo_v1_00_a/data/mch_master_demo_v2_1_0.bbd</w:t>
      </w:r>
    </w:p>
    <w:p w:rsidR="00675DBE" w:rsidRDefault="00675DBE" w:rsidP="00675DBE">
      <w:pPr>
        <w:pStyle w:val="120"/>
        <w:ind w:left="1030"/>
      </w:pPr>
      <w:r>
        <w:t>## Description:       Black Box Definition</w:t>
      </w:r>
    </w:p>
    <w:p w:rsidR="00675DBE" w:rsidRDefault="00675DBE" w:rsidP="00675DBE">
      <w:pPr>
        <w:pStyle w:val="120"/>
        <w:ind w:left="1030"/>
      </w:pPr>
      <w:r>
        <w:t>## Date:              Thu Jun 15 15:23:49 2006 (by Create and Import Peripheral Wizard)</w:t>
      </w:r>
    </w:p>
    <w:p w:rsidR="00675DBE" w:rsidRDefault="00675DBE" w:rsidP="00675DBE">
      <w:pPr>
        <w:pStyle w:val="120"/>
        <w:ind w:left="1030"/>
      </w:pPr>
      <w:r>
        <w:t>##############################################################################</w:t>
      </w:r>
    </w:p>
    <w:p w:rsidR="00675DBE" w:rsidRDefault="00675DBE" w:rsidP="00675DBE">
      <w:pPr>
        <w:pStyle w:val="120"/>
        <w:ind w:left="1030"/>
      </w:pPr>
    </w:p>
    <w:p w:rsidR="00675DBE" w:rsidRDefault="00675DBE" w:rsidP="00675DBE">
      <w:pPr>
        <w:pStyle w:val="120"/>
        <w:ind w:left="1030"/>
      </w:pPr>
      <w:r>
        <w:t>Files</w:t>
      </w:r>
    </w:p>
    <w:p w:rsidR="00675DBE" w:rsidRDefault="00675DBE" w:rsidP="00675DBE">
      <w:pPr>
        <w:pStyle w:val="120"/>
        <w:ind w:left="1030"/>
      </w:pPr>
      <w:r>
        <w:t>################################################################################</w:t>
      </w:r>
    </w:p>
    <w:p w:rsidR="00675DBE" w:rsidRDefault="00675DBE" w:rsidP="00675DBE">
      <w:pPr>
        <w:pStyle w:val="120"/>
        <w:ind w:left="1030"/>
      </w:pPr>
      <w:r>
        <w:t>afifo_128to32.ng</w:t>
      </w:r>
    </w:p>
    <w:p w:rsidR="00675DBE" w:rsidRDefault="00675DBE" w:rsidP="00675DBE">
      <w:pPr>
        <w:pStyle w:val="af1"/>
      </w:pPr>
      <w:r>
        <w:rPr>
          <w:rFonts w:hint="eastAsia"/>
        </w:rPr>
        <w:t xml:space="preserve">MPD </w:t>
      </w:r>
      <w:r>
        <w:rPr>
          <w:rFonts w:hint="eastAsia"/>
        </w:rPr>
        <w:t>파일에서는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npi_128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네트리스트를</w:t>
      </w:r>
      <w:r>
        <w:rPr>
          <w:rFonts w:hint="eastAsia"/>
        </w:rPr>
        <w:t xml:space="preserve"> </w:t>
      </w:r>
      <w:r>
        <w:rPr>
          <w:rFonts w:hint="eastAsia"/>
        </w:rPr>
        <w:t>포함하고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알려주기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 w:rsidRPr="005C577A">
        <w:t>OPTION STYLE = MIX</w:t>
      </w:r>
    </w:p>
    <w:p w:rsidR="00675DBE" w:rsidRDefault="00675DBE" w:rsidP="00675DBE">
      <w:pPr>
        <w:pStyle w:val="20"/>
        <w:numPr>
          <w:ilvl w:val="1"/>
          <w:numId w:val="4"/>
        </w:numPr>
      </w:pPr>
      <w:bookmarkStart w:id="3" w:name="_Toc333476220"/>
      <w:r>
        <w:rPr>
          <w:rFonts w:hint="eastAsia"/>
        </w:rPr>
        <w:lastRenderedPageBreak/>
        <w:t xml:space="preserve">npi_128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3"/>
    </w:p>
    <w:p w:rsidR="00675DBE" w:rsidRDefault="00675DBE" w:rsidP="00675DBE"/>
    <w:p w:rsidR="00675DBE" w:rsidRDefault="00675DBE" w:rsidP="00675DBE">
      <w:pPr>
        <w:pStyle w:val="3"/>
        <w:numPr>
          <w:ilvl w:val="2"/>
          <w:numId w:val="4"/>
        </w:numPr>
      </w:pPr>
      <w:bookmarkStart w:id="4" w:name="_Toc333476221"/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4"/>
    </w:p>
    <w:p w:rsidR="00675DBE" w:rsidRPr="00DC0106" w:rsidRDefault="00675DBE" w:rsidP="00675DBE">
      <w:pPr>
        <w:pStyle w:val="af1"/>
      </w:pPr>
      <w:r>
        <w:rPr>
          <w:rFonts w:hint="eastAsia"/>
        </w:rPr>
        <w:t>XPS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정의한</w:t>
      </w:r>
      <w:r>
        <w:rPr>
          <w:rFonts w:hint="eastAsia"/>
        </w:rPr>
        <w:t xml:space="preserve"> </w:t>
      </w:r>
      <w:r>
        <w:rPr>
          <w:rFonts w:hint="eastAsia"/>
        </w:rPr>
        <w:t>임베디드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환경설정이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 1</w:t>
      </w:r>
      <w:r>
        <w:rPr>
          <w:rFonts w:hint="eastAsia"/>
        </w:rPr>
        <w:t>번은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모델심용</w:t>
      </w:r>
      <w:r>
        <w:rPr>
          <w:rFonts w:hint="eastAsia"/>
        </w:rPr>
        <w:t xml:space="preserve"> </w:t>
      </w:r>
      <w:r>
        <w:rPr>
          <w:rFonts w:hint="eastAsia"/>
        </w:rPr>
        <w:t>라이브러리의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지정하고</w:t>
      </w:r>
      <w:r>
        <w:rPr>
          <w:rFonts w:hint="eastAsia"/>
        </w:rPr>
        <w:t xml:space="preserve"> 2</w:t>
      </w:r>
      <w:r>
        <w:rPr>
          <w:rFonts w:hint="eastAsia"/>
        </w:rPr>
        <w:t>번은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DDR2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여기서는</w:t>
      </w:r>
      <w:r>
        <w:rPr>
          <w:rFonts w:hint="eastAsia"/>
        </w:rPr>
        <w:t xml:space="preserve"> 250nsec </w:t>
      </w:r>
      <w:r>
        <w:rPr>
          <w:rFonts w:hint="eastAsia"/>
        </w:rPr>
        <w:t>이니까</w:t>
      </w:r>
      <w:r>
        <w:rPr>
          <w:rFonts w:hint="eastAsia"/>
        </w:rPr>
        <w:t xml:space="preserve"> 400mhz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사용하다는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3"/>
        <w:spacing w:before="240"/>
      </w:pPr>
      <w:r>
        <w:rPr>
          <w:rFonts w:hint="eastAsia"/>
          <w:noProof/>
        </w:rPr>
        <w:drawing>
          <wp:inline distT="0" distB="0" distL="0" distR="0" wp14:anchorId="5B790223" wp14:editId="4C53E223">
            <wp:extent cx="4969510" cy="1534396"/>
            <wp:effectExtent l="19050" t="0" r="2540" b="0"/>
            <wp:docPr id="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153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BE" w:rsidRDefault="00675DBE" w:rsidP="00675DBE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+def+sg250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ddr2_parameters.VH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정의되어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타이밍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공급하게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675DBE" w:rsidRDefault="00675DBE" w:rsidP="00675DBE">
      <w:pPr>
        <w:pStyle w:val="13"/>
        <w:spacing w:before="240"/>
      </w:pPr>
      <w:r>
        <w:rPr>
          <w:rFonts w:hint="eastAsia"/>
          <w:noProof/>
        </w:rPr>
        <w:drawing>
          <wp:inline distT="0" distB="0" distL="0" distR="0" wp14:anchorId="4917485C" wp14:editId="1D3FBDA0">
            <wp:extent cx="4829175" cy="1956846"/>
            <wp:effectExtent l="19050" t="0" r="9525" b="0"/>
            <wp:docPr id="1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5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BE" w:rsidRPr="00DC0106" w:rsidRDefault="00675DBE" w:rsidP="00675DBE">
      <w:pPr>
        <w:pStyle w:val="3"/>
        <w:numPr>
          <w:ilvl w:val="2"/>
          <w:numId w:val="4"/>
        </w:numPr>
      </w:pPr>
      <w:bookmarkStart w:id="5" w:name="_Toc333476222"/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5"/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적당히</w:t>
      </w:r>
      <w:r>
        <w:rPr>
          <w:rFonts w:hint="eastAsia"/>
        </w:rPr>
        <w:t xml:space="preserve"> npi_128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레지터스를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하고나면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lastRenderedPageBreak/>
        <w:t>그림</w:t>
      </w:r>
      <w:r>
        <w:rPr>
          <w:rFonts w:hint="eastAsia"/>
        </w:rPr>
        <w:t xml:space="preserve"> 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패턴을</w:t>
      </w:r>
      <w:r>
        <w:rPr>
          <w:rFonts w:hint="eastAsia"/>
        </w:rPr>
        <w:t xml:space="preserve"> </w:t>
      </w:r>
      <w:r>
        <w:rPr>
          <w:rFonts w:hint="eastAsia"/>
        </w:rPr>
        <w:t>기록하는</w:t>
      </w:r>
      <w:r>
        <w:rPr>
          <w:rFonts w:hint="eastAsia"/>
        </w:rPr>
        <w:t xml:space="preserve"> </w:t>
      </w:r>
      <w:r>
        <w:rPr>
          <w:rFonts w:hint="eastAsia"/>
        </w:rPr>
        <w:t>부분이고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2</w:t>
      </w:r>
      <w:r>
        <w:rPr>
          <w:rFonts w:hint="eastAsia"/>
        </w:rPr>
        <w:t>는</w:t>
      </w:r>
      <w:r>
        <w:rPr>
          <w:rFonts w:hint="eastAsia"/>
        </w:rPr>
        <w:t xml:space="preserve"> npi_128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메모리로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오랫동안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하더라도</w:t>
      </w:r>
      <w:r>
        <w:rPr>
          <w:rFonts w:hint="eastAsia"/>
        </w:rP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억세스하는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량은</w:t>
      </w:r>
      <w:r>
        <w:rPr>
          <w:rFonts w:hint="eastAsia"/>
        </w:rPr>
        <w:t xml:space="preserve"> npi_128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턱없이</w:t>
      </w:r>
      <w:r>
        <w:rPr>
          <w:rFonts w:hint="eastAsia"/>
        </w:rPr>
        <w:t xml:space="preserve"> </w:t>
      </w:r>
      <w:r>
        <w:rPr>
          <w:rFonts w:hint="eastAsia"/>
        </w:rPr>
        <w:t>부족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설명하지만</w:t>
      </w:r>
      <w:r>
        <w:rPr>
          <w:rFonts w:hint="eastAsia"/>
        </w:rPr>
        <w:t xml:space="preserve"> 1</w:t>
      </w:r>
      <w:r>
        <w:rPr>
          <w:rFonts w:hint="eastAsia"/>
        </w:rPr>
        <w:t>번동안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일은</w:t>
      </w:r>
      <w:r>
        <w:rPr>
          <w:rFonts w:hint="eastAsia"/>
        </w:rPr>
        <w:t xml:space="preserve"> 0x200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차례대로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것이고</w:t>
      </w:r>
      <w:r>
        <w:rPr>
          <w:rFonts w:hint="eastAsia"/>
        </w:rPr>
        <w:t xml:space="preserve"> 2</w:t>
      </w:r>
      <w:r>
        <w:rPr>
          <w:rFonts w:hint="eastAsia"/>
        </w:rPr>
        <w:t>번은</w:t>
      </w:r>
      <w:r>
        <w:rPr>
          <w:rFonts w:hint="eastAsia"/>
        </w:rPr>
        <w:t xml:space="preserve"> npi_128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부분인데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짧은</w:t>
      </w:r>
      <w:r>
        <w:rPr>
          <w:rFonts w:hint="eastAsia"/>
        </w:rPr>
        <w:t xml:space="preserve"> </w:t>
      </w:r>
      <w:r>
        <w:rPr>
          <w:rFonts w:hint="eastAsia"/>
        </w:rPr>
        <w:t>구간에만</w:t>
      </w:r>
      <w:r>
        <w:rPr>
          <w:rFonts w:hint="eastAsia"/>
        </w:rPr>
        <w:t xml:space="preserve"> </w:t>
      </w:r>
      <w:r>
        <w:rPr>
          <w:rFonts w:hint="eastAsia"/>
        </w:rPr>
        <w:t>벌써</w:t>
      </w:r>
      <w:r>
        <w:rPr>
          <w:rFonts w:hint="eastAsia"/>
        </w:rPr>
        <w:t xml:space="preserve"> 10</w:t>
      </w:r>
      <w:r>
        <w:rPr>
          <w:rFonts w:hint="eastAsia"/>
        </w:rPr>
        <w:t>번씩</w:t>
      </w:r>
      <w:r>
        <w:rPr>
          <w:rFonts w:hint="eastAsia"/>
        </w:rPr>
        <w:t xml:space="preserve"> 0x800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바이트를</w:t>
      </w:r>
      <w:r>
        <w:rPr>
          <w:rFonts w:hint="eastAsia"/>
        </w:rPr>
        <w:t xml:space="preserve"> </w:t>
      </w:r>
      <w:r>
        <w:rPr>
          <w:rFonts w:hint="eastAsia"/>
        </w:rPr>
        <w:t>읽었습니다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af1"/>
      </w:pPr>
      <w:r>
        <w:rPr>
          <w:rFonts w:hint="eastAsia"/>
        </w:rPr>
        <w:t>이런면에</w:t>
      </w:r>
      <w:r>
        <w:rPr>
          <w:rFonts w:hint="eastAsia"/>
        </w:rPr>
        <w:t xml:space="preserve"> </w:t>
      </w:r>
      <w:r>
        <w:rPr>
          <w:rFonts w:hint="eastAsia"/>
        </w:rPr>
        <w:t>프로세서는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사용하기에는</w:t>
      </w:r>
      <w:r>
        <w:rPr>
          <w:rFonts w:hint="eastAsia"/>
        </w:rPr>
        <w:t xml:space="preserve"> (</w:t>
      </w:r>
      <w:r>
        <w:rPr>
          <w:rFonts w:hint="eastAsia"/>
        </w:rPr>
        <w:t>적어도</w:t>
      </w:r>
      <w:r>
        <w:rPr>
          <w:rFonts w:hint="eastAsia"/>
        </w:rPr>
        <w:t xml:space="preserve"> </w:t>
      </w:r>
      <w:r>
        <w:rPr>
          <w:rFonts w:hint="eastAsia"/>
        </w:rPr>
        <w:t>프로세서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버스트방식으로</w:t>
      </w:r>
      <w:r>
        <w:rPr>
          <w:rFonts w:hint="eastAsia"/>
        </w:rPr>
        <w:t xml:space="preserve"> </w:t>
      </w:r>
      <w:r>
        <w:rPr>
          <w:rFonts w:hint="eastAsia"/>
        </w:rPr>
        <w:t>전달하는</w:t>
      </w:r>
      <w:r>
        <w:rPr>
          <w:rFonts w:hint="eastAsia"/>
        </w:rPr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블록이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)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마스터가</w:t>
      </w:r>
      <w:r>
        <w:rPr>
          <w:rFonts w:hint="eastAsia"/>
        </w:rP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13"/>
        <w:spacing w:before="240"/>
      </w:pPr>
      <w:r>
        <w:rPr>
          <w:noProof/>
        </w:rPr>
        <w:drawing>
          <wp:inline distT="0" distB="0" distL="0" distR="0" wp14:anchorId="315A728D" wp14:editId="75E95360">
            <wp:extent cx="5731510" cy="2996557"/>
            <wp:effectExtent l="19050" t="0" r="2540" b="0"/>
            <wp:docPr id="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프로세서는</w:t>
      </w:r>
      <w:r>
        <w:rPr>
          <w:rFonts w:hint="eastAsia"/>
        </w:rPr>
        <w:t xml:space="preserve"> npi_128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동작시키기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npi_128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레지터스를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3"/>
        <w:spacing w:before="240"/>
      </w:pPr>
      <w:r>
        <w:rPr>
          <w:rFonts w:hint="eastAsia"/>
          <w:noProof/>
        </w:rPr>
        <w:lastRenderedPageBreak/>
        <w:drawing>
          <wp:inline distT="0" distB="0" distL="0" distR="0" wp14:anchorId="13308702" wp14:editId="47B8183D">
            <wp:extent cx="5067300" cy="1612323"/>
            <wp:effectExtent l="19050" t="0" r="0" b="0"/>
            <wp:docPr id="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19" cy="161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BE" w:rsidRDefault="00675DBE" w:rsidP="00675DBE">
      <w:pPr>
        <w:pStyle w:val="af1"/>
      </w:pP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레지터스</w:t>
      </w:r>
      <w:r>
        <w:rPr>
          <w:rFonts w:hint="eastAsia"/>
        </w:rPr>
        <w:t xml:space="preserve"> </w:t>
      </w:r>
      <w:r>
        <w:rPr>
          <w:rFonts w:hint="eastAsia"/>
        </w:rPr>
        <w:t>억세스가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나면</w:t>
      </w:r>
      <w:r>
        <w:rPr>
          <w:rFonts w:hint="eastAsia"/>
        </w:rPr>
        <w:t xml:space="preserve"> npi_128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시작할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0x5000_0000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두번째를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0x5000_0800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지시한데로</w:t>
      </w:r>
      <w:r>
        <w:rPr>
          <w:rFonts w:hint="eastAsia"/>
        </w:rPr>
        <w:t xml:space="preserve"> </w:t>
      </w:r>
      <w:r>
        <w:rPr>
          <w:rFonts w:hint="eastAsia"/>
        </w:rPr>
        <w:t>로직은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동작하고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13"/>
        <w:spacing w:before="240"/>
      </w:pPr>
      <w:r>
        <w:rPr>
          <w:rFonts w:hint="eastAsia"/>
          <w:noProof/>
        </w:rPr>
        <w:drawing>
          <wp:inline distT="0" distB="0" distL="0" distR="0" wp14:anchorId="7C86C50E" wp14:editId="5942B5AD">
            <wp:extent cx="5731510" cy="785299"/>
            <wp:effectExtent l="19050" t="0" r="2540" b="0"/>
            <wp:docPr id="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BE" w:rsidRDefault="00675DBE" w:rsidP="00675DBE">
      <w:pPr>
        <w:pStyle w:val="20"/>
        <w:numPr>
          <w:ilvl w:val="1"/>
          <w:numId w:val="4"/>
        </w:numPr>
      </w:pPr>
      <w:bookmarkStart w:id="6" w:name="_Toc333476223"/>
      <w:r>
        <w:rPr>
          <w:rFonts w:hint="eastAsia"/>
        </w:rPr>
        <w:t xml:space="preserve">npi_128 </w:t>
      </w:r>
      <w:r>
        <w:rPr>
          <w:rFonts w:hint="eastAsia"/>
        </w:rPr>
        <w:t>디바이스</w:t>
      </w:r>
      <w:r>
        <w:rPr>
          <w:rFonts w:hint="eastAsia"/>
        </w:rPr>
        <w:t xml:space="preserve"> </w:t>
      </w:r>
      <w:r>
        <w:rPr>
          <w:rFonts w:hint="eastAsia"/>
        </w:rPr>
        <w:t>드라이버</w:t>
      </w:r>
      <w:bookmarkEnd w:id="6"/>
      <w:r>
        <w:rPr>
          <w:rFonts w:hint="eastAsia"/>
        </w:rPr>
        <w:t xml:space="preserve"> </w:t>
      </w:r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npi_128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억세스하기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어디까지</w:t>
      </w:r>
      <w:r>
        <w:rPr>
          <w:rFonts w:hint="eastAsia"/>
        </w:rPr>
        <w:t xml:space="preserve"> </w:t>
      </w:r>
      <w:r>
        <w:rPr>
          <w:rFonts w:hint="eastAsia"/>
        </w:rPr>
        <w:t>시뮬레이션이</w:t>
      </w:r>
      <w:r>
        <w:rPr>
          <w:rFonts w:hint="eastAsia"/>
        </w:rPr>
        <w:t xml:space="preserve"> </w:t>
      </w:r>
      <w:r>
        <w:rPr>
          <w:rFonts w:hint="eastAsia"/>
        </w:rPr>
        <w:t>진행되었는</w:t>
      </w:r>
      <w:r>
        <w:rPr>
          <w:rFonts w:hint="eastAsia"/>
        </w:rPr>
        <w:t xml:space="preserve"> </w:t>
      </w:r>
      <w:r>
        <w:rPr>
          <w:rFonts w:hint="eastAsia"/>
        </w:rPr>
        <w:t>알기가</w:t>
      </w:r>
      <w:r>
        <w:rPr>
          <w:rFonts w:hint="eastAsia"/>
        </w:rPr>
        <w:t xml:space="preserve"> </w:t>
      </w:r>
      <w:r>
        <w:rPr>
          <w:rFonts w:hint="eastAsia"/>
        </w:rPr>
        <w:t>쉽지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간단히</w:t>
      </w:r>
      <w:r>
        <w:rPr>
          <w:rFonts w:hint="eastAsia"/>
        </w:rPr>
        <w:t xml:space="preserve"> GPIO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써</w:t>
      </w:r>
      <w:r>
        <w:rPr>
          <w:rFonts w:hint="eastAsia"/>
        </w:rPr>
        <w:t xml:space="preserve"> </w:t>
      </w:r>
      <w:r>
        <w:rPr>
          <w:rFonts w:hint="eastAsia"/>
        </w:rPr>
        <w:t>넣어</w:t>
      </w:r>
      <w:r>
        <w:rPr>
          <w:rFonts w:hint="eastAsia"/>
        </w:rPr>
        <w:t xml:space="preserve"> </w:t>
      </w:r>
      <w:r>
        <w:rPr>
          <w:rFonts w:hint="eastAsia"/>
        </w:rPr>
        <w:t>줌으로써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파악하도록</w:t>
      </w:r>
      <w:r>
        <w:rPr>
          <w:rFonts w:hint="eastAsia"/>
        </w:rPr>
        <w:t xml:space="preserve"> </w:t>
      </w:r>
      <w:r>
        <w:rPr>
          <w:rFonts w:hint="eastAsia"/>
        </w:rPr>
        <w:t>하겠습니다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4,8,10,12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진행사항을</w:t>
      </w:r>
      <w:r>
        <w:rPr>
          <w:rFonts w:hint="eastAsia"/>
        </w:rPr>
        <w:t xml:space="preserve"> </w:t>
      </w:r>
      <w:r>
        <w:rPr>
          <w:rFonts w:hint="eastAsia"/>
        </w:rPr>
        <w:t>알기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GPIO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5,6</w:t>
      </w:r>
      <w:r>
        <w:rPr>
          <w:rFonts w:hint="eastAsia"/>
        </w:rPr>
        <w:t>번은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콘트롤러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켈리브레이션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기다리는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af1"/>
      </w:pP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켈리브레이션이라는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고속으로</w:t>
      </w:r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</w:t>
      </w:r>
      <w:r>
        <w:rPr>
          <w:rFonts w:hint="eastAsia"/>
        </w:rPr>
        <w:t>메모리가</w:t>
      </w:r>
      <w:r>
        <w:rPr>
          <w:rFonts w:hint="eastAsia"/>
        </w:rPr>
        <w:t xml:space="preserve"> </w:t>
      </w:r>
      <w:r>
        <w:rPr>
          <w:rFonts w:hint="eastAsia"/>
        </w:rPr>
        <w:t>안전하게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Valid Window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동작이라고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동작은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다르기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안전하게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억세스하기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InitDone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좋습니다</w:t>
      </w:r>
      <w:r>
        <w:rPr>
          <w:rFonts w:hint="eastAsia"/>
        </w:rPr>
        <w:t xml:space="preserve">. </w:t>
      </w:r>
    </w:p>
    <w:p w:rsidR="00675DBE" w:rsidRPr="00D5094A" w:rsidRDefault="00675DBE" w:rsidP="00675DBE">
      <w:pPr>
        <w:pStyle w:val="af1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설계에서는</w:t>
      </w:r>
      <w:r>
        <w:rPr>
          <w:rFonts w:hint="eastAsia"/>
        </w:rPr>
        <w:t xml:space="preserve"> initDone</w:t>
      </w:r>
      <w:r>
        <w:rPr>
          <w:rFonts w:hint="eastAsia"/>
        </w:rPr>
        <w:t>을</w:t>
      </w:r>
      <w:r>
        <w:rPr>
          <w:rFonts w:hint="eastAsia"/>
        </w:rPr>
        <w:t xml:space="preserve"> GPIO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lastRenderedPageBreak/>
        <w:t>1   int main_rd()</w:t>
      </w:r>
    </w:p>
    <w:p w:rsidR="00675DBE" w:rsidRDefault="00675DBE" w:rsidP="00675DBE">
      <w:pPr>
        <w:pStyle w:val="120"/>
        <w:ind w:left="1030"/>
      </w:pPr>
      <w:r>
        <w:t>2   {</w:t>
      </w:r>
    </w:p>
    <w:p w:rsidR="00675DBE" w:rsidRDefault="00675DBE" w:rsidP="00675DBE">
      <w:pPr>
        <w:pStyle w:val="120"/>
        <w:ind w:left="1030"/>
      </w:pPr>
      <w:r>
        <w:t xml:space="preserve">3   </w:t>
      </w:r>
      <w:r>
        <w:tab/>
        <w:t>volatile int i;</w:t>
      </w:r>
    </w:p>
    <w:p w:rsidR="00675DBE" w:rsidRDefault="00675DBE" w:rsidP="00675DBE">
      <w:pPr>
        <w:pStyle w:val="120"/>
        <w:ind w:left="1030"/>
      </w:pPr>
      <w:r>
        <w:t xml:space="preserve">4   </w:t>
      </w:r>
      <w:r>
        <w:tab/>
        <w:t>*(int *)XPAR_AXI_GPIO_1_BASEADDR = 0x1;</w:t>
      </w:r>
    </w:p>
    <w:p w:rsidR="00675DBE" w:rsidRDefault="00675DBE" w:rsidP="00675DBE">
      <w:pPr>
        <w:pStyle w:val="120"/>
        <w:ind w:left="1030"/>
      </w:pPr>
      <w:r>
        <w:t xml:space="preserve">5   </w:t>
      </w:r>
      <w:r>
        <w:tab/>
        <w:t>while(1)</w:t>
      </w:r>
    </w:p>
    <w:p w:rsidR="00675DBE" w:rsidRDefault="00675DBE" w:rsidP="00675DBE">
      <w:pPr>
        <w:pStyle w:val="120"/>
        <w:ind w:left="1030"/>
      </w:pPr>
      <w:r>
        <w:t xml:space="preserve">6   </w:t>
      </w:r>
      <w:r>
        <w:tab/>
      </w:r>
      <w:r>
        <w:tab/>
        <w:t>if((*(int *)XPAR_AXI_GPIO_0_BASEADDR) &amp; 0x1)</w:t>
      </w:r>
    </w:p>
    <w:p w:rsidR="00675DBE" w:rsidRDefault="00675DBE" w:rsidP="00675DBE">
      <w:pPr>
        <w:pStyle w:val="120"/>
        <w:ind w:left="1030"/>
      </w:pPr>
      <w:r>
        <w:t xml:space="preserve">7   </w:t>
      </w:r>
      <w:r>
        <w:tab/>
      </w:r>
      <w:r>
        <w:tab/>
      </w:r>
      <w:r>
        <w:tab/>
        <w:t>break;</w:t>
      </w:r>
    </w:p>
    <w:p w:rsidR="00675DBE" w:rsidRDefault="00675DBE" w:rsidP="00675DBE">
      <w:pPr>
        <w:pStyle w:val="120"/>
        <w:ind w:left="1030"/>
      </w:pPr>
      <w:r>
        <w:t xml:space="preserve">8   </w:t>
      </w:r>
      <w:r>
        <w:tab/>
        <w:t>*(int *)XPAR_AXI_GPIO_1_BASEADDR = 0x2;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9</w:t>
      </w:r>
      <w:r>
        <w:rPr>
          <w:rFonts w:hint="eastAsia"/>
        </w:rPr>
        <w:t>번에서는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초기화는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그림에서</w:t>
      </w:r>
      <w:r>
        <w:rPr>
          <w:rFonts w:hint="eastAsia"/>
        </w:rPr>
        <w:t xml:space="preserve"> 1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rPr>
          <w:rFonts w:hint="eastAsia"/>
        </w:rPr>
        <w:t>해당한다고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9   </w:t>
      </w:r>
      <w:r>
        <w:tab/>
        <w:t>test_init();</w:t>
      </w:r>
    </w:p>
    <w:p w:rsidR="00675DBE" w:rsidRDefault="00675DBE" w:rsidP="00675DBE">
      <w:pPr>
        <w:pStyle w:val="120"/>
        <w:ind w:left="1030"/>
      </w:pPr>
      <w:r>
        <w:t xml:space="preserve">10  </w:t>
      </w:r>
      <w:r>
        <w:tab/>
        <w:t>*(int *)XPAR_AXI_GPIO_1_BASEADDR = 0x3;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11</w:t>
      </w:r>
      <w:r>
        <w:rPr>
          <w:rFonts w:hint="eastAsia"/>
        </w:rPr>
        <w:t>은</w:t>
      </w:r>
      <w:r>
        <w:rPr>
          <w:rFonts w:hint="eastAsia"/>
        </w:rPr>
        <w:t xml:space="preserve"> npi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읽기위한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내리는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이해하기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user_logic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레지터스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부분과</w:t>
      </w:r>
      <w:r>
        <w:rPr>
          <w:rFonts w:hint="eastAsia"/>
        </w:rPr>
        <w:t xml:space="preserve"> </w:t>
      </w:r>
      <w:r>
        <w:rPr>
          <w:rFonts w:hint="eastAsia"/>
        </w:rPr>
        <w:t>디바이스</w:t>
      </w:r>
      <w:r>
        <w:rPr>
          <w:rFonts w:hint="eastAsia"/>
        </w:rPr>
        <w:t xml:space="preserve"> </w:t>
      </w:r>
      <w:r>
        <w:rPr>
          <w:rFonts w:hint="eastAsia"/>
        </w:rPr>
        <w:t>드라이버를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생각해야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11  </w:t>
      </w:r>
      <w:r>
        <w:tab/>
        <w:t>axi_npi_rd(XPAR_NPI_128_0_BASEADDR, XPAR_AXI_7SDDR_0_S_AXI_BASEADDR, 0x5, 0x2);</w:t>
      </w:r>
    </w:p>
    <w:p w:rsidR="00675DBE" w:rsidRDefault="00675DBE" w:rsidP="00675DBE">
      <w:pPr>
        <w:pStyle w:val="120"/>
        <w:ind w:left="1030"/>
      </w:pPr>
      <w:r>
        <w:t xml:space="preserve">12  </w:t>
      </w:r>
      <w:r>
        <w:tab/>
        <w:t>*(int *)XPAR_AXI_GPIO_1_BASEADDR = 0x4;</w:t>
      </w:r>
    </w:p>
    <w:p w:rsidR="00675DBE" w:rsidRDefault="00675DBE" w:rsidP="00675DBE">
      <w:pPr>
        <w:pStyle w:val="120"/>
        <w:ind w:left="1030"/>
      </w:pPr>
      <w:r>
        <w:t xml:space="preserve">13  </w:t>
      </w:r>
    </w:p>
    <w:p w:rsidR="00675DBE" w:rsidRDefault="00675DBE" w:rsidP="00675DBE">
      <w:pPr>
        <w:pStyle w:val="120"/>
        <w:ind w:left="1030"/>
      </w:pPr>
      <w:r>
        <w:t xml:space="preserve">14  </w:t>
      </w:r>
      <w:r>
        <w:tab/>
        <w:t>for(i = 0; i &lt; 400; i++);</w:t>
      </w:r>
    </w:p>
    <w:p w:rsidR="00675DBE" w:rsidRDefault="00675DBE" w:rsidP="00675DBE">
      <w:pPr>
        <w:pStyle w:val="af1"/>
      </w:pPr>
      <w:r>
        <w:t>E</w:t>
      </w:r>
      <w:r>
        <w:rPr>
          <w:rFonts w:hint="eastAsia"/>
        </w:rPr>
        <w:t>mpty counter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계산한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시키고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15  </w:t>
      </w:r>
      <w:r>
        <w:tab/>
        <w:t>*(int *) (XPAR_NPI_128_0_BASEADDR + 0x1c) = 87654325;</w:t>
      </w:r>
    </w:p>
    <w:p w:rsidR="00675DBE" w:rsidRDefault="00675DBE" w:rsidP="00675DBE">
      <w:pPr>
        <w:pStyle w:val="120"/>
        <w:ind w:left="1030"/>
      </w:pPr>
      <w:r>
        <w:t xml:space="preserve">16  </w:t>
      </w:r>
      <w:r>
        <w:tab/>
        <w:t>*(int *) (XPAR_NPI_128_0_BASEADDR + 0x1c) = 87654320;</w:t>
      </w:r>
    </w:p>
    <w:p w:rsidR="00675DBE" w:rsidRDefault="00675DBE" w:rsidP="00675DBE">
      <w:pPr>
        <w:pStyle w:val="120"/>
        <w:ind w:left="1030"/>
      </w:pPr>
      <w:r>
        <w:t>17  }</w:t>
      </w:r>
    </w:p>
    <w:p w:rsidR="00675DBE" w:rsidRDefault="00675DBE" w:rsidP="00675DBE">
      <w:pPr>
        <w:pStyle w:val="120"/>
        <w:ind w:left="1030"/>
      </w:pPr>
      <w:r>
        <w:t>18</w:t>
      </w:r>
    </w:p>
    <w:p w:rsidR="00675DBE" w:rsidRDefault="00675DBE" w:rsidP="00675DBE">
      <w:pPr>
        <w:pStyle w:val="120"/>
        <w:ind w:left="1030"/>
      </w:pPr>
      <w:r>
        <w:t>}</w:t>
      </w:r>
    </w:p>
    <w:p w:rsidR="00675DBE" w:rsidRDefault="00675DBE" w:rsidP="00675DBE">
      <w:pPr>
        <w:pStyle w:val="20"/>
        <w:numPr>
          <w:ilvl w:val="1"/>
          <w:numId w:val="4"/>
        </w:numPr>
      </w:pPr>
      <w:bookmarkStart w:id="7" w:name="_Toc333476224"/>
      <w:r>
        <w:rPr>
          <w:rFonts w:hint="eastAsia"/>
        </w:rPr>
        <w:t xml:space="preserve">npi_128 system.mhs </w:t>
      </w:r>
      <w:r>
        <w:rPr>
          <w:rFonts w:hint="eastAsia"/>
        </w:rPr>
        <w:t>설명</w:t>
      </w:r>
      <w:bookmarkEnd w:id="7"/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system.mhs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19</w:t>
      </w:r>
      <w:r>
        <w:rPr>
          <w:rFonts w:hint="eastAsia"/>
        </w:rPr>
        <w:t>부터</w:t>
      </w:r>
      <w:r>
        <w:rPr>
          <w:rFonts w:hint="eastAsia"/>
        </w:rPr>
        <w:t xml:space="preserve"> 39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시스템에서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포트에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인터페이스와</w:t>
      </w:r>
      <w:r>
        <w:rPr>
          <w:rFonts w:hint="eastAsia"/>
        </w:rPr>
        <w:t xml:space="preserve"> npi_128</w:t>
      </w:r>
      <w:r>
        <w:rPr>
          <w:rFonts w:hint="eastAsia"/>
        </w:rPr>
        <w:t>의</w:t>
      </w:r>
      <w:r>
        <w:rPr>
          <w:rFonts w:hint="eastAsia"/>
        </w:rPr>
        <w:t xml:space="preserve"> FIFO </w:t>
      </w:r>
      <w:r>
        <w:rPr>
          <w:rFonts w:hint="eastAsia"/>
        </w:rPr>
        <w:t>인터페이스가</w:t>
      </w:r>
      <w:r>
        <w:rPr>
          <w:rFonts w:hint="eastAsia"/>
        </w:rPr>
        <w:t xml:space="preserve"> </w:t>
      </w:r>
      <w:r>
        <w:rPr>
          <w:rFonts w:hint="eastAsia"/>
        </w:rPr>
        <w:t>정의되어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19   PORT ddr_cke = axi_7series_ddrx_0_ddr_cke, DIR = O, VEC = [0:0]</w:t>
      </w:r>
    </w:p>
    <w:p w:rsidR="00675DBE" w:rsidRDefault="00675DBE" w:rsidP="00675DBE">
      <w:pPr>
        <w:pStyle w:val="120"/>
        <w:ind w:left="1030"/>
      </w:pPr>
      <w:r>
        <w:t>20   PORT ddr_dqs_p = ddr_dqs_p, DIR = IO, VEC = [3:0]</w:t>
      </w:r>
    </w:p>
    <w:p w:rsidR="00675DBE" w:rsidRDefault="00675DBE" w:rsidP="00675DBE">
      <w:pPr>
        <w:pStyle w:val="120"/>
        <w:ind w:left="1030"/>
      </w:pPr>
      <w:r>
        <w:t>21   PORT ddr_dqs_n = ddr_dqs_n, DIR = IO, VEC = [3:0]</w:t>
      </w:r>
    </w:p>
    <w:p w:rsidR="00675DBE" w:rsidRDefault="00675DBE" w:rsidP="00675DBE">
      <w:pPr>
        <w:pStyle w:val="120"/>
        <w:ind w:left="1030"/>
      </w:pPr>
      <w:r>
        <w:t>22   PORT ddr_dq = ddr_dq, DIR = IO, VEC = [31:0]</w:t>
      </w:r>
    </w:p>
    <w:p w:rsidR="00675DBE" w:rsidRDefault="00675DBE" w:rsidP="00675DBE">
      <w:pPr>
        <w:pStyle w:val="120"/>
        <w:ind w:left="1030"/>
      </w:pPr>
      <w:r>
        <w:t>23   PORT ddr_dm = axi_7series_ddrx_0_ddr_dm, DIR = O, VEC = [3:0]</w:t>
      </w:r>
    </w:p>
    <w:p w:rsidR="00675DBE" w:rsidRDefault="00675DBE" w:rsidP="00675DBE">
      <w:pPr>
        <w:pStyle w:val="120"/>
        <w:ind w:left="1030"/>
      </w:pPr>
      <w:r>
        <w:t>24   PORT ddr_cas_n = axi_7series_ddrx_0_ddr_cas_n, DIR = O</w:t>
      </w:r>
    </w:p>
    <w:p w:rsidR="00675DBE" w:rsidRDefault="00675DBE" w:rsidP="00675DBE">
      <w:pPr>
        <w:pStyle w:val="120"/>
        <w:ind w:left="1030"/>
      </w:pPr>
      <w:r>
        <w:t>25   PORT ddr_ba = axi_7series_ddrx_0_ddr_ba, DIR = O, VEC = [1:0]</w:t>
      </w:r>
    </w:p>
    <w:p w:rsidR="00675DBE" w:rsidRDefault="00675DBE" w:rsidP="00675DBE">
      <w:pPr>
        <w:pStyle w:val="120"/>
        <w:ind w:left="1030"/>
      </w:pPr>
      <w:r>
        <w:t>26   PORT ddr_ck_n = axi_7series_ddrx_0_ddr_ck_n, DIR = O, VEC = [1:0], SIGIS = CLK</w:t>
      </w:r>
    </w:p>
    <w:p w:rsidR="00675DBE" w:rsidRDefault="00675DBE" w:rsidP="00675DBE">
      <w:pPr>
        <w:pStyle w:val="120"/>
        <w:ind w:left="1030"/>
      </w:pPr>
      <w:r>
        <w:t>27   PORT ddr_cs_n = axi_7series_ddrx_0_ddr_cs_n, DIR = O, VEC = [1:0]</w:t>
      </w:r>
    </w:p>
    <w:p w:rsidR="00675DBE" w:rsidRDefault="00675DBE" w:rsidP="00675DBE">
      <w:pPr>
        <w:pStyle w:val="120"/>
        <w:ind w:left="1030"/>
      </w:pPr>
      <w:r>
        <w:t>28   PORT ddr_ck_p = axi_7series_ddrx_0_ddr_ck_p, DIR = O, VEC = [1:0], SIGIS = CLK</w:t>
      </w:r>
    </w:p>
    <w:p w:rsidR="00675DBE" w:rsidRDefault="00675DBE" w:rsidP="00675DBE">
      <w:pPr>
        <w:pStyle w:val="120"/>
        <w:ind w:left="1030"/>
      </w:pPr>
      <w:r>
        <w:lastRenderedPageBreak/>
        <w:t>29   PORT ddr_odt = axi_7series_ddrx_0_ddr_odt, DIR = O, VEC = [1:0]</w:t>
      </w:r>
    </w:p>
    <w:p w:rsidR="00675DBE" w:rsidRDefault="00675DBE" w:rsidP="00675DBE">
      <w:pPr>
        <w:pStyle w:val="120"/>
        <w:ind w:left="1030"/>
      </w:pPr>
      <w:r>
        <w:t>30   PORT ddr_ras_n = axi_7series_ddrx_0_ddr_ras_n, DIR = O</w:t>
      </w:r>
    </w:p>
    <w:p w:rsidR="00675DBE" w:rsidRDefault="00675DBE" w:rsidP="00675DBE">
      <w:pPr>
        <w:pStyle w:val="120"/>
        <w:ind w:left="1030"/>
      </w:pPr>
      <w:r>
        <w:t>31   PORT ddr_addr = axi_7series_ddrx_0_ddr_addr, DIR = O, VEC = [12:0]</w:t>
      </w:r>
    </w:p>
    <w:p w:rsidR="00675DBE" w:rsidRDefault="00675DBE" w:rsidP="00675DBE">
      <w:pPr>
        <w:pStyle w:val="120"/>
        <w:ind w:left="1030"/>
      </w:pPr>
      <w:r>
        <w:t>32   PORT ddr_we_n = axi_7series_ddrx_0_ddr_we_n, DIR = O</w:t>
      </w:r>
    </w:p>
    <w:p w:rsidR="00675DBE" w:rsidRDefault="00675DBE" w:rsidP="00675DBE">
      <w:pPr>
        <w:pStyle w:val="120"/>
        <w:ind w:left="1030"/>
      </w:pPr>
      <w:r>
        <w:t>33   PORT npi_rd_fifo_clk = npi_128_0_rd_fifo_clk, DIR = I</w:t>
      </w:r>
    </w:p>
    <w:p w:rsidR="00675DBE" w:rsidRDefault="00675DBE" w:rsidP="00675DBE">
      <w:pPr>
        <w:pStyle w:val="120"/>
        <w:ind w:left="1030"/>
      </w:pPr>
      <w:r>
        <w:t>34   PORT npi_rd_fifo_rd_en = npi_128_0_rd_fifo_rd_en, DIR = I</w:t>
      </w:r>
    </w:p>
    <w:p w:rsidR="00675DBE" w:rsidRDefault="00675DBE" w:rsidP="00675DBE">
      <w:pPr>
        <w:pStyle w:val="120"/>
        <w:ind w:left="1030"/>
      </w:pPr>
      <w:r>
        <w:t>35   PORT npi_rd_fifo_data = npi_128_0_rd_fifo_data, DIR = O, VEC = [31:0]</w:t>
      </w:r>
    </w:p>
    <w:p w:rsidR="00675DBE" w:rsidRDefault="00675DBE" w:rsidP="00675DBE">
      <w:pPr>
        <w:pStyle w:val="120"/>
        <w:ind w:left="1030"/>
      </w:pPr>
      <w:r>
        <w:t>36   PORT npi_rd_ready = npi_128_0_npi_rd_ready, DIR = O</w:t>
      </w:r>
    </w:p>
    <w:p w:rsidR="00675DBE" w:rsidRDefault="00675DBE" w:rsidP="00675DBE">
      <w:pPr>
        <w:pStyle w:val="120"/>
        <w:ind w:left="1030"/>
      </w:pPr>
      <w:r>
        <w:t>37   PORT npi_rd_fifo_full = npi_128_0_rd_fifo_full, DIR = O</w:t>
      </w:r>
    </w:p>
    <w:p w:rsidR="00675DBE" w:rsidRDefault="00675DBE" w:rsidP="00675DBE">
      <w:pPr>
        <w:pStyle w:val="120"/>
        <w:ind w:left="1030"/>
      </w:pPr>
      <w:r>
        <w:t>38   PORT npi_rd_fifo_empty = npi_128_0_rd_fifo_empty, DIR = O</w:t>
      </w:r>
    </w:p>
    <w:p w:rsidR="00675DBE" w:rsidRDefault="00675DBE" w:rsidP="00675DBE">
      <w:pPr>
        <w:pStyle w:val="120"/>
        <w:ind w:left="1030"/>
      </w:pPr>
      <w:r>
        <w:t>39   PORT led = axi_gpio_1_GPIO_IO_O, DIR = O, VEC = [7:0]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200</w:t>
      </w:r>
      <w:r>
        <w:rPr>
          <w:rFonts w:hint="eastAsia"/>
        </w:rPr>
        <w:t>부터</w:t>
      </w:r>
      <w:r>
        <w:rPr>
          <w:rFonts w:hint="eastAsia"/>
        </w:rPr>
        <w:t xml:space="preserve"> 256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콘트롤러에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200 BEGIN axi_7series_ddrx</w:t>
      </w:r>
    </w:p>
    <w:p w:rsidR="00675DBE" w:rsidRDefault="00675DBE" w:rsidP="00675DBE">
      <w:pPr>
        <w:pStyle w:val="120"/>
        <w:ind w:left="1030"/>
      </w:pPr>
      <w:r>
        <w:t>201  PARAMETER INSTANCE = axi_7series_ddrx_0</w:t>
      </w:r>
    </w:p>
    <w:p w:rsidR="00675DBE" w:rsidRDefault="00675DBE" w:rsidP="00675DBE">
      <w:pPr>
        <w:pStyle w:val="120"/>
        <w:ind w:left="1030"/>
      </w:pPr>
      <w:r>
        <w:t>202  PARAMETER HW_VER = 1.03.a</w:t>
      </w:r>
    </w:p>
    <w:p w:rsidR="00675DBE" w:rsidRDefault="00675DBE" w:rsidP="00675DBE">
      <w:pPr>
        <w:pStyle w:val="120"/>
        <w:ind w:left="1030"/>
      </w:pPr>
      <w:r>
        <w:t>203  PARAMETER C_MEM_PARTNO = CUSTOM</w:t>
      </w:r>
    </w:p>
    <w:p w:rsidR="00675DBE" w:rsidRDefault="00675DBE" w:rsidP="00675DBE">
      <w:pPr>
        <w:pStyle w:val="120"/>
        <w:ind w:left="1030"/>
      </w:pPr>
      <w:r>
        <w:t>204  PARAMETER C_CK_WIDTH = 2</w:t>
      </w:r>
    </w:p>
    <w:p w:rsidR="00675DBE" w:rsidRDefault="00675DBE" w:rsidP="00675DBE">
      <w:pPr>
        <w:pStyle w:val="120"/>
        <w:ind w:left="1030"/>
      </w:pPr>
      <w:r>
        <w:t>205  PARAMETER C_DM_WIDTH = 4</w:t>
      </w:r>
    </w:p>
    <w:p w:rsidR="00675DBE" w:rsidRDefault="00675DBE" w:rsidP="00675DBE">
      <w:pPr>
        <w:pStyle w:val="120"/>
        <w:ind w:left="1030"/>
      </w:pPr>
      <w:r>
        <w:t>206  PARAMETER C_DQ_WIDTH = 32</w:t>
      </w:r>
    </w:p>
    <w:p w:rsidR="00675DBE" w:rsidRDefault="00675DBE" w:rsidP="00675DBE">
      <w:pPr>
        <w:pStyle w:val="120"/>
        <w:ind w:left="1030"/>
      </w:pPr>
      <w:r>
        <w:t>207  PARAMETER C_DQS_WIDTH = 4</w:t>
      </w:r>
    </w:p>
    <w:p w:rsidR="00675DBE" w:rsidRDefault="00675DBE" w:rsidP="00675DBE">
      <w:pPr>
        <w:pStyle w:val="120"/>
        <w:ind w:left="1030"/>
      </w:pPr>
      <w:r>
        <w:t>208  PARAMETER C_DRAM_TYPE = DDR2</w:t>
      </w:r>
    </w:p>
    <w:p w:rsidR="00675DBE" w:rsidRDefault="00675DBE" w:rsidP="00675DBE">
      <w:pPr>
        <w:pStyle w:val="120"/>
        <w:ind w:left="1030"/>
      </w:pPr>
      <w:r>
        <w:t>209  PARAMETER C_NCS_PER_RANK = 2</w:t>
      </w:r>
    </w:p>
    <w:p w:rsidR="00675DBE" w:rsidRDefault="00675DBE" w:rsidP="00675DBE">
      <w:pPr>
        <w:pStyle w:val="120"/>
        <w:ind w:left="1030"/>
      </w:pPr>
      <w:r>
        <w:t>210  PARAMETER C_RTT_NOM = 75</w:t>
      </w:r>
    </w:p>
    <w:p w:rsidR="00675DBE" w:rsidRDefault="00675DBE" w:rsidP="00675DBE">
      <w:pPr>
        <w:pStyle w:val="af1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메모리의</w:t>
      </w:r>
      <w:r>
        <w:rPr>
          <w:rFonts w:hint="eastAsia"/>
        </w:rPr>
        <w:t xml:space="preserve"> </w:t>
      </w:r>
      <w:r>
        <w:rPr>
          <w:rFonts w:hint="eastAsia"/>
        </w:rPr>
        <w:t>마스터로서는</w:t>
      </w:r>
      <w:r>
        <w:rPr>
          <w:rFonts w:hint="eastAsia"/>
        </w:rPr>
        <w:t xml:space="preserve"> npi_128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프로세서의</w:t>
      </w:r>
      <w:r>
        <w:rPr>
          <w:rFonts w:hint="eastAsia"/>
        </w:rPr>
        <w:t xml:space="preserve"> </w:t>
      </w:r>
      <w:r>
        <w:rPr>
          <w:rFonts w:hint="eastAsia"/>
        </w:rPr>
        <w:t>캐시</w:t>
      </w:r>
      <w:r>
        <w:rPr>
          <w:rFonts w:hint="eastAsia"/>
        </w:rPr>
        <w:t xml:space="preserve"> </w:t>
      </w:r>
      <w:r>
        <w:rPr>
          <w:rFonts w:hint="eastAsia"/>
        </w:rPr>
        <w:t>콘트롤러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211  PARAMETER C_INTERCONNECT_S_AXI_MASTERS = npi_128_0.M_AXI &amp; microblaze_0.M_AXI_DC</w:t>
      </w:r>
    </w:p>
    <w:p w:rsidR="00675DBE" w:rsidRDefault="00675DBE" w:rsidP="00675DBE">
      <w:pPr>
        <w:pStyle w:val="af1"/>
      </w:pPr>
      <w:r>
        <w:rPr>
          <w:rFonts w:hint="eastAsia"/>
        </w:rPr>
        <w:t>외부에는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파트번호에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메모리가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212  PARAMETER C_MEM_BASEPARTNO = MT47H128M16XX-25E</w:t>
      </w:r>
    </w:p>
    <w:p w:rsidR="00675DBE" w:rsidRDefault="00675DBE" w:rsidP="00675DBE">
      <w:pPr>
        <w:pStyle w:val="af1"/>
      </w:pP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파트에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정의했습니다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213  PARAMETER C_BANK_WIDTH = 2</w:t>
      </w:r>
    </w:p>
    <w:p w:rsidR="00675DBE" w:rsidRDefault="00675DBE" w:rsidP="00675DBE">
      <w:pPr>
        <w:pStyle w:val="120"/>
        <w:ind w:left="1030"/>
      </w:pPr>
      <w:r>
        <w:t>214  PARAMETER C_TCKE = 7500</w:t>
      </w:r>
    </w:p>
    <w:p w:rsidR="00675DBE" w:rsidRDefault="00675DBE" w:rsidP="00675DBE">
      <w:pPr>
        <w:pStyle w:val="120"/>
        <w:ind w:left="1030"/>
      </w:pPr>
      <w:r>
        <w:t>215  PARAMETER C_TFAW = 45000</w:t>
      </w:r>
    </w:p>
    <w:p w:rsidR="00675DBE" w:rsidRDefault="00675DBE" w:rsidP="00675DBE">
      <w:pPr>
        <w:pStyle w:val="120"/>
        <w:ind w:left="1030"/>
      </w:pPr>
      <w:r>
        <w:t>216  PARAMETER C_TPRDI = 1000000</w:t>
      </w:r>
    </w:p>
    <w:p w:rsidR="00675DBE" w:rsidRDefault="00675DBE" w:rsidP="00675DBE">
      <w:pPr>
        <w:pStyle w:val="120"/>
        <w:ind w:left="1030"/>
      </w:pPr>
      <w:r>
        <w:t>217  PARAMETER C_TRAS = 40000</w:t>
      </w:r>
    </w:p>
    <w:p w:rsidR="00675DBE" w:rsidRDefault="00675DBE" w:rsidP="00675DBE">
      <w:pPr>
        <w:pStyle w:val="120"/>
        <w:ind w:left="1030"/>
      </w:pPr>
      <w:r>
        <w:t>218  PARAMETER C_TRCD = 15000</w:t>
      </w:r>
    </w:p>
    <w:p w:rsidR="00675DBE" w:rsidRDefault="00675DBE" w:rsidP="00675DBE">
      <w:pPr>
        <w:pStyle w:val="120"/>
        <w:ind w:left="1030"/>
      </w:pPr>
      <w:r>
        <w:t>219  PARAMETER C_TREFI = 7800000</w:t>
      </w:r>
    </w:p>
    <w:p w:rsidR="00675DBE" w:rsidRDefault="00675DBE" w:rsidP="00675DBE">
      <w:pPr>
        <w:pStyle w:val="120"/>
        <w:ind w:left="1030"/>
      </w:pPr>
      <w:r>
        <w:t>220  PARAMETER C_TRFC = 197500</w:t>
      </w:r>
    </w:p>
    <w:p w:rsidR="00675DBE" w:rsidRDefault="00675DBE" w:rsidP="00675DBE">
      <w:pPr>
        <w:pStyle w:val="120"/>
        <w:ind w:left="1030"/>
      </w:pPr>
      <w:r>
        <w:t>221  PARAMETER C_TRP = 12500</w:t>
      </w:r>
    </w:p>
    <w:p w:rsidR="00675DBE" w:rsidRDefault="00675DBE" w:rsidP="00675DBE">
      <w:pPr>
        <w:pStyle w:val="120"/>
        <w:ind w:left="1030"/>
      </w:pPr>
      <w:r>
        <w:t>222  PARAMETER C_TRRD = 10000</w:t>
      </w:r>
    </w:p>
    <w:p w:rsidR="00675DBE" w:rsidRDefault="00675DBE" w:rsidP="00675DBE">
      <w:pPr>
        <w:pStyle w:val="120"/>
        <w:ind w:left="1030"/>
      </w:pPr>
      <w:r>
        <w:t>223  PARAMETER C_TRTP = 7500</w:t>
      </w:r>
    </w:p>
    <w:p w:rsidR="00675DBE" w:rsidRDefault="00675DBE" w:rsidP="00675DBE">
      <w:pPr>
        <w:pStyle w:val="120"/>
        <w:ind w:left="1030"/>
      </w:pPr>
      <w:r>
        <w:t>224  PARAMETER C_TWTR = 7500</w:t>
      </w:r>
    </w:p>
    <w:p w:rsidR="00675DBE" w:rsidRDefault="00675DBE" w:rsidP="00675DBE">
      <w:pPr>
        <w:pStyle w:val="120"/>
        <w:ind w:left="1030"/>
      </w:pPr>
      <w:r>
        <w:t>225  PARAMETER C_TZQI = 128000000</w:t>
      </w:r>
    </w:p>
    <w:p w:rsidR="00675DBE" w:rsidRDefault="00675DBE" w:rsidP="00675DBE">
      <w:pPr>
        <w:pStyle w:val="120"/>
        <w:ind w:left="1030"/>
      </w:pPr>
      <w:r>
        <w:t>226  PARAMETER C_TZQCS = 64</w:t>
      </w:r>
    </w:p>
    <w:p w:rsidR="00675DBE" w:rsidRDefault="00675DBE" w:rsidP="00675DBE">
      <w:pPr>
        <w:pStyle w:val="120"/>
        <w:ind w:left="1030"/>
      </w:pPr>
      <w:r>
        <w:t>227 # PARAMETER C_SIM_BYPASS_INIT_CAL = SIM_INIT_CAL_FULL</w:t>
      </w:r>
    </w:p>
    <w:p w:rsidR="00675DBE" w:rsidRDefault="00675DBE" w:rsidP="00675DBE">
      <w:pPr>
        <w:pStyle w:val="120"/>
        <w:ind w:left="1030"/>
      </w:pPr>
      <w:r>
        <w:t>228  PARAMETER C_S_AXI_BASEADDR = 0x50000000</w:t>
      </w:r>
    </w:p>
    <w:p w:rsidR="00675DBE" w:rsidRDefault="00675DBE" w:rsidP="00675DBE">
      <w:pPr>
        <w:pStyle w:val="120"/>
        <w:ind w:left="1030"/>
      </w:pPr>
      <w:r>
        <w:t>229  PARAMETER C_S_AXI_HIGHADDR = 0x5fffffff</w:t>
      </w:r>
    </w:p>
    <w:p w:rsidR="00675DBE" w:rsidRDefault="00675DBE" w:rsidP="00675DBE">
      <w:pPr>
        <w:pStyle w:val="af1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128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PHY</w:t>
      </w:r>
      <w:r>
        <w:rPr>
          <w:rFonts w:hint="eastAsia"/>
        </w:rPr>
        <w:t>가</w:t>
      </w:r>
      <w:r>
        <w:rPr>
          <w:rFonts w:hint="eastAsia"/>
        </w:rPr>
        <w:t xml:space="preserve"> 4:1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메모리가</w:t>
      </w:r>
      <w:r>
        <w:rPr>
          <w:rFonts w:hint="eastAsia"/>
        </w:rPr>
        <w:t xml:space="preserve"> 32</w:t>
      </w:r>
      <w:r>
        <w:rPr>
          <w:rFonts w:hint="eastAsia"/>
        </w:rPr>
        <w:t>비트인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가정했기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230  PARAMETER C_S_AXI_DATA_WIDTH = 128</w:t>
      </w:r>
    </w:p>
    <w:p w:rsidR="00675DBE" w:rsidRDefault="00675DBE" w:rsidP="00675DBE">
      <w:pPr>
        <w:pStyle w:val="120"/>
        <w:ind w:left="1030"/>
      </w:pPr>
      <w:r>
        <w:lastRenderedPageBreak/>
        <w:t>231 # PARAMETER C_SIM_BYPASS_INIT_CAL = SKIP # , results in modelsim stop, but it is fastest way open a wecase</w:t>
      </w:r>
    </w:p>
    <w:p w:rsidR="00675DBE" w:rsidRDefault="00675DBE" w:rsidP="00675DBE">
      <w:pPr>
        <w:pStyle w:val="120"/>
        <w:ind w:left="1030"/>
      </w:pPr>
      <w:r>
        <w:t>232 # PARAMETER C_SIM_BYPASS_INIT_CAL = OFF, results in too slow</w:t>
      </w:r>
    </w:p>
    <w:p w:rsidR="00675DBE" w:rsidRDefault="00675DBE" w:rsidP="00675DBE">
      <w:pPr>
        <w:pStyle w:val="120"/>
        <w:ind w:left="1030"/>
      </w:pPr>
      <w:r>
        <w:t>233  BUS_INTERFACE S_AXI = axi4_0</w:t>
      </w:r>
    </w:p>
    <w:p w:rsidR="00675DBE" w:rsidRDefault="00675DBE" w:rsidP="00675DBE">
      <w:pPr>
        <w:pStyle w:val="120"/>
        <w:ind w:left="1030"/>
      </w:pPr>
      <w:r>
        <w:t>234  PORT freq_refclk = clk_400_0000MHz1PLLE0_nobuf</w:t>
      </w:r>
    </w:p>
    <w:p w:rsidR="00675DBE" w:rsidRDefault="00675DBE" w:rsidP="00675DBE">
      <w:pPr>
        <w:pStyle w:val="120"/>
        <w:ind w:left="1030"/>
      </w:pPr>
      <w:r>
        <w:t>235  PORT mem_refclk = clk_400_0000MHzPLLE0_nobuf</w:t>
      </w:r>
    </w:p>
    <w:p w:rsidR="00675DBE" w:rsidRDefault="00675DBE" w:rsidP="00675DBE">
      <w:pPr>
        <w:pStyle w:val="120"/>
        <w:ind w:left="1030"/>
      </w:pPr>
      <w:r>
        <w:t>236  PORT sync_pulse = clk_25_0000MHz10PLLE0_nobuf</w:t>
      </w:r>
    </w:p>
    <w:p w:rsidR="00675DBE" w:rsidRDefault="00675DBE" w:rsidP="00675DBE">
      <w:pPr>
        <w:pStyle w:val="120"/>
        <w:ind w:left="1030"/>
      </w:pPr>
      <w:r>
        <w:t>237  PORT clk = clk_100_0000MHzPLLE0</w:t>
      </w:r>
    </w:p>
    <w:p w:rsidR="00675DBE" w:rsidRDefault="00675DBE" w:rsidP="00675DBE">
      <w:pPr>
        <w:pStyle w:val="120"/>
        <w:ind w:left="1030"/>
      </w:pPr>
      <w:r>
        <w:t>238  PORT clk_ref = clk_200_0000MHzPLLE0</w:t>
      </w:r>
    </w:p>
    <w:p w:rsidR="00675DBE" w:rsidRDefault="00675DBE" w:rsidP="00675DBE">
      <w:pPr>
        <w:pStyle w:val="120"/>
        <w:ind w:left="1030"/>
      </w:pPr>
      <w:r>
        <w:t>239  PORT ddr_cke = axi_7series_ddrx_0_ddr_cke</w:t>
      </w:r>
    </w:p>
    <w:p w:rsidR="00675DBE" w:rsidRDefault="00675DBE" w:rsidP="00675DBE">
      <w:pPr>
        <w:pStyle w:val="120"/>
        <w:ind w:left="1030"/>
      </w:pPr>
      <w:r>
        <w:t>240  PORT ddr_dqs_p = ddr_dqs_p</w:t>
      </w:r>
    </w:p>
    <w:p w:rsidR="00675DBE" w:rsidRDefault="00675DBE" w:rsidP="00675DBE">
      <w:pPr>
        <w:pStyle w:val="120"/>
        <w:ind w:left="1030"/>
      </w:pPr>
      <w:r>
        <w:t>241  PORT ddr_dm = axi_7series_ddrx_0_ddr_dm</w:t>
      </w:r>
    </w:p>
    <w:p w:rsidR="00675DBE" w:rsidRDefault="00675DBE" w:rsidP="00675DBE">
      <w:pPr>
        <w:pStyle w:val="120"/>
        <w:ind w:left="1030"/>
      </w:pPr>
      <w:r>
        <w:t>242  PORT ddr_parity = axi_7series_ddrx_0_ddr_parity</w:t>
      </w:r>
    </w:p>
    <w:p w:rsidR="00675DBE" w:rsidRDefault="00675DBE" w:rsidP="00675DBE">
      <w:pPr>
        <w:pStyle w:val="120"/>
        <w:ind w:left="1030"/>
      </w:pPr>
      <w:r>
        <w:t>243  PORT ddr_dqs_n = ddr_dqs_n</w:t>
      </w:r>
    </w:p>
    <w:p w:rsidR="00675DBE" w:rsidRDefault="00675DBE" w:rsidP="00675DBE">
      <w:pPr>
        <w:pStyle w:val="120"/>
        <w:ind w:left="1030"/>
      </w:pPr>
      <w:r>
        <w:t>244  PORT ddr_cas_n = axi_7series_ddrx_0_ddr_cas_n</w:t>
      </w:r>
    </w:p>
    <w:p w:rsidR="00675DBE" w:rsidRDefault="00675DBE" w:rsidP="00675DBE">
      <w:pPr>
        <w:pStyle w:val="120"/>
        <w:ind w:left="1030"/>
      </w:pPr>
      <w:r>
        <w:t>245  PORT ddr_ba = axi_7series_ddrx_0_ddr_ba</w:t>
      </w:r>
    </w:p>
    <w:p w:rsidR="00675DBE" w:rsidRDefault="00675DBE" w:rsidP="00675DBE">
      <w:pPr>
        <w:pStyle w:val="120"/>
        <w:ind w:left="1030"/>
      </w:pPr>
      <w:r>
        <w:t>246  PORT ddr_ck_n = axi_7series_ddrx_0_ddr_ck_n</w:t>
      </w:r>
    </w:p>
    <w:p w:rsidR="00675DBE" w:rsidRDefault="00675DBE" w:rsidP="00675DBE">
      <w:pPr>
        <w:pStyle w:val="120"/>
        <w:ind w:left="1030"/>
      </w:pPr>
      <w:r>
        <w:t>247  PORT ddr_dq = ddr_dq</w:t>
      </w:r>
    </w:p>
    <w:p w:rsidR="00675DBE" w:rsidRDefault="00675DBE" w:rsidP="00675DBE">
      <w:pPr>
        <w:pStyle w:val="120"/>
        <w:ind w:left="1030"/>
      </w:pPr>
      <w:r>
        <w:t>248  PORT ddr_cs_n = axi_7series_ddrx_0_ddr_cs_n</w:t>
      </w:r>
    </w:p>
    <w:p w:rsidR="00675DBE" w:rsidRDefault="00675DBE" w:rsidP="00675DBE">
      <w:pPr>
        <w:pStyle w:val="120"/>
        <w:ind w:left="1030"/>
      </w:pPr>
      <w:r>
        <w:t>249  PORT ddr_ck_p = axi_7series_ddrx_0_ddr_ck_p</w:t>
      </w:r>
    </w:p>
    <w:p w:rsidR="00675DBE" w:rsidRDefault="00675DBE" w:rsidP="00675DBE">
      <w:pPr>
        <w:pStyle w:val="120"/>
        <w:ind w:left="1030"/>
      </w:pPr>
      <w:r>
        <w:t>250  PORT ddr_odt = axi_7series_ddrx_0_ddr_odt</w:t>
      </w:r>
    </w:p>
    <w:p w:rsidR="00675DBE" w:rsidRDefault="00675DBE" w:rsidP="00675DBE">
      <w:pPr>
        <w:pStyle w:val="120"/>
        <w:ind w:left="1030"/>
      </w:pPr>
      <w:r>
        <w:t>251  PORT ddr_ras_n = axi_7series_ddrx_0_ddr_ras_n</w:t>
      </w:r>
    </w:p>
    <w:p w:rsidR="00675DBE" w:rsidRDefault="00675DBE" w:rsidP="00675DBE">
      <w:pPr>
        <w:pStyle w:val="120"/>
        <w:ind w:left="1030"/>
      </w:pPr>
      <w:r>
        <w:t>252  PORT ddr_addr = axi_7series_ddrx_0_ddr_addr</w:t>
      </w:r>
    </w:p>
    <w:p w:rsidR="00675DBE" w:rsidRDefault="00675DBE" w:rsidP="00675DBE">
      <w:pPr>
        <w:pStyle w:val="120"/>
        <w:ind w:left="1030"/>
      </w:pPr>
      <w:r>
        <w:t>253  PORT ddr_we_n = axi_7series_ddrx_0_ddr_we_n</w:t>
      </w:r>
    </w:p>
    <w:p w:rsidR="00675DBE" w:rsidRDefault="00675DBE" w:rsidP="00675DBE">
      <w:pPr>
        <w:pStyle w:val="120"/>
        <w:ind w:left="1030"/>
      </w:pPr>
      <w:r>
        <w:t>254  PORT pll_lock = proc_sys_reset_0_Dcm_locked</w:t>
      </w:r>
    </w:p>
    <w:p w:rsidR="00675DBE" w:rsidRDefault="00675DBE" w:rsidP="00675DBE">
      <w:pPr>
        <w:pStyle w:val="120"/>
        <w:ind w:left="1030"/>
      </w:pPr>
      <w:r>
        <w:t>255  PORT init_calib_complete = axi_7series_ddrx_0_init_calib_complete</w:t>
      </w:r>
    </w:p>
    <w:p w:rsidR="00675DBE" w:rsidRDefault="00675DBE" w:rsidP="00675DBE">
      <w:pPr>
        <w:pStyle w:val="120"/>
        <w:ind w:left="1030"/>
      </w:pPr>
      <w:r>
        <w:t>256 END</w:t>
      </w:r>
    </w:p>
    <w:p w:rsidR="00675DBE" w:rsidRDefault="00675DBE" w:rsidP="00675DBE">
      <w:pPr>
        <w:pStyle w:val="120"/>
        <w:ind w:left="1030"/>
      </w:pPr>
      <w:r>
        <w:t xml:space="preserve">257 </w:t>
      </w:r>
    </w:p>
    <w:p w:rsidR="00675DBE" w:rsidRDefault="00675DBE" w:rsidP="00675DBE">
      <w:pPr>
        <w:pStyle w:val="af1"/>
      </w:pPr>
      <w:r>
        <w:rPr>
          <w:rFonts w:hint="eastAsia"/>
        </w:rPr>
        <w:t>다음은</w:t>
      </w:r>
      <w:r>
        <w:rPr>
          <w:rFonts w:hint="eastAsia"/>
        </w:rPr>
        <w:t xml:space="preserve"> npi_128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265 BEGIN npi_128</w:t>
      </w:r>
    </w:p>
    <w:p w:rsidR="00675DBE" w:rsidRDefault="00675DBE" w:rsidP="00675DBE">
      <w:pPr>
        <w:pStyle w:val="120"/>
        <w:ind w:left="1030"/>
      </w:pPr>
      <w:r>
        <w:t>266  PARAMETER INSTANCE = npi_128_0</w:t>
      </w:r>
    </w:p>
    <w:p w:rsidR="00675DBE" w:rsidRDefault="00675DBE" w:rsidP="00675DBE">
      <w:pPr>
        <w:pStyle w:val="120"/>
        <w:ind w:left="1030"/>
      </w:pPr>
      <w:r>
        <w:t>267  PARAMETER HW_VER = 1.00.a</w:t>
      </w:r>
    </w:p>
    <w:p w:rsidR="00675DBE" w:rsidRDefault="00675DBE" w:rsidP="00675DBE">
      <w:pPr>
        <w:pStyle w:val="120"/>
        <w:ind w:left="1030"/>
      </w:pPr>
      <w:r>
        <w:t>268  PARAMETER C_BASEADDR = 0x71000000</w:t>
      </w:r>
    </w:p>
    <w:p w:rsidR="00675DBE" w:rsidRDefault="00675DBE" w:rsidP="00675DBE">
      <w:pPr>
        <w:pStyle w:val="120"/>
        <w:ind w:left="1030"/>
      </w:pPr>
      <w:r>
        <w:t>269  PARAMETER C_HIGHADDR = 0x7100FFFF</w:t>
      </w:r>
    </w:p>
    <w:p w:rsidR="00675DBE" w:rsidRDefault="00675DBE" w:rsidP="00675DBE">
      <w:pPr>
        <w:pStyle w:val="120"/>
        <w:ind w:left="1030"/>
      </w:pPr>
      <w:r>
        <w:t>270  PARAMETER C_INTERCONNECT_M_AXI_READ_FIFO_DEPTH = 512</w:t>
      </w:r>
    </w:p>
    <w:p w:rsidR="00675DBE" w:rsidRDefault="00675DBE" w:rsidP="00675DBE">
      <w:pPr>
        <w:pStyle w:val="120"/>
        <w:ind w:left="1030"/>
      </w:pPr>
      <w:r>
        <w:t>271  BUS_INTERFACE M_AXI = axi4_0</w:t>
      </w:r>
    </w:p>
    <w:p w:rsidR="00675DBE" w:rsidRDefault="00675DBE" w:rsidP="00675DBE">
      <w:pPr>
        <w:pStyle w:val="120"/>
        <w:ind w:left="1030"/>
      </w:pPr>
      <w:r>
        <w:t>272  BUS_INTERFACE S_AXI = axi4lite_0</w:t>
      </w:r>
    </w:p>
    <w:p w:rsidR="00675DBE" w:rsidRDefault="00675DBE" w:rsidP="00675DBE">
      <w:pPr>
        <w:pStyle w:val="120"/>
        <w:ind w:left="1030"/>
      </w:pPr>
      <w:r>
        <w:t>273  PORT S_AXI_ACLK = clk_100_0000MHzPLLE0</w:t>
      </w:r>
    </w:p>
    <w:p w:rsidR="00675DBE" w:rsidRDefault="00675DBE" w:rsidP="00675DBE">
      <w:pPr>
        <w:pStyle w:val="120"/>
        <w:ind w:left="1030"/>
      </w:pPr>
      <w:r>
        <w:t>274  PORT m_axi_aclk = clk_100_0000MHzPLLE0</w:t>
      </w:r>
    </w:p>
    <w:p w:rsidR="00675DBE" w:rsidRDefault="00675DBE" w:rsidP="00675DBE">
      <w:pPr>
        <w:pStyle w:val="120"/>
        <w:ind w:left="1030"/>
      </w:pPr>
      <w:r>
        <w:t>275  PORT rd_fifo_clk = npi_128_0_rd_fifo_clk</w:t>
      </w:r>
    </w:p>
    <w:p w:rsidR="00675DBE" w:rsidRDefault="00675DBE" w:rsidP="00675DBE">
      <w:pPr>
        <w:pStyle w:val="120"/>
        <w:ind w:left="1030"/>
      </w:pPr>
      <w:r>
        <w:t>276  PORT rd_fifo_rd_en = npi_128_0_rd_fifo_rd_en</w:t>
      </w:r>
    </w:p>
    <w:p w:rsidR="00675DBE" w:rsidRDefault="00675DBE" w:rsidP="00675DBE">
      <w:pPr>
        <w:pStyle w:val="120"/>
        <w:ind w:left="1030"/>
      </w:pPr>
      <w:r>
        <w:t>277  PORT rd_fifo_data = npi_128_0_rd_fifo_data</w:t>
      </w:r>
    </w:p>
    <w:p w:rsidR="00675DBE" w:rsidRDefault="00675DBE" w:rsidP="00675DBE">
      <w:pPr>
        <w:pStyle w:val="120"/>
        <w:ind w:left="1030"/>
      </w:pPr>
      <w:r>
        <w:t>278  PORT npi_rd_ready = npi_128_0_npi_rd_ready</w:t>
      </w:r>
    </w:p>
    <w:p w:rsidR="00675DBE" w:rsidRDefault="00675DBE" w:rsidP="00675DBE">
      <w:pPr>
        <w:pStyle w:val="120"/>
        <w:ind w:left="1030"/>
      </w:pPr>
      <w:r>
        <w:t>279  PORT rd_fifo_full = npi_128_0_rd_fifo_full</w:t>
      </w:r>
    </w:p>
    <w:p w:rsidR="00675DBE" w:rsidRDefault="00675DBE" w:rsidP="00675DBE">
      <w:pPr>
        <w:pStyle w:val="120"/>
        <w:ind w:left="1030"/>
      </w:pPr>
      <w:r>
        <w:t>280  PORT rd_fifo_empty = npi_128_0_rd_fifo_empty</w:t>
      </w:r>
    </w:p>
    <w:p w:rsidR="00675DBE" w:rsidRDefault="00675DBE" w:rsidP="00675DBE">
      <w:pPr>
        <w:pStyle w:val="120"/>
        <w:ind w:left="1030"/>
      </w:pPr>
      <w:r>
        <w:t>281 END</w:t>
      </w:r>
    </w:p>
    <w:p w:rsidR="00675DBE" w:rsidRDefault="00675DBE" w:rsidP="00675DBE">
      <w:pPr>
        <w:pStyle w:val="120"/>
        <w:ind w:left="1030"/>
      </w:pPr>
      <w:r>
        <w:t xml:space="preserve">282 </w:t>
      </w:r>
    </w:p>
    <w:p w:rsidR="00675DBE" w:rsidRDefault="00675DBE" w:rsidP="00675DBE">
      <w:pPr>
        <w:pStyle w:val="af1"/>
      </w:pP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콘트롤러가</w:t>
      </w:r>
      <w:r>
        <w:rPr>
          <w:rFonts w:hint="eastAsia"/>
        </w:rPr>
        <w:t xml:space="preserve"> </w:t>
      </w:r>
      <w:r>
        <w:rPr>
          <w:rFonts w:hint="eastAsia"/>
        </w:rPr>
        <w:t>켈리브레이션을</w:t>
      </w:r>
      <w:r>
        <w:rPr>
          <w:rFonts w:hint="eastAsia"/>
        </w:rPr>
        <w:t xml:space="preserve"> </w:t>
      </w:r>
      <w:r>
        <w:rPr>
          <w:rFonts w:hint="eastAsia"/>
        </w:rPr>
        <w:t>마쳤는지</w:t>
      </w:r>
      <w:r>
        <w:rPr>
          <w:rFonts w:hint="eastAsia"/>
        </w:rPr>
        <w:t xml:space="preserve"> </w:t>
      </w:r>
      <w:r>
        <w:rPr>
          <w:rFonts w:hint="eastAsia"/>
        </w:rPr>
        <w:t>검사하기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GPIO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283 BEGIN axi_gpio</w:t>
      </w:r>
    </w:p>
    <w:p w:rsidR="00675DBE" w:rsidRDefault="00675DBE" w:rsidP="00675DBE">
      <w:pPr>
        <w:pStyle w:val="120"/>
        <w:ind w:left="1030"/>
      </w:pPr>
      <w:r>
        <w:t>284  PARAMETER INSTANCE = axi_gpio_0</w:t>
      </w:r>
    </w:p>
    <w:p w:rsidR="00675DBE" w:rsidRDefault="00675DBE" w:rsidP="00675DBE">
      <w:pPr>
        <w:pStyle w:val="120"/>
        <w:ind w:left="1030"/>
      </w:pPr>
      <w:r>
        <w:t>285  PARAMETER HW_VER = 1.01.b</w:t>
      </w:r>
    </w:p>
    <w:p w:rsidR="00675DBE" w:rsidRDefault="00675DBE" w:rsidP="00675DBE">
      <w:pPr>
        <w:pStyle w:val="120"/>
        <w:ind w:left="1030"/>
      </w:pPr>
      <w:r>
        <w:t>286  PARAMETER C_GPIO_WIDTH = 1</w:t>
      </w:r>
    </w:p>
    <w:p w:rsidR="00675DBE" w:rsidRDefault="00675DBE" w:rsidP="00675DBE">
      <w:pPr>
        <w:pStyle w:val="120"/>
        <w:ind w:left="1030"/>
      </w:pPr>
      <w:r>
        <w:t>287  PARAMETER C_ALL_INPUTS = 1</w:t>
      </w:r>
    </w:p>
    <w:p w:rsidR="00675DBE" w:rsidRDefault="00675DBE" w:rsidP="00675DBE">
      <w:pPr>
        <w:pStyle w:val="120"/>
        <w:ind w:left="1030"/>
      </w:pPr>
      <w:r>
        <w:t>288  PARAMETER C_BASEADDR = 0x40000000</w:t>
      </w:r>
    </w:p>
    <w:p w:rsidR="00675DBE" w:rsidRDefault="00675DBE" w:rsidP="00675DBE">
      <w:pPr>
        <w:pStyle w:val="120"/>
        <w:ind w:left="1030"/>
      </w:pPr>
      <w:r>
        <w:t>289  PARAMETER C_HIGHADDR = 0x4000ffff</w:t>
      </w:r>
    </w:p>
    <w:p w:rsidR="00675DBE" w:rsidRDefault="00675DBE" w:rsidP="00675DBE">
      <w:pPr>
        <w:pStyle w:val="120"/>
        <w:ind w:left="1030"/>
      </w:pPr>
      <w:r>
        <w:t>290  BUS_INTERFACE S_AXI = axi4lite_0</w:t>
      </w:r>
    </w:p>
    <w:p w:rsidR="00675DBE" w:rsidRDefault="00675DBE" w:rsidP="00675DBE">
      <w:pPr>
        <w:pStyle w:val="120"/>
        <w:ind w:left="1030"/>
      </w:pPr>
      <w:r>
        <w:t>291  PORT S_AXI_ACLK = clk_100_0000MHzPLLE0</w:t>
      </w:r>
    </w:p>
    <w:p w:rsidR="00675DBE" w:rsidRDefault="00675DBE" w:rsidP="00675DBE">
      <w:pPr>
        <w:pStyle w:val="120"/>
        <w:ind w:left="1030"/>
      </w:pPr>
      <w:r>
        <w:t>292  PORT GPIO_IO_I = axi_7series_ddrx_0_init_calib_complete</w:t>
      </w:r>
    </w:p>
    <w:p w:rsidR="00675DBE" w:rsidRDefault="00675DBE" w:rsidP="00675DBE">
      <w:pPr>
        <w:pStyle w:val="120"/>
        <w:ind w:left="1030"/>
      </w:pPr>
      <w:r>
        <w:t>293 END</w:t>
      </w:r>
    </w:p>
    <w:p w:rsidR="00675DBE" w:rsidRDefault="00675DBE" w:rsidP="00675DBE">
      <w:pPr>
        <w:pStyle w:val="120"/>
        <w:ind w:left="1030"/>
      </w:pPr>
      <w:r>
        <w:t xml:space="preserve">294 </w:t>
      </w:r>
    </w:p>
    <w:p w:rsidR="00675DBE" w:rsidRDefault="00675DBE" w:rsidP="00675DBE">
      <w:pPr>
        <w:pStyle w:val="af1"/>
      </w:pPr>
      <w:r>
        <w:rPr>
          <w:rFonts w:hint="eastAsia"/>
        </w:rPr>
        <w:lastRenderedPageBreak/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알기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LED GPIO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>295 BEGIN axi_gpio</w:t>
      </w:r>
    </w:p>
    <w:p w:rsidR="00675DBE" w:rsidRDefault="00675DBE" w:rsidP="00675DBE">
      <w:pPr>
        <w:pStyle w:val="120"/>
        <w:ind w:left="1030"/>
      </w:pPr>
      <w:r>
        <w:t>296  PARAMETER INSTANCE = axi_gpio_1</w:t>
      </w:r>
    </w:p>
    <w:p w:rsidR="00675DBE" w:rsidRDefault="00675DBE" w:rsidP="00675DBE">
      <w:pPr>
        <w:pStyle w:val="120"/>
        <w:ind w:left="1030"/>
      </w:pPr>
      <w:r>
        <w:t>297  PARAMETER HW_VER = 1.01.b</w:t>
      </w:r>
    </w:p>
    <w:p w:rsidR="00675DBE" w:rsidRDefault="00675DBE" w:rsidP="00675DBE">
      <w:pPr>
        <w:pStyle w:val="120"/>
        <w:ind w:left="1030"/>
      </w:pPr>
      <w:r>
        <w:t>298  PARAMETER C_GPIO_WIDTH = 8</w:t>
      </w:r>
    </w:p>
    <w:p w:rsidR="00675DBE" w:rsidRDefault="00675DBE" w:rsidP="00675DBE">
      <w:pPr>
        <w:pStyle w:val="120"/>
        <w:ind w:left="1030"/>
      </w:pPr>
      <w:r>
        <w:t>299  PARAMETER C_BASEADDR = 0x40040000</w:t>
      </w:r>
    </w:p>
    <w:p w:rsidR="00675DBE" w:rsidRDefault="00675DBE" w:rsidP="00675DBE">
      <w:pPr>
        <w:pStyle w:val="120"/>
        <w:ind w:left="1030"/>
      </w:pPr>
      <w:r>
        <w:t>300  PARAMETER C_HIGHADDR = 0x4004ffff</w:t>
      </w:r>
    </w:p>
    <w:p w:rsidR="00675DBE" w:rsidRDefault="00675DBE" w:rsidP="00675DBE">
      <w:pPr>
        <w:pStyle w:val="120"/>
        <w:ind w:left="1030"/>
      </w:pPr>
      <w:r>
        <w:t>301  BUS_INTERFACE S_AXI = axi4lite_0</w:t>
      </w:r>
    </w:p>
    <w:p w:rsidR="00675DBE" w:rsidRDefault="00675DBE" w:rsidP="00675DBE">
      <w:pPr>
        <w:pStyle w:val="120"/>
        <w:ind w:left="1030"/>
      </w:pPr>
      <w:r>
        <w:t>302  PORT S_AXI_ACLK = clk_100_0000MHzPLLE0</w:t>
      </w:r>
    </w:p>
    <w:p w:rsidR="00675DBE" w:rsidRDefault="00675DBE" w:rsidP="00675DBE">
      <w:pPr>
        <w:pStyle w:val="120"/>
        <w:ind w:left="1030"/>
      </w:pPr>
      <w:r>
        <w:t>303  PORT GPIO_IO_O = axi_gpio_1_GPIO_IO_O</w:t>
      </w:r>
    </w:p>
    <w:p w:rsidR="00675DBE" w:rsidRDefault="00675DBE" w:rsidP="00675DBE">
      <w:pPr>
        <w:pStyle w:val="120"/>
        <w:ind w:left="1030"/>
      </w:pPr>
      <w:r>
        <w:t>304 END</w:t>
      </w:r>
    </w:p>
    <w:p w:rsidR="00675DBE" w:rsidRDefault="00675DBE" w:rsidP="00675DBE">
      <w:pPr>
        <w:pStyle w:val="120"/>
        <w:ind w:left="1030"/>
      </w:pPr>
      <w:r>
        <w:t>305</w:t>
      </w:r>
    </w:p>
    <w:p w:rsidR="00675DBE" w:rsidRDefault="00675DBE" w:rsidP="00675DBE">
      <w:pPr>
        <w:pStyle w:val="20"/>
        <w:numPr>
          <w:ilvl w:val="1"/>
          <w:numId w:val="4"/>
        </w:numPr>
      </w:pPr>
      <w:bookmarkStart w:id="8" w:name="_Toc333476225"/>
      <w:r>
        <w:rPr>
          <w:rFonts w:hint="eastAsia"/>
        </w:rPr>
        <w:t xml:space="preserve">system_top.vhd </w:t>
      </w:r>
      <w:r>
        <w:rPr>
          <w:rFonts w:hint="eastAsia"/>
        </w:rPr>
        <w:t>설명</w:t>
      </w:r>
      <w:bookmarkEnd w:id="8"/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임베디드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sub module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top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32~54</w:t>
      </w:r>
      <w:r>
        <w:rPr>
          <w:rFonts w:hint="eastAsia"/>
        </w:rPr>
        <w:t>는</w:t>
      </w:r>
      <w:r>
        <w:rPr>
          <w:rFonts w:hint="eastAsia"/>
        </w:rPr>
        <w:t xml:space="preserve"> FPGA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연결되는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인터럽트와</w:t>
      </w:r>
      <w:r>
        <w:rPr>
          <w:rFonts w:hint="eastAsia"/>
        </w:rPr>
        <w:t xml:space="preserve"> UART, RESET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  <w:r>
        <w:rPr>
          <w:rFonts w:hint="eastAsia"/>
        </w:rPr>
        <w:t>정보등이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31  </w:t>
      </w:r>
    </w:p>
    <w:p w:rsidR="00675DBE" w:rsidRDefault="00675DBE" w:rsidP="00675DBE">
      <w:pPr>
        <w:pStyle w:val="120"/>
        <w:ind w:left="1030"/>
      </w:pPr>
      <w:r>
        <w:t>32  entity top is</w:t>
      </w:r>
    </w:p>
    <w:p w:rsidR="00675DBE" w:rsidRDefault="00675DBE" w:rsidP="00675DBE">
      <w:pPr>
        <w:pStyle w:val="120"/>
        <w:ind w:left="1030"/>
      </w:pPr>
      <w:r>
        <w:t xml:space="preserve">33  </w:t>
      </w:r>
      <w:r>
        <w:tab/>
        <w:t>PORT(</w:t>
      </w:r>
    </w:p>
    <w:p w:rsidR="00675DBE" w:rsidRDefault="00675DBE" w:rsidP="00675DBE">
      <w:pPr>
        <w:pStyle w:val="120"/>
        <w:ind w:left="1030"/>
      </w:pPr>
      <w:r>
        <w:t xml:space="preserve">34  </w:t>
      </w:r>
      <w:r>
        <w:tab/>
      </w:r>
      <w:r>
        <w:tab/>
        <w:t>RS232_Uart_1_sin : IN std_logic;</w:t>
      </w:r>
    </w:p>
    <w:p w:rsidR="00675DBE" w:rsidRDefault="00675DBE" w:rsidP="00675DBE">
      <w:pPr>
        <w:pStyle w:val="120"/>
        <w:ind w:left="1030"/>
      </w:pPr>
      <w:r>
        <w:t xml:space="preserve">35  </w:t>
      </w:r>
      <w:r>
        <w:tab/>
      </w:r>
      <w:r>
        <w:tab/>
        <w:t xml:space="preserve">clk245_76mhz : IN std_logic;    </w:t>
      </w:r>
    </w:p>
    <w:p w:rsidR="00675DBE" w:rsidRDefault="00675DBE" w:rsidP="00675DBE">
      <w:pPr>
        <w:pStyle w:val="120"/>
        <w:ind w:left="1030"/>
      </w:pPr>
      <w:r>
        <w:t xml:space="preserve">36  </w:t>
      </w:r>
      <w:r>
        <w:tab/>
      </w:r>
      <w:r>
        <w:tab/>
        <w:t>RESET : IN std_logic;</w:t>
      </w:r>
    </w:p>
    <w:p w:rsidR="00675DBE" w:rsidRDefault="00675DBE" w:rsidP="00675DBE">
      <w:pPr>
        <w:pStyle w:val="120"/>
        <w:ind w:left="1030"/>
      </w:pPr>
      <w:r>
        <w:t xml:space="preserve">37  </w:t>
      </w:r>
      <w:r>
        <w:tab/>
      </w:r>
      <w:r>
        <w:tab/>
        <w:t>CLK_P : IN std_logic;</w:t>
      </w:r>
    </w:p>
    <w:p w:rsidR="00675DBE" w:rsidRDefault="00675DBE" w:rsidP="00675DBE">
      <w:pPr>
        <w:pStyle w:val="120"/>
        <w:ind w:left="1030"/>
      </w:pPr>
      <w:r>
        <w:t xml:space="preserve">38  </w:t>
      </w:r>
      <w:r>
        <w:tab/>
      </w:r>
      <w:r>
        <w:tab/>
        <w:t xml:space="preserve">CLK_N : IN std_logic;    </w:t>
      </w:r>
    </w:p>
    <w:p w:rsidR="00675DBE" w:rsidRDefault="00675DBE" w:rsidP="00675DBE">
      <w:pPr>
        <w:pStyle w:val="120"/>
        <w:ind w:left="1030"/>
      </w:pPr>
      <w:r>
        <w:t xml:space="preserve">39  </w:t>
      </w:r>
      <w:r>
        <w:tab/>
      </w:r>
      <w:r>
        <w:tab/>
        <w:t>ddr_dqs_p : INOUT std_logic_vector(3 downto 0);</w:t>
      </w:r>
    </w:p>
    <w:p w:rsidR="00675DBE" w:rsidRDefault="00675DBE" w:rsidP="00675DBE">
      <w:pPr>
        <w:pStyle w:val="120"/>
        <w:ind w:left="1030"/>
      </w:pPr>
      <w:r>
        <w:t xml:space="preserve">40  </w:t>
      </w:r>
      <w:r>
        <w:tab/>
      </w:r>
      <w:r>
        <w:tab/>
        <w:t>ddr_dqs_n : INOUT std_logic_vector(3 downto 0);</w:t>
      </w:r>
    </w:p>
    <w:p w:rsidR="00675DBE" w:rsidRDefault="00675DBE" w:rsidP="00675DBE">
      <w:pPr>
        <w:pStyle w:val="120"/>
        <w:ind w:left="1030"/>
      </w:pPr>
      <w:r>
        <w:t xml:space="preserve">41  </w:t>
      </w:r>
      <w:r>
        <w:tab/>
      </w:r>
      <w:r>
        <w:tab/>
        <w:t xml:space="preserve">ddr_dq : INOUT std_logic_vector(31 downto 0);      </w:t>
      </w:r>
    </w:p>
    <w:p w:rsidR="00675DBE" w:rsidRDefault="00675DBE" w:rsidP="00675DBE">
      <w:pPr>
        <w:pStyle w:val="120"/>
        <w:ind w:left="1030"/>
      </w:pPr>
      <w:r>
        <w:t xml:space="preserve">42  </w:t>
      </w:r>
      <w:r>
        <w:tab/>
      </w:r>
      <w:r>
        <w:tab/>
        <w:t>RS232_Uart_1_sout : OUT std_logic;</w:t>
      </w:r>
    </w:p>
    <w:p w:rsidR="00675DBE" w:rsidRDefault="00675DBE" w:rsidP="00675DBE">
      <w:pPr>
        <w:pStyle w:val="120"/>
        <w:ind w:left="1030"/>
      </w:pPr>
      <w:r>
        <w:t xml:space="preserve">43  </w:t>
      </w:r>
      <w:r>
        <w:tab/>
      </w:r>
      <w:r>
        <w:tab/>
        <w:t>led : OUT std_logic_vector(7 downto 0);</w:t>
      </w:r>
    </w:p>
    <w:p w:rsidR="00675DBE" w:rsidRDefault="00675DBE" w:rsidP="00675DBE">
      <w:pPr>
        <w:pStyle w:val="120"/>
        <w:ind w:left="1030"/>
      </w:pPr>
      <w:r>
        <w:t xml:space="preserve">44  </w:t>
      </w:r>
      <w:r>
        <w:tab/>
      </w:r>
      <w:r>
        <w:tab/>
        <w:t>ddr_cke : OUT std_logic_vector(0 to 0);</w:t>
      </w:r>
    </w:p>
    <w:p w:rsidR="00675DBE" w:rsidRDefault="00675DBE" w:rsidP="00675DBE">
      <w:pPr>
        <w:pStyle w:val="120"/>
        <w:ind w:left="1030"/>
      </w:pPr>
      <w:r>
        <w:t xml:space="preserve">45  </w:t>
      </w:r>
      <w:r>
        <w:tab/>
      </w:r>
      <w:r>
        <w:tab/>
        <w:t>ddr_dm : OUT std_logic_vector(3 downto 0);</w:t>
      </w:r>
    </w:p>
    <w:p w:rsidR="00675DBE" w:rsidRDefault="00675DBE" w:rsidP="00675DBE">
      <w:pPr>
        <w:pStyle w:val="120"/>
        <w:ind w:left="1030"/>
      </w:pPr>
      <w:r>
        <w:t xml:space="preserve">46  </w:t>
      </w:r>
      <w:r>
        <w:tab/>
      </w:r>
      <w:r>
        <w:tab/>
        <w:t>ddr_cas_n : OUT std_logic;</w:t>
      </w:r>
    </w:p>
    <w:p w:rsidR="00675DBE" w:rsidRDefault="00675DBE" w:rsidP="00675DBE">
      <w:pPr>
        <w:pStyle w:val="120"/>
        <w:ind w:left="1030"/>
      </w:pPr>
      <w:r>
        <w:t xml:space="preserve">47  </w:t>
      </w:r>
      <w:r>
        <w:tab/>
      </w:r>
      <w:r>
        <w:tab/>
        <w:t>ddr_ba : OUT std_logic_vector(1 downto 0);</w:t>
      </w:r>
    </w:p>
    <w:p w:rsidR="00675DBE" w:rsidRDefault="00675DBE" w:rsidP="00675DBE">
      <w:pPr>
        <w:pStyle w:val="120"/>
        <w:ind w:left="1030"/>
      </w:pPr>
      <w:r>
        <w:t xml:space="preserve">48  </w:t>
      </w:r>
      <w:r>
        <w:tab/>
      </w:r>
      <w:r>
        <w:tab/>
        <w:t>ddr_ck_n : OUT std_logic_vector(1 downto 0);</w:t>
      </w:r>
    </w:p>
    <w:p w:rsidR="00675DBE" w:rsidRDefault="00675DBE" w:rsidP="00675DBE">
      <w:pPr>
        <w:pStyle w:val="120"/>
        <w:ind w:left="1030"/>
      </w:pPr>
      <w:r>
        <w:t xml:space="preserve">49  </w:t>
      </w:r>
      <w:r>
        <w:tab/>
      </w:r>
      <w:r>
        <w:tab/>
        <w:t>ddr_cs_n : OUT std_logic_vector(1 downto 0);</w:t>
      </w:r>
    </w:p>
    <w:p w:rsidR="00675DBE" w:rsidRDefault="00675DBE" w:rsidP="00675DBE">
      <w:pPr>
        <w:pStyle w:val="120"/>
        <w:ind w:left="1030"/>
      </w:pPr>
      <w:r>
        <w:t xml:space="preserve">50  </w:t>
      </w:r>
      <w:r>
        <w:tab/>
      </w:r>
      <w:r>
        <w:tab/>
        <w:t>ddr_ck_p : OUT std_logic_vector(1 downto 0);</w:t>
      </w:r>
    </w:p>
    <w:p w:rsidR="00675DBE" w:rsidRDefault="00675DBE" w:rsidP="00675DBE">
      <w:pPr>
        <w:pStyle w:val="120"/>
        <w:ind w:left="1030"/>
      </w:pPr>
      <w:r>
        <w:t xml:space="preserve">51  </w:t>
      </w:r>
      <w:r>
        <w:tab/>
      </w:r>
      <w:r>
        <w:tab/>
        <w:t>ddr_odt : OUT std_logic_vector(1 downto 0);</w:t>
      </w:r>
    </w:p>
    <w:p w:rsidR="00675DBE" w:rsidRDefault="00675DBE" w:rsidP="00675DBE">
      <w:pPr>
        <w:pStyle w:val="120"/>
        <w:ind w:left="1030"/>
      </w:pPr>
      <w:r>
        <w:t xml:space="preserve">52  </w:t>
      </w:r>
      <w:r>
        <w:tab/>
      </w:r>
      <w:r>
        <w:tab/>
        <w:t>ddr_ras_n : OUT std_logic;</w:t>
      </w:r>
    </w:p>
    <w:p w:rsidR="00675DBE" w:rsidRDefault="00675DBE" w:rsidP="00675DBE">
      <w:pPr>
        <w:pStyle w:val="120"/>
        <w:ind w:left="1030"/>
      </w:pPr>
      <w:r>
        <w:t xml:space="preserve">53  </w:t>
      </w:r>
      <w:r>
        <w:tab/>
      </w:r>
      <w:r>
        <w:tab/>
        <w:t>ddr_addr : OUT std_logic_vector(12 downto 0);</w:t>
      </w:r>
    </w:p>
    <w:p w:rsidR="00675DBE" w:rsidRDefault="00675DBE" w:rsidP="00675DBE">
      <w:pPr>
        <w:pStyle w:val="120"/>
        <w:ind w:left="1030"/>
      </w:pPr>
      <w:r>
        <w:t xml:space="preserve">54  </w:t>
      </w:r>
      <w:r>
        <w:tab/>
      </w:r>
      <w:r>
        <w:tab/>
        <w:t>ddr_we_n : OUT std_logic</w:t>
      </w:r>
    </w:p>
    <w:p w:rsidR="00675DBE" w:rsidRDefault="00675DBE" w:rsidP="00675DBE">
      <w:pPr>
        <w:pStyle w:val="120"/>
        <w:ind w:left="1030"/>
      </w:pPr>
      <w:r>
        <w:t xml:space="preserve">55  </w:t>
      </w:r>
      <w:r>
        <w:tab/>
      </w:r>
      <w:r>
        <w:tab/>
        <w:t>);</w:t>
      </w:r>
    </w:p>
    <w:p w:rsidR="00675DBE" w:rsidRDefault="00675DBE" w:rsidP="00675DBE">
      <w:pPr>
        <w:pStyle w:val="120"/>
        <w:ind w:left="1030"/>
      </w:pPr>
      <w:r>
        <w:t>56  end top;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100</w:t>
      </w:r>
      <w:r>
        <w:rPr>
          <w:rFonts w:hint="eastAsia"/>
        </w:rPr>
        <w:t>부터</w:t>
      </w:r>
      <w:r>
        <w:rPr>
          <w:rFonts w:hint="eastAsia"/>
        </w:rPr>
        <w:t xml:space="preserve"> 127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정했으며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129</w:t>
      </w:r>
      <w:r>
        <w:rPr>
          <w:rFonts w:hint="eastAsia"/>
        </w:rPr>
        <w:t>에서는</w:t>
      </w:r>
      <w:r>
        <w:rPr>
          <w:rFonts w:hint="eastAsia"/>
        </w:rPr>
        <w:t xml:space="preserve"> npi_128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언급하였습니다</w:t>
      </w:r>
      <w:r>
        <w:rPr>
          <w:rFonts w:hint="eastAsia"/>
        </w:rPr>
        <w:t xml:space="preserve">. </w:t>
      </w:r>
    </w:p>
    <w:p w:rsidR="00675DBE" w:rsidRDefault="00675DBE" w:rsidP="00675DBE">
      <w:pPr>
        <w:pStyle w:val="120"/>
        <w:ind w:left="1030"/>
      </w:pPr>
      <w:r>
        <w:t xml:space="preserve">57  </w:t>
      </w:r>
    </w:p>
    <w:p w:rsidR="00675DBE" w:rsidRDefault="00675DBE" w:rsidP="00675DBE">
      <w:pPr>
        <w:pStyle w:val="120"/>
        <w:ind w:left="1030"/>
      </w:pPr>
      <w:r>
        <w:t>58  architecture Behavioral of top is</w:t>
      </w:r>
    </w:p>
    <w:p w:rsidR="00675DBE" w:rsidRDefault="00675DBE" w:rsidP="00675DBE">
      <w:pPr>
        <w:pStyle w:val="120"/>
        <w:ind w:left="1030"/>
      </w:pPr>
      <w:r>
        <w:t xml:space="preserve">59  </w:t>
      </w:r>
      <w:r>
        <w:tab/>
      </w:r>
    </w:p>
    <w:p w:rsidR="00675DBE" w:rsidRDefault="00675DBE" w:rsidP="00675DBE">
      <w:pPr>
        <w:pStyle w:val="120"/>
        <w:ind w:left="1030"/>
      </w:pPr>
      <w:r>
        <w:t>99  begin</w:t>
      </w:r>
    </w:p>
    <w:p w:rsidR="00675DBE" w:rsidRDefault="00675DBE" w:rsidP="00675DBE">
      <w:pPr>
        <w:pStyle w:val="120"/>
        <w:ind w:left="1030"/>
      </w:pPr>
      <w:r>
        <w:lastRenderedPageBreak/>
        <w:t xml:space="preserve">100 </w:t>
      </w:r>
      <w:r>
        <w:tab/>
        <w:t>Inst_system: system PORT MAP(</w:t>
      </w:r>
    </w:p>
    <w:p w:rsidR="00675DBE" w:rsidRDefault="00675DBE" w:rsidP="00675DBE">
      <w:pPr>
        <w:pStyle w:val="120"/>
        <w:ind w:left="1030"/>
      </w:pPr>
      <w:r>
        <w:t xml:space="preserve">101 </w:t>
      </w:r>
      <w:r>
        <w:tab/>
      </w:r>
      <w:r>
        <w:tab/>
        <w:t>RS232_Uart_1_sout =&gt;RS232_Uart_1_sout  ,</w:t>
      </w:r>
    </w:p>
    <w:p w:rsidR="00675DBE" w:rsidRDefault="00675DBE" w:rsidP="00675DBE">
      <w:pPr>
        <w:pStyle w:val="120"/>
        <w:ind w:left="1030"/>
      </w:pPr>
      <w:r>
        <w:t xml:space="preserve">102 </w:t>
      </w:r>
      <w:r>
        <w:tab/>
      </w:r>
      <w:r>
        <w:tab/>
        <w:t>RS232_Uart_1_sin =&gt;RS232_Uart_1_sin  ,</w:t>
      </w:r>
    </w:p>
    <w:p w:rsidR="00675DBE" w:rsidRDefault="00675DBE" w:rsidP="00675DBE">
      <w:pPr>
        <w:pStyle w:val="120"/>
        <w:ind w:left="1030"/>
      </w:pPr>
      <w:r>
        <w:t xml:space="preserve">103 </w:t>
      </w:r>
      <w:r>
        <w:tab/>
      </w:r>
      <w:r>
        <w:tab/>
        <w:t>RESET =&gt;RESET  ,</w:t>
      </w:r>
    </w:p>
    <w:p w:rsidR="00675DBE" w:rsidRDefault="00675DBE" w:rsidP="00675DBE">
      <w:pPr>
        <w:pStyle w:val="120"/>
        <w:ind w:left="1030"/>
      </w:pPr>
      <w:r>
        <w:t xml:space="preserve">104 </w:t>
      </w:r>
      <w:r>
        <w:tab/>
      </w:r>
      <w:r>
        <w:tab/>
        <w:t>CLK_P =&gt;CLK_P  ,</w:t>
      </w:r>
    </w:p>
    <w:p w:rsidR="00675DBE" w:rsidRDefault="00675DBE" w:rsidP="00675DBE">
      <w:pPr>
        <w:pStyle w:val="120"/>
        <w:ind w:left="1030"/>
      </w:pPr>
      <w:r>
        <w:t xml:space="preserve">105 </w:t>
      </w:r>
      <w:r>
        <w:tab/>
      </w:r>
      <w:r>
        <w:tab/>
        <w:t>CLK_N =&gt;CLK_N  ,</w:t>
      </w:r>
    </w:p>
    <w:p w:rsidR="00675DBE" w:rsidRDefault="00675DBE" w:rsidP="00675DBE">
      <w:pPr>
        <w:pStyle w:val="120"/>
        <w:ind w:left="1030"/>
      </w:pPr>
      <w:r>
        <w:t xml:space="preserve">106 </w:t>
      </w:r>
      <w:r>
        <w:tab/>
      </w:r>
      <w:r>
        <w:tab/>
        <w:t>led =&gt; led,</w:t>
      </w:r>
    </w:p>
    <w:p w:rsidR="00675DBE" w:rsidRDefault="00675DBE" w:rsidP="00675DBE">
      <w:pPr>
        <w:pStyle w:val="120"/>
        <w:ind w:left="1030"/>
      </w:pPr>
      <w:r>
        <w:t xml:space="preserve">107 </w:t>
      </w:r>
      <w:r>
        <w:tab/>
      </w:r>
      <w:r>
        <w:tab/>
        <w:t>ddr_cke =&gt;ddr_cke  ,</w:t>
      </w:r>
    </w:p>
    <w:p w:rsidR="00675DBE" w:rsidRDefault="00675DBE" w:rsidP="00675DBE">
      <w:pPr>
        <w:pStyle w:val="120"/>
        <w:ind w:left="1030"/>
      </w:pPr>
      <w:r>
        <w:t xml:space="preserve">108 </w:t>
      </w:r>
      <w:r>
        <w:tab/>
      </w:r>
    </w:p>
    <w:p w:rsidR="00675DBE" w:rsidRDefault="00675DBE" w:rsidP="00675DBE">
      <w:pPr>
        <w:pStyle w:val="120"/>
        <w:ind w:left="1030"/>
      </w:pPr>
      <w:r>
        <w:t xml:space="preserve">124 </w:t>
      </w:r>
      <w:r>
        <w:tab/>
      </w:r>
      <w:r>
        <w:tab/>
        <w:t>npi_rd_ready =&gt;npi_rd_ready,</w:t>
      </w:r>
    </w:p>
    <w:p w:rsidR="00675DBE" w:rsidRDefault="00675DBE" w:rsidP="00675DBE">
      <w:pPr>
        <w:pStyle w:val="120"/>
        <w:ind w:left="1030"/>
      </w:pPr>
      <w:r>
        <w:t xml:space="preserve">125 </w:t>
      </w:r>
      <w:r>
        <w:tab/>
      </w:r>
      <w:r>
        <w:tab/>
        <w:t>npi_rd_fifo_full =&gt;npi_rd_fifo_full,</w:t>
      </w:r>
    </w:p>
    <w:p w:rsidR="00675DBE" w:rsidRDefault="00675DBE" w:rsidP="00675DBE">
      <w:pPr>
        <w:pStyle w:val="120"/>
        <w:ind w:left="1030"/>
      </w:pPr>
      <w:r>
        <w:t xml:space="preserve">126 </w:t>
      </w:r>
      <w:r>
        <w:tab/>
      </w:r>
      <w:r>
        <w:tab/>
        <w:t>npi_rd_fifo_empty =&gt;npi_rd_fifo_empty</w:t>
      </w:r>
    </w:p>
    <w:p w:rsidR="00675DBE" w:rsidRDefault="00675DBE" w:rsidP="00675DBE">
      <w:pPr>
        <w:pStyle w:val="120"/>
        <w:ind w:left="1030"/>
      </w:pPr>
      <w:r>
        <w:t xml:space="preserve">127 </w:t>
      </w:r>
      <w:r>
        <w:tab/>
        <w:t>);</w:t>
      </w:r>
    </w:p>
    <w:p w:rsidR="00675DBE" w:rsidRDefault="00675DBE" w:rsidP="00675DBE">
      <w:pPr>
        <w:pStyle w:val="120"/>
        <w:ind w:left="1030"/>
      </w:pPr>
      <w:r>
        <w:t xml:space="preserve">128 </w:t>
      </w:r>
    </w:p>
    <w:p w:rsidR="00675DBE" w:rsidRDefault="00675DBE" w:rsidP="00675DBE">
      <w:pPr>
        <w:pStyle w:val="120"/>
        <w:ind w:left="1030"/>
      </w:pPr>
      <w:r>
        <w:t xml:space="preserve">129 </w:t>
      </w:r>
      <w:r>
        <w:tab/>
        <w:t xml:space="preserve">npi_rd_fifo_rd_en &lt;= not npi_rd_fifo_empty when npi_rd_ready = '1' else '0'; </w:t>
      </w:r>
    </w:p>
    <w:p w:rsidR="00675DBE" w:rsidRDefault="00675DBE" w:rsidP="00675DBE">
      <w:pPr>
        <w:pStyle w:val="120"/>
        <w:ind w:left="1030"/>
      </w:pPr>
      <w:r>
        <w:t xml:space="preserve">130 </w:t>
      </w:r>
    </w:p>
    <w:p w:rsidR="00675DBE" w:rsidRDefault="00675DBE" w:rsidP="00675DBE">
      <w:pPr>
        <w:pStyle w:val="120"/>
        <w:ind w:left="1030"/>
      </w:pPr>
      <w:r>
        <w:t>131 end Behavioral;</w:t>
      </w:r>
    </w:p>
    <w:p w:rsidR="00675DBE" w:rsidRDefault="00675DBE" w:rsidP="00675DBE">
      <w:pPr>
        <w:pStyle w:val="120"/>
        <w:ind w:left="1030"/>
      </w:pPr>
      <w:r>
        <w:t>132</w:t>
      </w:r>
    </w:p>
    <w:p w:rsidR="00675DBE" w:rsidRDefault="00675DBE" w:rsidP="00675DBE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벤치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35</w:t>
      </w:r>
      <w:r>
        <w:rPr>
          <w:rFonts w:hint="eastAsia"/>
        </w:rPr>
        <w:t>부터</w:t>
      </w:r>
      <w:r>
        <w:rPr>
          <w:rFonts w:hint="eastAsia"/>
        </w:rPr>
        <w:t xml:space="preserve"> 66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포트에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34   </w:t>
      </w:r>
    </w:p>
    <w:p w:rsidR="00675DBE" w:rsidRDefault="00675DBE" w:rsidP="00675DBE">
      <w:pPr>
        <w:pStyle w:val="120"/>
        <w:ind w:left="1030"/>
      </w:pPr>
      <w:r>
        <w:t>35  ENTITY tb_bench IS</w:t>
      </w:r>
    </w:p>
    <w:p w:rsidR="00675DBE" w:rsidRDefault="00675DBE" w:rsidP="00675DBE">
      <w:pPr>
        <w:pStyle w:val="120"/>
        <w:ind w:left="1030"/>
      </w:pPr>
      <w:r>
        <w:t>36  END tb_bench;</w:t>
      </w:r>
    </w:p>
    <w:p w:rsidR="00675DBE" w:rsidRDefault="00675DBE" w:rsidP="00675DBE">
      <w:pPr>
        <w:pStyle w:val="120"/>
        <w:ind w:left="1030"/>
      </w:pPr>
      <w:r>
        <w:t xml:space="preserve">37   </w:t>
      </w:r>
    </w:p>
    <w:p w:rsidR="00675DBE" w:rsidRDefault="00675DBE" w:rsidP="00675DBE">
      <w:pPr>
        <w:pStyle w:val="120"/>
        <w:ind w:left="1030"/>
      </w:pPr>
      <w:r>
        <w:t xml:space="preserve">38  ARCHITECTURE behavior OF tb_bench IS </w:t>
      </w:r>
    </w:p>
    <w:p w:rsidR="00675DBE" w:rsidRDefault="00675DBE" w:rsidP="00675DBE">
      <w:pPr>
        <w:pStyle w:val="120"/>
        <w:ind w:left="1030"/>
      </w:pPr>
      <w:r>
        <w:t xml:space="preserve">39   </w:t>
      </w:r>
    </w:p>
    <w:p w:rsidR="00675DBE" w:rsidRDefault="00675DBE" w:rsidP="00675DBE">
      <w:pPr>
        <w:pStyle w:val="120"/>
        <w:ind w:left="1030"/>
      </w:pPr>
      <w:r>
        <w:t>40      -- Component Declaration for the Unit Under Test (UUT)</w:t>
      </w:r>
    </w:p>
    <w:p w:rsidR="00675DBE" w:rsidRDefault="00675DBE" w:rsidP="00675DBE">
      <w:pPr>
        <w:pStyle w:val="120"/>
        <w:ind w:left="1030"/>
      </w:pPr>
      <w:r>
        <w:t xml:space="preserve">41   </w:t>
      </w:r>
    </w:p>
    <w:p w:rsidR="00675DBE" w:rsidRDefault="00675DBE" w:rsidP="00675DBE">
      <w:pPr>
        <w:pStyle w:val="120"/>
        <w:ind w:left="1030"/>
      </w:pPr>
      <w:r>
        <w:t>42      COMPONENT top</w:t>
      </w:r>
    </w:p>
    <w:p w:rsidR="00675DBE" w:rsidRDefault="00675DBE" w:rsidP="00675DBE">
      <w:pPr>
        <w:pStyle w:val="120"/>
        <w:ind w:left="1030"/>
      </w:pPr>
      <w:r>
        <w:t>43      PORT(</w:t>
      </w:r>
    </w:p>
    <w:p w:rsidR="00675DBE" w:rsidRDefault="00675DBE" w:rsidP="00675DBE">
      <w:pPr>
        <w:pStyle w:val="120"/>
        <w:ind w:left="1030"/>
      </w:pPr>
      <w:r>
        <w:t xml:space="preserve">44  </w:t>
      </w:r>
      <w:r>
        <w:tab/>
      </w:r>
      <w:r>
        <w:tab/>
        <w:t>RS232_Uart_1_sin : IN std_logic;</w:t>
      </w:r>
    </w:p>
    <w:p w:rsidR="00675DBE" w:rsidRDefault="00675DBE" w:rsidP="00675DBE">
      <w:pPr>
        <w:pStyle w:val="120"/>
        <w:ind w:left="1030"/>
      </w:pPr>
      <w:r>
        <w:t xml:space="preserve">45  </w:t>
      </w:r>
      <w:r>
        <w:tab/>
      </w:r>
      <w:r>
        <w:tab/>
        <w:t>RESET : IN std_logic;</w:t>
      </w:r>
    </w:p>
    <w:p w:rsidR="00675DBE" w:rsidRDefault="00675DBE" w:rsidP="00675DBE">
      <w:pPr>
        <w:pStyle w:val="120"/>
        <w:ind w:left="1030"/>
      </w:pPr>
      <w:r>
        <w:t xml:space="preserve">46  </w:t>
      </w:r>
      <w:r>
        <w:tab/>
      </w:r>
      <w:r>
        <w:tab/>
        <w:t>CLK_P : IN std_logic;</w:t>
      </w:r>
    </w:p>
    <w:p w:rsidR="00675DBE" w:rsidRDefault="00675DBE" w:rsidP="00675DBE">
      <w:pPr>
        <w:pStyle w:val="120"/>
        <w:ind w:left="1030"/>
      </w:pPr>
      <w:r>
        <w:t xml:space="preserve">47  </w:t>
      </w:r>
      <w:r>
        <w:tab/>
      </w:r>
      <w:r>
        <w:tab/>
        <w:t xml:space="preserve">CLK_N : IN std_logic;    </w:t>
      </w:r>
    </w:p>
    <w:p w:rsidR="00675DBE" w:rsidRDefault="00675DBE" w:rsidP="00675DBE">
      <w:pPr>
        <w:pStyle w:val="120"/>
        <w:ind w:left="1030"/>
      </w:pPr>
      <w:r>
        <w:t xml:space="preserve">48  </w:t>
      </w:r>
      <w:r>
        <w:tab/>
      </w:r>
      <w:r>
        <w:tab/>
        <w:t xml:space="preserve">clk245_76mhz : IN std_logic;    </w:t>
      </w:r>
    </w:p>
    <w:p w:rsidR="00675DBE" w:rsidRDefault="00675DBE" w:rsidP="00675DBE">
      <w:pPr>
        <w:pStyle w:val="120"/>
        <w:ind w:left="1030"/>
      </w:pPr>
      <w:r>
        <w:t xml:space="preserve">49  </w:t>
      </w:r>
      <w:r>
        <w:tab/>
      </w:r>
      <w:r>
        <w:tab/>
        <w:t>led : OUT std_logic_vector(7 downto 0);</w:t>
      </w:r>
    </w:p>
    <w:p w:rsidR="00675DBE" w:rsidRDefault="00675DBE" w:rsidP="00675DBE">
      <w:pPr>
        <w:pStyle w:val="120"/>
        <w:ind w:left="1030"/>
      </w:pPr>
      <w:r>
        <w:t xml:space="preserve">50  </w:t>
      </w:r>
      <w:r>
        <w:tab/>
      </w:r>
      <w:r>
        <w:tab/>
        <w:t>ddr_dqs_p : INOUT std_logic_vector(3 downto 0);</w:t>
      </w:r>
    </w:p>
    <w:p w:rsidR="00675DBE" w:rsidRDefault="00675DBE" w:rsidP="00675DBE">
      <w:pPr>
        <w:pStyle w:val="120"/>
        <w:ind w:left="1030"/>
      </w:pPr>
      <w:r>
        <w:t xml:space="preserve">51  </w:t>
      </w:r>
      <w:r>
        <w:tab/>
      </w:r>
      <w:r>
        <w:tab/>
        <w:t>ddr_dqs_n : INOUT std_logic_vector(3 downto 0);</w:t>
      </w:r>
    </w:p>
    <w:p w:rsidR="00675DBE" w:rsidRDefault="00675DBE" w:rsidP="00675DBE">
      <w:pPr>
        <w:pStyle w:val="120"/>
        <w:ind w:left="1030"/>
      </w:pPr>
      <w:r>
        <w:t xml:space="preserve">52  </w:t>
      </w:r>
      <w:r>
        <w:tab/>
      </w:r>
      <w:r>
        <w:tab/>
        <w:t xml:space="preserve">ddr_dq : INOUT std_logic_vector(31 downto 0);      </w:t>
      </w:r>
    </w:p>
    <w:p w:rsidR="00675DBE" w:rsidRDefault="00675DBE" w:rsidP="00675DBE">
      <w:pPr>
        <w:pStyle w:val="120"/>
        <w:ind w:left="1030"/>
      </w:pPr>
      <w:r>
        <w:t xml:space="preserve">53  </w:t>
      </w:r>
      <w:r>
        <w:tab/>
      </w:r>
      <w:r>
        <w:tab/>
        <w:t>RS232_Uart_1_sout : OUT std_logic;</w:t>
      </w:r>
    </w:p>
    <w:p w:rsidR="00675DBE" w:rsidRDefault="00675DBE" w:rsidP="00675DBE">
      <w:pPr>
        <w:pStyle w:val="120"/>
        <w:ind w:left="1030"/>
      </w:pPr>
      <w:r>
        <w:t xml:space="preserve">54  </w:t>
      </w:r>
      <w:r>
        <w:tab/>
      </w:r>
      <w:r>
        <w:tab/>
        <w:t>ddr_cke : OUT std_logic_vector(0 to 0);</w:t>
      </w:r>
    </w:p>
    <w:p w:rsidR="00675DBE" w:rsidRDefault="00675DBE" w:rsidP="00675DBE">
      <w:pPr>
        <w:pStyle w:val="120"/>
        <w:ind w:left="1030"/>
      </w:pPr>
      <w:r>
        <w:t xml:space="preserve">55  </w:t>
      </w:r>
      <w:r>
        <w:tab/>
      </w:r>
      <w:r>
        <w:tab/>
        <w:t>ddr_dm : OUT std_logic_vector(3 downto 0);</w:t>
      </w:r>
    </w:p>
    <w:p w:rsidR="00675DBE" w:rsidRDefault="00675DBE" w:rsidP="00675DBE">
      <w:pPr>
        <w:pStyle w:val="120"/>
        <w:ind w:left="1030"/>
      </w:pPr>
      <w:r>
        <w:t xml:space="preserve">56  </w:t>
      </w:r>
      <w:r>
        <w:tab/>
      </w:r>
      <w:r>
        <w:tab/>
        <w:t>ddr_cas_n : OUT std_logic;</w:t>
      </w:r>
    </w:p>
    <w:p w:rsidR="00675DBE" w:rsidRDefault="00675DBE" w:rsidP="00675DBE">
      <w:pPr>
        <w:pStyle w:val="120"/>
        <w:ind w:left="1030"/>
      </w:pPr>
      <w:r>
        <w:t xml:space="preserve">57  </w:t>
      </w:r>
      <w:r>
        <w:tab/>
      </w:r>
      <w:r>
        <w:tab/>
        <w:t>ddr_ba : OUT std_logic_vector(1 downto 0);</w:t>
      </w:r>
    </w:p>
    <w:p w:rsidR="00675DBE" w:rsidRDefault="00675DBE" w:rsidP="00675DBE">
      <w:pPr>
        <w:pStyle w:val="120"/>
        <w:ind w:left="1030"/>
      </w:pPr>
      <w:r>
        <w:t xml:space="preserve">58  </w:t>
      </w:r>
      <w:r>
        <w:tab/>
      </w:r>
      <w:r>
        <w:tab/>
        <w:t>ddr_ck_n : OUT std_logic_vector(1 downto 0);</w:t>
      </w:r>
    </w:p>
    <w:p w:rsidR="00675DBE" w:rsidRDefault="00675DBE" w:rsidP="00675DBE">
      <w:pPr>
        <w:pStyle w:val="120"/>
        <w:ind w:left="1030"/>
      </w:pPr>
      <w:r>
        <w:t xml:space="preserve">59  </w:t>
      </w:r>
      <w:r>
        <w:tab/>
      </w:r>
      <w:r>
        <w:tab/>
        <w:t>ddr_cs_n : OUT std_logic_vector(1 downto 0);</w:t>
      </w:r>
    </w:p>
    <w:p w:rsidR="00675DBE" w:rsidRDefault="00675DBE" w:rsidP="00675DBE">
      <w:pPr>
        <w:pStyle w:val="120"/>
        <w:ind w:left="1030"/>
      </w:pPr>
      <w:r>
        <w:t xml:space="preserve">60  </w:t>
      </w:r>
      <w:r>
        <w:tab/>
      </w:r>
      <w:r>
        <w:tab/>
        <w:t>ddr_ck_p : OUT std_logic_vector(1 downto 0);</w:t>
      </w:r>
    </w:p>
    <w:p w:rsidR="00675DBE" w:rsidRDefault="00675DBE" w:rsidP="00675DBE">
      <w:pPr>
        <w:pStyle w:val="120"/>
        <w:ind w:left="1030"/>
      </w:pPr>
      <w:r>
        <w:t xml:space="preserve">61  </w:t>
      </w:r>
      <w:r>
        <w:tab/>
      </w:r>
      <w:r>
        <w:tab/>
        <w:t>ddr_odt : OUT std_logic_vector(1 downto 0);</w:t>
      </w:r>
    </w:p>
    <w:p w:rsidR="00675DBE" w:rsidRDefault="00675DBE" w:rsidP="00675DBE">
      <w:pPr>
        <w:pStyle w:val="120"/>
        <w:ind w:left="1030"/>
      </w:pPr>
      <w:r>
        <w:t xml:space="preserve">62  </w:t>
      </w:r>
      <w:r>
        <w:tab/>
      </w:r>
      <w:r>
        <w:tab/>
        <w:t>ddr_ras_n : OUT std_logic;</w:t>
      </w:r>
    </w:p>
    <w:p w:rsidR="00675DBE" w:rsidRDefault="00675DBE" w:rsidP="00675DBE">
      <w:pPr>
        <w:pStyle w:val="120"/>
        <w:ind w:left="1030"/>
      </w:pPr>
      <w:r>
        <w:t xml:space="preserve">63  </w:t>
      </w:r>
      <w:r>
        <w:tab/>
      </w:r>
      <w:r>
        <w:tab/>
        <w:t>ddr_addr : OUT std_logic_vector(12 downto 0);</w:t>
      </w:r>
    </w:p>
    <w:p w:rsidR="00675DBE" w:rsidRDefault="00675DBE" w:rsidP="00675DBE">
      <w:pPr>
        <w:pStyle w:val="120"/>
        <w:ind w:left="1030"/>
      </w:pPr>
      <w:r>
        <w:t xml:space="preserve">64  </w:t>
      </w:r>
      <w:r>
        <w:tab/>
      </w:r>
      <w:r>
        <w:tab/>
        <w:t>ddr_we_n : OUT std_logic</w:t>
      </w:r>
    </w:p>
    <w:p w:rsidR="00675DBE" w:rsidRDefault="00675DBE" w:rsidP="00675DBE">
      <w:pPr>
        <w:pStyle w:val="120"/>
        <w:ind w:left="1030"/>
      </w:pPr>
      <w:r>
        <w:t>65          );</w:t>
      </w:r>
    </w:p>
    <w:p w:rsidR="00675DBE" w:rsidRDefault="00675DBE" w:rsidP="00675DBE">
      <w:pPr>
        <w:pStyle w:val="120"/>
        <w:ind w:left="1030"/>
      </w:pPr>
      <w:r>
        <w:t>66      END COMPONENT;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71</w:t>
      </w:r>
      <w:r>
        <w:rPr>
          <w:rFonts w:hint="eastAsia"/>
        </w:rPr>
        <w:t>부터</w:t>
      </w:r>
      <w:r>
        <w:rPr>
          <w:rFonts w:hint="eastAsia"/>
        </w:rPr>
        <w:t xml:space="preserve"> 88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정의하였습니다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67     </w:t>
      </w:r>
    </w:p>
    <w:p w:rsidR="00675DBE" w:rsidRDefault="00675DBE" w:rsidP="00675DBE">
      <w:pPr>
        <w:pStyle w:val="120"/>
        <w:ind w:left="1030"/>
      </w:pPr>
      <w:r>
        <w:t xml:space="preserve">68     -- No clocks detected in port list. Replace &lt;clock&gt; below with </w:t>
      </w:r>
    </w:p>
    <w:p w:rsidR="00675DBE" w:rsidRDefault="00675DBE" w:rsidP="00675DBE">
      <w:pPr>
        <w:pStyle w:val="120"/>
        <w:ind w:left="1030"/>
      </w:pPr>
      <w:r>
        <w:t xml:space="preserve">69     -- appropriate port name </w:t>
      </w:r>
    </w:p>
    <w:p w:rsidR="00675DBE" w:rsidRDefault="00675DBE" w:rsidP="00675DBE">
      <w:pPr>
        <w:pStyle w:val="120"/>
        <w:ind w:left="1030"/>
      </w:pPr>
      <w:r>
        <w:lastRenderedPageBreak/>
        <w:t xml:space="preserve">70     </w:t>
      </w:r>
      <w:r>
        <w:tab/>
        <w:t xml:space="preserve">COMPONENT ddr2 </w:t>
      </w:r>
    </w:p>
    <w:p w:rsidR="00675DBE" w:rsidRDefault="00675DBE" w:rsidP="00675DBE">
      <w:pPr>
        <w:pStyle w:val="120"/>
        <w:ind w:left="1030"/>
      </w:pPr>
      <w:r>
        <w:t xml:space="preserve">71     </w:t>
      </w:r>
      <w:r>
        <w:tab/>
        <w:t xml:space="preserve">--COMPONENT ddr2_model </w:t>
      </w:r>
    </w:p>
    <w:p w:rsidR="00675DBE" w:rsidRDefault="00675DBE" w:rsidP="00675DBE">
      <w:pPr>
        <w:pStyle w:val="120"/>
        <w:ind w:left="1030"/>
      </w:pPr>
      <w:r>
        <w:t xml:space="preserve">72  </w:t>
      </w:r>
      <w:r>
        <w:tab/>
        <w:t>PORT(</w:t>
      </w:r>
    </w:p>
    <w:p w:rsidR="00675DBE" w:rsidRDefault="00675DBE" w:rsidP="00675DBE">
      <w:pPr>
        <w:pStyle w:val="120"/>
        <w:ind w:left="1030"/>
      </w:pPr>
      <w:r>
        <w:t xml:space="preserve">73  </w:t>
      </w:r>
      <w:r>
        <w:tab/>
      </w:r>
      <w:r>
        <w:tab/>
        <w:t>ck : IN std_logic;</w:t>
      </w:r>
    </w:p>
    <w:p w:rsidR="00675DBE" w:rsidRDefault="00675DBE" w:rsidP="00675DBE">
      <w:pPr>
        <w:pStyle w:val="120"/>
        <w:ind w:left="1030"/>
      </w:pPr>
      <w:r>
        <w:t xml:space="preserve">74  </w:t>
      </w:r>
      <w:r>
        <w:tab/>
      </w:r>
      <w:r>
        <w:tab/>
        <w:t>ck_n : IN std_logic;</w:t>
      </w:r>
    </w:p>
    <w:p w:rsidR="00675DBE" w:rsidRDefault="00675DBE" w:rsidP="00675DBE">
      <w:pPr>
        <w:pStyle w:val="120"/>
        <w:ind w:left="1030"/>
      </w:pPr>
      <w:r>
        <w:t xml:space="preserve">75  </w:t>
      </w:r>
      <w:r>
        <w:tab/>
      </w:r>
      <w:r>
        <w:tab/>
        <w:t>cke : IN std_logic;</w:t>
      </w:r>
    </w:p>
    <w:p w:rsidR="00675DBE" w:rsidRDefault="00675DBE" w:rsidP="00675DBE">
      <w:pPr>
        <w:pStyle w:val="120"/>
        <w:ind w:left="1030"/>
      </w:pPr>
      <w:r>
        <w:t xml:space="preserve">76  </w:t>
      </w:r>
      <w:r>
        <w:tab/>
      </w:r>
      <w:r>
        <w:tab/>
        <w:t>cs_n : IN std_logic;</w:t>
      </w:r>
    </w:p>
    <w:p w:rsidR="00675DBE" w:rsidRDefault="00675DBE" w:rsidP="00675DBE">
      <w:pPr>
        <w:pStyle w:val="120"/>
        <w:ind w:left="1030"/>
      </w:pPr>
      <w:r>
        <w:t xml:space="preserve">77  </w:t>
      </w:r>
      <w:r>
        <w:tab/>
      </w:r>
      <w:r>
        <w:tab/>
        <w:t>ras_n : IN std_logic;</w:t>
      </w:r>
    </w:p>
    <w:p w:rsidR="00675DBE" w:rsidRDefault="00675DBE" w:rsidP="00675DBE">
      <w:pPr>
        <w:pStyle w:val="120"/>
        <w:ind w:left="1030"/>
      </w:pPr>
      <w:r>
        <w:t xml:space="preserve">78  </w:t>
      </w:r>
      <w:r>
        <w:tab/>
      </w:r>
      <w:r>
        <w:tab/>
        <w:t>cas_n : IN std_logic;</w:t>
      </w:r>
    </w:p>
    <w:p w:rsidR="00675DBE" w:rsidRDefault="00675DBE" w:rsidP="00675DBE">
      <w:pPr>
        <w:pStyle w:val="120"/>
        <w:ind w:left="1030"/>
      </w:pPr>
      <w:r>
        <w:t xml:space="preserve">79  </w:t>
      </w:r>
      <w:r>
        <w:tab/>
      </w:r>
      <w:r>
        <w:tab/>
        <w:t>we_n : IN std_logic;</w:t>
      </w:r>
    </w:p>
    <w:p w:rsidR="00675DBE" w:rsidRDefault="00675DBE" w:rsidP="00675DBE">
      <w:pPr>
        <w:pStyle w:val="120"/>
        <w:ind w:left="1030"/>
      </w:pPr>
      <w:r>
        <w:t xml:space="preserve">80  </w:t>
      </w:r>
      <w:r>
        <w:tab/>
      </w:r>
      <w:r>
        <w:tab/>
        <w:t>dm_rdqs : INOUT std_logic_vector(1 downto 0);</w:t>
      </w:r>
    </w:p>
    <w:p w:rsidR="00675DBE" w:rsidRDefault="00675DBE" w:rsidP="00675DBE">
      <w:pPr>
        <w:pStyle w:val="120"/>
        <w:ind w:left="1030"/>
      </w:pPr>
      <w:r>
        <w:t xml:space="preserve">81  </w:t>
      </w:r>
      <w:r>
        <w:tab/>
      </w:r>
      <w:r>
        <w:tab/>
        <w:t>ba : IN std_logic_vector(1 downto 0);</w:t>
      </w:r>
    </w:p>
    <w:p w:rsidR="00675DBE" w:rsidRDefault="00675DBE" w:rsidP="00675DBE">
      <w:pPr>
        <w:pStyle w:val="120"/>
        <w:ind w:left="1030"/>
      </w:pPr>
      <w:r>
        <w:t xml:space="preserve">82  </w:t>
      </w:r>
      <w:r>
        <w:tab/>
      </w:r>
      <w:r>
        <w:tab/>
        <w:t>addr : IN std_logic_vector(12 downto 0);</w:t>
      </w:r>
    </w:p>
    <w:p w:rsidR="00675DBE" w:rsidRDefault="00675DBE" w:rsidP="00675DBE">
      <w:pPr>
        <w:pStyle w:val="120"/>
        <w:ind w:left="1030"/>
      </w:pPr>
      <w:r>
        <w:t xml:space="preserve">83  </w:t>
      </w:r>
      <w:r>
        <w:tab/>
      </w:r>
      <w:r>
        <w:tab/>
        <w:t xml:space="preserve">dq : INOUT std_logic_vector(15 downto 0);       </w:t>
      </w:r>
    </w:p>
    <w:p w:rsidR="00675DBE" w:rsidRDefault="00675DBE" w:rsidP="00675DBE">
      <w:pPr>
        <w:pStyle w:val="120"/>
        <w:ind w:left="1030"/>
      </w:pPr>
      <w:r>
        <w:t xml:space="preserve">84  </w:t>
      </w:r>
      <w:r>
        <w:tab/>
      </w:r>
      <w:r>
        <w:tab/>
        <w:t>dqs : INOUT std_logic_vector(1 downto 0);</w:t>
      </w:r>
    </w:p>
    <w:p w:rsidR="00675DBE" w:rsidRDefault="00675DBE" w:rsidP="00675DBE">
      <w:pPr>
        <w:pStyle w:val="120"/>
        <w:ind w:left="1030"/>
      </w:pPr>
      <w:r>
        <w:t xml:space="preserve">85  </w:t>
      </w:r>
      <w:r>
        <w:tab/>
      </w:r>
      <w:r>
        <w:tab/>
        <w:t>dqs_n : INOUT std_logic_vector(1 downto 0);</w:t>
      </w:r>
    </w:p>
    <w:p w:rsidR="00675DBE" w:rsidRDefault="00675DBE" w:rsidP="00675DBE">
      <w:pPr>
        <w:pStyle w:val="120"/>
        <w:ind w:left="1030"/>
      </w:pPr>
      <w:r>
        <w:t xml:space="preserve">86  </w:t>
      </w:r>
      <w:r>
        <w:tab/>
      </w:r>
      <w:r>
        <w:tab/>
        <w:t>rdqs_n: OUT std_logic_vector(1 downto 0);</w:t>
      </w:r>
      <w:r>
        <w:tab/>
      </w:r>
    </w:p>
    <w:p w:rsidR="00675DBE" w:rsidRDefault="00675DBE" w:rsidP="00675DBE">
      <w:pPr>
        <w:pStyle w:val="120"/>
        <w:ind w:left="1030"/>
      </w:pPr>
      <w:r>
        <w:t xml:space="preserve">87  </w:t>
      </w:r>
      <w:r>
        <w:tab/>
      </w:r>
      <w:r>
        <w:tab/>
        <w:t>odt : in std_logic);</w:t>
      </w:r>
    </w:p>
    <w:p w:rsidR="00675DBE" w:rsidRDefault="00675DBE" w:rsidP="00675DBE">
      <w:pPr>
        <w:pStyle w:val="120"/>
        <w:ind w:left="1030"/>
      </w:pPr>
      <w:r>
        <w:t xml:space="preserve">88  </w:t>
      </w:r>
      <w:r>
        <w:tab/>
        <w:t>END COMPONENT;</w:t>
      </w:r>
    </w:p>
    <w:p w:rsidR="00675DBE" w:rsidRDefault="00675DBE" w:rsidP="00675DBE">
      <w:pPr>
        <w:pStyle w:val="120"/>
        <w:ind w:left="1030"/>
      </w:pPr>
      <w:r>
        <w:t xml:space="preserve">89   </w:t>
      </w:r>
    </w:p>
    <w:p w:rsidR="00675DBE" w:rsidRDefault="00675DBE" w:rsidP="00675DBE">
      <w:pPr>
        <w:pStyle w:val="120"/>
        <w:ind w:left="1030"/>
      </w:pPr>
      <w:r>
        <w:t>111 BEGIN</w:t>
      </w:r>
    </w:p>
    <w:p w:rsidR="00675DBE" w:rsidRDefault="00675DBE" w:rsidP="00675DBE">
      <w:pPr>
        <w:pStyle w:val="120"/>
        <w:ind w:left="1030"/>
      </w:pPr>
      <w:r>
        <w:t>112 --</w:t>
      </w:r>
      <w:r>
        <w:tab/>
        <w:t>fpga_0_clk_1_sys_clk_pin &lt;= not fpga_0_clk_1_sys_clk_pin after 4 ns;   --- 125mhz</w:t>
      </w:r>
    </w:p>
    <w:p w:rsidR="00675DBE" w:rsidRDefault="00675DBE" w:rsidP="00675DBE">
      <w:pPr>
        <w:pStyle w:val="120"/>
        <w:ind w:left="1030"/>
      </w:pPr>
      <w:r>
        <w:t>113 --</w:t>
      </w:r>
      <w:r>
        <w:tab/>
        <w:t xml:space="preserve">fpga_0_clk_1_sys_clk_pin &lt;= not fpga_0_clk_1_sys_clk_pin after 20 ns;   --- 25mhz </w:t>
      </w:r>
    </w:p>
    <w:p w:rsidR="00675DBE" w:rsidRDefault="00675DBE" w:rsidP="00675DBE">
      <w:pPr>
        <w:pStyle w:val="120"/>
        <w:ind w:left="1030"/>
      </w:pPr>
      <w:r>
        <w:t xml:space="preserve">114 </w:t>
      </w:r>
    </w:p>
    <w:p w:rsidR="00675DBE" w:rsidRDefault="00675DBE" w:rsidP="00675DBE">
      <w:pPr>
        <w:pStyle w:val="120"/>
        <w:ind w:left="1030"/>
      </w:pPr>
      <w:r>
        <w:t xml:space="preserve">115 </w:t>
      </w:r>
      <w:r>
        <w:tab/>
        <w:t>CLK_P &lt;= not CLK_P after 5.0 ns;</w:t>
      </w:r>
    </w:p>
    <w:p w:rsidR="00675DBE" w:rsidRDefault="00675DBE" w:rsidP="00675DBE">
      <w:pPr>
        <w:pStyle w:val="120"/>
        <w:ind w:left="1030"/>
      </w:pPr>
      <w:r>
        <w:t xml:space="preserve">116 </w:t>
      </w:r>
      <w:r>
        <w:tab/>
        <w:t>CLK_N &lt;= not CLK_P;</w:t>
      </w:r>
    </w:p>
    <w:p w:rsidR="00675DBE" w:rsidRDefault="00675DBE" w:rsidP="00675DBE">
      <w:pPr>
        <w:pStyle w:val="120"/>
        <w:ind w:left="1030"/>
      </w:pPr>
      <w:r>
        <w:t xml:space="preserve">117 </w:t>
      </w:r>
      <w:r>
        <w:tab/>
        <w:t>RESET &lt;= '1' after 500 ns;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118</w:t>
      </w:r>
      <w:r>
        <w:rPr>
          <w:rFonts w:hint="eastAsia"/>
        </w:rPr>
        <w:t>에서는</w:t>
      </w:r>
      <w:r>
        <w:rPr>
          <w:rFonts w:hint="eastAsia"/>
        </w:rPr>
        <w:t xml:space="preserve"> npi_rd_fifo_clk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공급될</w:t>
      </w:r>
      <w:r>
        <w:rPr>
          <w:rFonts w:hint="eastAsia"/>
        </w:rPr>
        <w:t xml:space="preserve"> </w:t>
      </w:r>
      <w:r>
        <w:rPr>
          <w:rFonts w:hint="eastAsia"/>
        </w:rPr>
        <w:t>클럭을</w:t>
      </w:r>
      <w:r>
        <w:rPr>
          <w:rFonts w:hint="eastAsia"/>
        </w:rPr>
        <w:t xml:space="preserve"> </w:t>
      </w:r>
      <w:r>
        <w:rPr>
          <w:rFonts w:hint="eastAsia"/>
        </w:rPr>
        <w:t>정의하고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현재는</w:t>
      </w:r>
      <w:r>
        <w:rPr>
          <w:rFonts w:hint="eastAsia"/>
        </w:rPr>
        <w:t xml:space="preserve"> 245.76Mhz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시키고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118 </w:t>
      </w:r>
      <w:r>
        <w:tab/>
        <w:t xml:space="preserve">clk245_76mhz &lt;= not clk245_76mhz after 2.034 ns; </w:t>
      </w:r>
    </w:p>
    <w:p w:rsidR="00675DBE" w:rsidRDefault="00675DBE" w:rsidP="00675DBE">
      <w:pPr>
        <w:pStyle w:val="120"/>
        <w:ind w:left="1030"/>
      </w:pPr>
      <w:r>
        <w:t xml:space="preserve">119 </w:t>
      </w:r>
      <w:r>
        <w:tab/>
        <w:t xml:space="preserve">--clk245_76mhz &lt;= not clk245_76mhz after 1.034 ns; </w:t>
      </w:r>
    </w:p>
    <w:p w:rsidR="00675DBE" w:rsidRDefault="00675DBE" w:rsidP="00675DBE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120</w:t>
      </w:r>
      <w:r>
        <w:rPr>
          <w:rFonts w:hint="eastAsia"/>
        </w:rPr>
        <w:t>부터</w:t>
      </w:r>
      <w:r>
        <w:rPr>
          <w:rFonts w:hint="eastAsia"/>
        </w:rPr>
        <w:t xml:space="preserve"> 179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모델과</w:t>
      </w:r>
      <w:r>
        <w:rPr>
          <w:rFonts w:hint="eastAsia"/>
        </w:rPr>
        <w:t xml:space="preserve"> </w:t>
      </w:r>
      <w:r>
        <w:rPr>
          <w:rFonts w:hint="eastAsia"/>
        </w:rPr>
        <w:t>시스템간의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120 </w:t>
      </w:r>
    </w:p>
    <w:p w:rsidR="00675DBE" w:rsidRDefault="00675DBE" w:rsidP="00675DBE">
      <w:pPr>
        <w:pStyle w:val="120"/>
        <w:ind w:left="1030"/>
      </w:pPr>
      <w:r>
        <w:t xml:space="preserve">121 </w:t>
      </w:r>
      <w:r>
        <w:tab/>
        <w:t>-- Instantiate the Unit Under Test (UUT)</w:t>
      </w:r>
    </w:p>
    <w:p w:rsidR="00675DBE" w:rsidRDefault="00675DBE" w:rsidP="00675DBE">
      <w:pPr>
        <w:pStyle w:val="120"/>
        <w:ind w:left="1030"/>
      </w:pPr>
      <w:r>
        <w:t>122    uut: top PORT MAP (</w:t>
      </w:r>
    </w:p>
    <w:p w:rsidR="00675DBE" w:rsidRDefault="00675DBE" w:rsidP="00675DBE">
      <w:pPr>
        <w:pStyle w:val="120"/>
        <w:ind w:left="1030"/>
      </w:pPr>
      <w:r>
        <w:t xml:space="preserve">123 </w:t>
      </w:r>
      <w:r>
        <w:tab/>
      </w:r>
      <w:r>
        <w:tab/>
        <w:t>RS232_Uart_1_sin =&gt; RS232_Uart_1_sin,</w:t>
      </w:r>
    </w:p>
    <w:p w:rsidR="00675DBE" w:rsidRDefault="00675DBE" w:rsidP="00675DBE">
      <w:pPr>
        <w:pStyle w:val="120"/>
        <w:ind w:left="1030"/>
      </w:pPr>
      <w:r>
        <w:t xml:space="preserve">124 </w:t>
      </w:r>
      <w:r>
        <w:tab/>
      </w:r>
      <w:r>
        <w:tab/>
        <w:t xml:space="preserve">clk245_76mhz =&gt; clk245_76mhz, </w:t>
      </w:r>
    </w:p>
    <w:p w:rsidR="00675DBE" w:rsidRDefault="00675DBE" w:rsidP="00675DBE">
      <w:pPr>
        <w:pStyle w:val="120"/>
        <w:ind w:left="1030"/>
      </w:pPr>
      <w:r>
        <w:t xml:space="preserve">125 </w:t>
      </w:r>
      <w:r>
        <w:tab/>
      </w:r>
      <w:r>
        <w:tab/>
        <w:t>RESET =&gt; RESET,</w:t>
      </w:r>
    </w:p>
    <w:p w:rsidR="00675DBE" w:rsidRDefault="00675DBE" w:rsidP="00675DBE">
      <w:pPr>
        <w:pStyle w:val="120"/>
        <w:ind w:left="1030"/>
      </w:pPr>
      <w:r>
        <w:t xml:space="preserve">126 </w:t>
      </w:r>
      <w:r>
        <w:tab/>
      </w:r>
      <w:r>
        <w:tab/>
        <w:t>CLK_P =&gt; CLK_P,</w:t>
      </w:r>
    </w:p>
    <w:p w:rsidR="00675DBE" w:rsidRDefault="00675DBE" w:rsidP="00675DBE">
      <w:pPr>
        <w:pStyle w:val="120"/>
        <w:ind w:left="1030"/>
      </w:pPr>
      <w:r>
        <w:t xml:space="preserve">127 </w:t>
      </w:r>
      <w:r>
        <w:tab/>
      </w:r>
      <w:r>
        <w:tab/>
        <w:t>CLK_N =&gt; CLK_N,</w:t>
      </w:r>
    </w:p>
    <w:p w:rsidR="00675DBE" w:rsidRDefault="00675DBE" w:rsidP="00675DBE">
      <w:pPr>
        <w:pStyle w:val="120"/>
        <w:ind w:left="1030"/>
      </w:pPr>
      <w:r>
        <w:t xml:space="preserve">128 </w:t>
      </w:r>
      <w:r>
        <w:tab/>
      </w:r>
      <w:r>
        <w:tab/>
        <w:t>ddr_dqs_p =&gt; ddr_dqs_p,</w:t>
      </w:r>
    </w:p>
    <w:p w:rsidR="00675DBE" w:rsidRDefault="00675DBE" w:rsidP="00675DBE">
      <w:pPr>
        <w:pStyle w:val="120"/>
        <w:ind w:left="1030"/>
      </w:pPr>
      <w:r>
        <w:t xml:space="preserve">129 </w:t>
      </w:r>
      <w:r>
        <w:tab/>
      </w:r>
      <w:r>
        <w:tab/>
        <w:t>ddr_dqs_n =&gt; ddr_dqs_n,</w:t>
      </w:r>
    </w:p>
    <w:p w:rsidR="00675DBE" w:rsidRDefault="00675DBE" w:rsidP="00675DBE">
      <w:pPr>
        <w:pStyle w:val="120"/>
        <w:ind w:left="1030"/>
      </w:pPr>
      <w:r>
        <w:t xml:space="preserve">130 </w:t>
      </w:r>
      <w:r>
        <w:tab/>
      </w:r>
      <w:r>
        <w:tab/>
        <w:t>ddr_dq =&gt; ddr_dq,</w:t>
      </w:r>
    </w:p>
    <w:p w:rsidR="00675DBE" w:rsidRDefault="00675DBE" w:rsidP="00675DBE">
      <w:pPr>
        <w:pStyle w:val="120"/>
        <w:ind w:left="1030"/>
      </w:pPr>
      <w:r>
        <w:t xml:space="preserve">131 </w:t>
      </w:r>
      <w:r>
        <w:tab/>
      </w:r>
      <w:r>
        <w:tab/>
        <w:t>led =&gt; led,</w:t>
      </w:r>
    </w:p>
    <w:p w:rsidR="00675DBE" w:rsidRDefault="00675DBE" w:rsidP="00675DBE">
      <w:pPr>
        <w:pStyle w:val="120"/>
        <w:ind w:left="1030"/>
      </w:pPr>
      <w:r>
        <w:t xml:space="preserve">132 </w:t>
      </w:r>
      <w:r>
        <w:tab/>
      </w:r>
      <w:r>
        <w:tab/>
        <w:t>RS232_Uart_1_sout =&gt; RS232_Uart_1_sout,</w:t>
      </w:r>
    </w:p>
    <w:p w:rsidR="00675DBE" w:rsidRDefault="00675DBE" w:rsidP="00675DBE">
      <w:pPr>
        <w:pStyle w:val="120"/>
        <w:ind w:left="1030"/>
      </w:pPr>
      <w:r>
        <w:t xml:space="preserve">133 </w:t>
      </w:r>
      <w:r>
        <w:tab/>
      </w:r>
      <w:r>
        <w:tab/>
        <w:t>ddr_cke =&gt; ddr_cke,</w:t>
      </w:r>
    </w:p>
    <w:p w:rsidR="00675DBE" w:rsidRDefault="00675DBE" w:rsidP="00675DBE">
      <w:pPr>
        <w:pStyle w:val="120"/>
        <w:ind w:left="1030"/>
      </w:pPr>
      <w:r>
        <w:t xml:space="preserve">134 </w:t>
      </w:r>
      <w:r>
        <w:tab/>
      </w:r>
      <w:r>
        <w:tab/>
        <w:t>ddr_dm =&gt; ddr_dm,</w:t>
      </w:r>
    </w:p>
    <w:p w:rsidR="00675DBE" w:rsidRDefault="00675DBE" w:rsidP="00675DBE">
      <w:pPr>
        <w:pStyle w:val="120"/>
        <w:ind w:left="1030"/>
      </w:pPr>
      <w:r>
        <w:t xml:space="preserve">135 </w:t>
      </w:r>
      <w:r>
        <w:tab/>
      </w:r>
      <w:r>
        <w:tab/>
        <w:t>ddr_cas_n =&gt; ddr_cas_n,</w:t>
      </w:r>
    </w:p>
    <w:p w:rsidR="00675DBE" w:rsidRDefault="00675DBE" w:rsidP="00675DBE">
      <w:pPr>
        <w:pStyle w:val="120"/>
        <w:ind w:left="1030"/>
      </w:pPr>
      <w:r>
        <w:t xml:space="preserve">136 </w:t>
      </w:r>
      <w:r>
        <w:tab/>
      </w:r>
      <w:r>
        <w:tab/>
        <w:t>ddr_ba =&gt; ddr_ba,</w:t>
      </w:r>
    </w:p>
    <w:p w:rsidR="00675DBE" w:rsidRDefault="00675DBE" w:rsidP="00675DBE">
      <w:pPr>
        <w:pStyle w:val="120"/>
        <w:ind w:left="1030"/>
      </w:pPr>
      <w:r>
        <w:t xml:space="preserve">137 </w:t>
      </w:r>
      <w:r>
        <w:tab/>
      </w:r>
      <w:r>
        <w:tab/>
        <w:t>ddr_ck_n =&gt; ddr_ck_n,</w:t>
      </w:r>
    </w:p>
    <w:p w:rsidR="00675DBE" w:rsidRDefault="00675DBE" w:rsidP="00675DBE">
      <w:pPr>
        <w:pStyle w:val="120"/>
        <w:ind w:left="1030"/>
      </w:pPr>
      <w:r>
        <w:t xml:space="preserve">138 </w:t>
      </w:r>
      <w:r>
        <w:tab/>
      </w:r>
      <w:r>
        <w:tab/>
        <w:t>ddr_ck_p =&gt; ddr_ck_p,</w:t>
      </w:r>
    </w:p>
    <w:p w:rsidR="00675DBE" w:rsidRDefault="00675DBE" w:rsidP="00675DBE">
      <w:pPr>
        <w:pStyle w:val="120"/>
        <w:ind w:left="1030"/>
      </w:pPr>
      <w:r>
        <w:t xml:space="preserve">139 </w:t>
      </w:r>
      <w:r>
        <w:tab/>
      </w:r>
      <w:r>
        <w:tab/>
        <w:t>ddr_cs_n =&gt; ddr_cs_n,</w:t>
      </w:r>
    </w:p>
    <w:p w:rsidR="00675DBE" w:rsidRDefault="00675DBE" w:rsidP="00675DBE">
      <w:pPr>
        <w:pStyle w:val="120"/>
        <w:ind w:left="1030"/>
      </w:pPr>
      <w:r>
        <w:t xml:space="preserve">140 </w:t>
      </w:r>
      <w:r>
        <w:tab/>
      </w:r>
      <w:r>
        <w:tab/>
        <w:t>ddr_odt =&gt; ddr_odt,</w:t>
      </w:r>
    </w:p>
    <w:p w:rsidR="00675DBE" w:rsidRDefault="00675DBE" w:rsidP="00675DBE">
      <w:pPr>
        <w:pStyle w:val="120"/>
        <w:ind w:left="1030"/>
      </w:pPr>
      <w:r>
        <w:t xml:space="preserve">141 </w:t>
      </w:r>
      <w:r>
        <w:tab/>
      </w:r>
      <w:r>
        <w:tab/>
        <w:t>ddr_ras_n =&gt; ddr_ras_n,</w:t>
      </w:r>
    </w:p>
    <w:p w:rsidR="00675DBE" w:rsidRDefault="00675DBE" w:rsidP="00675DBE">
      <w:pPr>
        <w:pStyle w:val="120"/>
        <w:ind w:left="1030"/>
      </w:pPr>
      <w:r>
        <w:t xml:space="preserve">142 </w:t>
      </w:r>
      <w:r>
        <w:tab/>
      </w:r>
      <w:r>
        <w:tab/>
        <w:t>ddr_addr =&gt; ddr_addr,</w:t>
      </w:r>
    </w:p>
    <w:p w:rsidR="00675DBE" w:rsidRDefault="00675DBE" w:rsidP="00675DBE">
      <w:pPr>
        <w:pStyle w:val="120"/>
        <w:ind w:left="1030"/>
      </w:pPr>
      <w:r>
        <w:t xml:space="preserve">143 </w:t>
      </w:r>
      <w:r>
        <w:tab/>
      </w:r>
      <w:r>
        <w:tab/>
        <w:t>ddr_we_n =&gt; ddr_we_n</w:t>
      </w:r>
    </w:p>
    <w:p w:rsidR="00675DBE" w:rsidRDefault="00675DBE" w:rsidP="00675DBE">
      <w:pPr>
        <w:pStyle w:val="120"/>
        <w:ind w:left="1030"/>
      </w:pPr>
      <w:r>
        <w:t>144         );</w:t>
      </w:r>
    </w:p>
    <w:p w:rsidR="00675DBE" w:rsidRPr="005C577A" w:rsidRDefault="00675DBE" w:rsidP="00675DBE">
      <w:pPr>
        <w:pStyle w:val="af1"/>
      </w:pPr>
      <w:r>
        <w:rPr>
          <w:rFonts w:hint="eastAsia"/>
        </w:rPr>
        <w:lastRenderedPageBreak/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외부에는</w:t>
      </w:r>
      <w:r>
        <w:rPr>
          <w:rFonts w:hint="eastAsia"/>
        </w:rPr>
        <w:t xml:space="preserve"> 16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2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준비되어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특별히</w:t>
      </w:r>
      <w:r>
        <w:rPr>
          <w:rFonts w:hint="eastAsia"/>
        </w:rPr>
        <w:t xml:space="preserve"> 160</w:t>
      </w:r>
      <w:r>
        <w:rPr>
          <w:rFonts w:hint="eastAsia"/>
        </w:rPr>
        <w:t>라인의</w:t>
      </w:r>
      <w:r>
        <w:rPr>
          <w:rFonts w:hint="eastAsia"/>
        </w:rPr>
        <w:t xml:space="preserve"> rdqs_n</w:t>
      </w:r>
      <w:r>
        <w:rPr>
          <w:rFonts w:hint="eastAsia"/>
        </w:rPr>
        <w:t>은</w:t>
      </w:r>
      <w:r>
        <w:rPr>
          <w:rFonts w:hint="eastAsia"/>
        </w:rPr>
        <w:t xml:space="preserve"> open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r>
        <w:rPr>
          <w:rFonts w:hint="eastAsia"/>
        </w:rPr>
        <w:t>.</w:t>
      </w:r>
    </w:p>
    <w:p w:rsidR="00675DBE" w:rsidRDefault="00675DBE" w:rsidP="00675DBE">
      <w:pPr>
        <w:pStyle w:val="120"/>
        <w:ind w:left="1030"/>
      </w:pPr>
      <w:r>
        <w:t xml:space="preserve">145 </w:t>
      </w:r>
    </w:p>
    <w:p w:rsidR="00675DBE" w:rsidRDefault="00675DBE" w:rsidP="00675DBE">
      <w:pPr>
        <w:pStyle w:val="120"/>
        <w:ind w:left="1030"/>
      </w:pPr>
      <w:r>
        <w:t xml:space="preserve">146 </w:t>
      </w:r>
      <w:r>
        <w:tab/>
      </w:r>
      <w:r>
        <w:tab/>
        <w:t>ddr2_u0 : ddr2 port map (</w:t>
      </w:r>
    </w:p>
    <w:p w:rsidR="00675DBE" w:rsidRDefault="00675DBE" w:rsidP="00675DBE">
      <w:pPr>
        <w:pStyle w:val="120"/>
        <w:ind w:left="1030"/>
      </w:pPr>
      <w:r>
        <w:t xml:space="preserve">147 </w:t>
      </w:r>
      <w:r>
        <w:tab/>
      </w:r>
      <w:r>
        <w:tab/>
      </w:r>
      <w:r>
        <w:tab/>
        <w:t>ck =&gt;  ddr_ck_p(0),</w:t>
      </w:r>
    </w:p>
    <w:p w:rsidR="00675DBE" w:rsidRDefault="00675DBE" w:rsidP="00675DBE">
      <w:pPr>
        <w:pStyle w:val="120"/>
        <w:ind w:left="1030"/>
      </w:pPr>
      <w:r>
        <w:t xml:space="preserve">148 </w:t>
      </w:r>
      <w:r>
        <w:tab/>
      </w:r>
      <w:r>
        <w:tab/>
      </w:r>
      <w:r>
        <w:tab/>
        <w:t>ck_n =&gt; ddr_ck_n(0),</w:t>
      </w:r>
    </w:p>
    <w:p w:rsidR="00675DBE" w:rsidRDefault="00675DBE" w:rsidP="00675DBE">
      <w:pPr>
        <w:pStyle w:val="120"/>
        <w:ind w:left="1030"/>
      </w:pPr>
      <w:r>
        <w:t xml:space="preserve">149 </w:t>
      </w:r>
      <w:r>
        <w:tab/>
      </w:r>
      <w:r>
        <w:tab/>
      </w:r>
      <w:r>
        <w:tab/>
        <w:t>cke =&gt; ddr_cke(0),</w:t>
      </w:r>
    </w:p>
    <w:p w:rsidR="00675DBE" w:rsidRDefault="00675DBE" w:rsidP="00675DBE">
      <w:pPr>
        <w:pStyle w:val="120"/>
        <w:ind w:left="1030"/>
      </w:pPr>
      <w:r>
        <w:t xml:space="preserve">150 </w:t>
      </w:r>
      <w:r>
        <w:tab/>
      </w:r>
      <w:r>
        <w:tab/>
      </w:r>
      <w:r>
        <w:tab/>
        <w:t>cs_n =&gt; ddr_cs_n(0),</w:t>
      </w:r>
    </w:p>
    <w:p w:rsidR="00675DBE" w:rsidRDefault="00675DBE" w:rsidP="00675DBE">
      <w:pPr>
        <w:pStyle w:val="120"/>
        <w:ind w:left="1030"/>
      </w:pPr>
      <w:r>
        <w:t xml:space="preserve">151 </w:t>
      </w:r>
      <w:r>
        <w:tab/>
      </w:r>
      <w:r>
        <w:tab/>
      </w:r>
      <w:r>
        <w:tab/>
        <w:t>ras_n =&gt; ddr_ras_n,</w:t>
      </w:r>
    </w:p>
    <w:p w:rsidR="00675DBE" w:rsidRDefault="00675DBE" w:rsidP="00675DBE">
      <w:pPr>
        <w:pStyle w:val="120"/>
        <w:ind w:left="1030"/>
      </w:pPr>
      <w:r>
        <w:t xml:space="preserve">152 </w:t>
      </w:r>
      <w:r>
        <w:tab/>
      </w:r>
      <w:r>
        <w:tab/>
      </w:r>
      <w:r>
        <w:tab/>
        <w:t>cas_n =&gt; ddr_cas_n,</w:t>
      </w:r>
    </w:p>
    <w:p w:rsidR="00675DBE" w:rsidRDefault="00675DBE" w:rsidP="00675DBE">
      <w:pPr>
        <w:pStyle w:val="120"/>
        <w:ind w:left="1030"/>
      </w:pPr>
      <w:r>
        <w:t xml:space="preserve">153 </w:t>
      </w:r>
      <w:r>
        <w:tab/>
      </w:r>
      <w:r>
        <w:tab/>
      </w:r>
      <w:r>
        <w:tab/>
        <w:t>we_n =&gt; ddr_we_n,</w:t>
      </w:r>
    </w:p>
    <w:p w:rsidR="00675DBE" w:rsidRDefault="00675DBE" w:rsidP="00675DBE">
      <w:pPr>
        <w:pStyle w:val="120"/>
        <w:ind w:left="1030"/>
      </w:pPr>
      <w:r>
        <w:t xml:space="preserve">154 </w:t>
      </w:r>
      <w:r>
        <w:tab/>
      </w:r>
      <w:r>
        <w:tab/>
      </w:r>
      <w:r>
        <w:tab/>
        <w:t>ba =&gt; ddr_ba,</w:t>
      </w:r>
    </w:p>
    <w:p w:rsidR="00675DBE" w:rsidRDefault="00675DBE" w:rsidP="00675DBE">
      <w:pPr>
        <w:pStyle w:val="120"/>
        <w:ind w:left="1030"/>
      </w:pPr>
      <w:r>
        <w:t xml:space="preserve">155 </w:t>
      </w:r>
      <w:r>
        <w:tab/>
      </w:r>
      <w:r>
        <w:tab/>
      </w:r>
      <w:r>
        <w:tab/>
        <w:t>addr =&gt; ddr_addr,</w:t>
      </w:r>
    </w:p>
    <w:p w:rsidR="00675DBE" w:rsidRDefault="00675DBE" w:rsidP="00675DBE">
      <w:pPr>
        <w:pStyle w:val="120"/>
        <w:ind w:left="1030"/>
      </w:pPr>
      <w:r>
        <w:t xml:space="preserve">156 </w:t>
      </w:r>
      <w:r>
        <w:tab/>
      </w:r>
      <w:r>
        <w:tab/>
      </w:r>
      <w:r>
        <w:tab/>
        <w:t>dq =&gt; ddr_dq(15 downto 0),</w:t>
      </w:r>
    </w:p>
    <w:p w:rsidR="00675DBE" w:rsidRDefault="00675DBE" w:rsidP="00675DBE">
      <w:pPr>
        <w:pStyle w:val="120"/>
        <w:ind w:left="1030"/>
      </w:pPr>
      <w:r>
        <w:t xml:space="preserve">157 </w:t>
      </w:r>
      <w:r>
        <w:tab/>
      </w:r>
      <w:r>
        <w:tab/>
      </w:r>
      <w:r>
        <w:tab/>
        <w:t>dqs =&gt; ddr_dqs_p(1 downto 0),</w:t>
      </w:r>
    </w:p>
    <w:p w:rsidR="00675DBE" w:rsidRDefault="00675DBE" w:rsidP="00675DBE">
      <w:pPr>
        <w:pStyle w:val="120"/>
        <w:ind w:left="1030"/>
      </w:pPr>
      <w:r>
        <w:t xml:space="preserve">158 </w:t>
      </w:r>
      <w:r>
        <w:tab/>
      </w:r>
      <w:r>
        <w:tab/>
      </w:r>
      <w:r>
        <w:tab/>
        <w:t>dqs_n =&gt; ddr_dqs_n(1 downto 0),</w:t>
      </w:r>
    </w:p>
    <w:p w:rsidR="00675DBE" w:rsidRDefault="00675DBE" w:rsidP="00675DBE">
      <w:pPr>
        <w:pStyle w:val="120"/>
        <w:ind w:left="1030"/>
      </w:pPr>
      <w:r>
        <w:t xml:space="preserve">159 </w:t>
      </w:r>
      <w:r>
        <w:tab/>
      </w:r>
      <w:r>
        <w:tab/>
      </w:r>
      <w:r>
        <w:tab/>
        <w:t>dm_rdqs =&gt; ddr_dm(1 downto 0),</w:t>
      </w:r>
    </w:p>
    <w:p w:rsidR="00675DBE" w:rsidRDefault="00675DBE" w:rsidP="00675DBE">
      <w:pPr>
        <w:pStyle w:val="120"/>
        <w:ind w:left="1030"/>
      </w:pPr>
      <w:r>
        <w:t xml:space="preserve">160 </w:t>
      </w:r>
      <w:r>
        <w:tab/>
      </w:r>
      <w:r>
        <w:tab/>
      </w:r>
      <w:r>
        <w:tab/>
        <w:t>rdqs_n =&gt; open,</w:t>
      </w:r>
    </w:p>
    <w:p w:rsidR="00675DBE" w:rsidRDefault="00675DBE" w:rsidP="00675DBE">
      <w:pPr>
        <w:pStyle w:val="120"/>
        <w:ind w:left="1030"/>
      </w:pPr>
      <w:r>
        <w:t xml:space="preserve">161 </w:t>
      </w:r>
      <w:r>
        <w:tab/>
      </w:r>
      <w:r>
        <w:tab/>
      </w:r>
      <w:r>
        <w:tab/>
        <w:t>odt =&gt; ddr_odt(0));</w:t>
      </w:r>
    </w:p>
    <w:p w:rsidR="00675DBE" w:rsidRDefault="00675DBE" w:rsidP="00675DBE">
      <w:pPr>
        <w:pStyle w:val="120"/>
        <w:ind w:left="1030"/>
      </w:pPr>
      <w:r>
        <w:t xml:space="preserve">162 </w:t>
      </w:r>
    </w:p>
    <w:p w:rsidR="00675DBE" w:rsidRDefault="00675DBE" w:rsidP="00675DBE">
      <w:pPr>
        <w:pStyle w:val="120"/>
        <w:ind w:left="1030"/>
      </w:pPr>
      <w:r>
        <w:t xml:space="preserve">163 </w:t>
      </w:r>
      <w:r>
        <w:tab/>
      </w:r>
      <w:r>
        <w:tab/>
        <w:t>ddr2_u1 : ddr2 port map (</w:t>
      </w:r>
    </w:p>
    <w:p w:rsidR="00675DBE" w:rsidRDefault="00675DBE" w:rsidP="00675DBE">
      <w:pPr>
        <w:pStyle w:val="120"/>
        <w:ind w:left="1030"/>
      </w:pPr>
      <w:r>
        <w:t xml:space="preserve">164 </w:t>
      </w:r>
      <w:r>
        <w:tab/>
      </w:r>
      <w:r>
        <w:tab/>
      </w:r>
      <w:r>
        <w:tab/>
        <w:t>ck =&gt;  ddr_ck_p(1),</w:t>
      </w:r>
    </w:p>
    <w:p w:rsidR="00675DBE" w:rsidRDefault="00675DBE" w:rsidP="00675DBE">
      <w:pPr>
        <w:pStyle w:val="120"/>
        <w:ind w:left="1030"/>
      </w:pPr>
      <w:r>
        <w:t xml:space="preserve">165 </w:t>
      </w:r>
      <w:r>
        <w:tab/>
      </w:r>
      <w:r>
        <w:tab/>
      </w:r>
      <w:r>
        <w:tab/>
        <w:t>ck_n =&gt; ddr_ck_n(1),</w:t>
      </w:r>
    </w:p>
    <w:p w:rsidR="00675DBE" w:rsidRDefault="00675DBE" w:rsidP="00675DBE">
      <w:pPr>
        <w:pStyle w:val="120"/>
        <w:ind w:left="1030"/>
      </w:pPr>
      <w:r>
        <w:t xml:space="preserve">166 </w:t>
      </w:r>
      <w:r>
        <w:tab/>
      </w:r>
      <w:r>
        <w:tab/>
      </w:r>
      <w:r>
        <w:tab/>
        <w:t>cke =&gt; ddr_cke(0),</w:t>
      </w:r>
    </w:p>
    <w:p w:rsidR="00675DBE" w:rsidRDefault="00675DBE" w:rsidP="00675DBE">
      <w:pPr>
        <w:pStyle w:val="120"/>
        <w:ind w:left="1030"/>
      </w:pPr>
      <w:r>
        <w:t xml:space="preserve">167 </w:t>
      </w:r>
      <w:r>
        <w:tab/>
      </w:r>
      <w:r>
        <w:tab/>
      </w:r>
      <w:r>
        <w:tab/>
        <w:t>cs_n =&gt; ddr_cs_n(1),</w:t>
      </w:r>
    </w:p>
    <w:p w:rsidR="00675DBE" w:rsidRDefault="00675DBE" w:rsidP="00675DBE">
      <w:pPr>
        <w:pStyle w:val="120"/>
        <w:ind w:left="1030"/>
      </w:pPr>
      <w:r>
        <w:t xml:space="preserve">168 </w:t>
      </w:r>
      <w:r>
        <w:tab/>
      </w:r>
      <w:r>
        <w:tab/>
      </w:r>
      <w:r>
        <w:tab/>
        <w:t>ras_n =&gt; ddr_ras_n,</w:t>
      </w:r>
    </w:p>
    <w:p w:rsidR="00675DBE" w:rsidRDefault="00675DBE" w:rsidP="00675DBE">
      <w:pPr>
        <w:pStyle w:val="120"/>
        <w:ind w:left="1030"/>
      </w:pPr>
      <w:r>
        <w:t xml:space="preserve">169 </w:t>
      </w:r>
      <w:r>
        <w:tab/>
      </w:r>
      <w:r>
        <w:tab/>
      </w:r>
      <w:r>
        <w:tab/>
        <w:t>cas_n =&gt; ddr_cas_n,</w:t>
      </w:r>
    </w:p>
    <w:p w:rsidR="00675DBE" w:rsidRDefault="00675DBE" w:rsidP="00675DBE">
      <w:pPr>
        <w:pStyle w:val="120"/>
        <w:ind w:left="1030"/>
      </w:pPr>
      <w:r>
        <w:t xml:space="preserve">170 </w:t>
      </w:r>
      <w:r>
        <w:tab/>
      </w:r>
      <w:r>
        <w:tab/>
      </w:r>
      <w:r>
        <w:tab/>
        <w:t>we_n =&gt; ddr_we_n,</w:t>
      </w:r>
    </w:p>
    <w:p w:rsidR="00675DBE" w:rsidRDefault="00675DBE" w:rsidP="00675DBE">
      <w:pPr>
        <w:pStyle w:val="120"/>
        <w:ind w:left="1030"/>
      </w:pPr>
      <w:r>
        <w:t xml:space="preserve">171 </w:t>
      </w:r>
      <w:r>
        <w:tab/>
      </w:r>
      <w:r>
        <w:tab/>
      </w:r>
      <w:r>
        <w:tab/>
        <w:t>ba =&gt; ddr_ba,</w:t>
      </w:r>
    </w:p>
    <w:p w:rsidR="00675DBE" w:rsidRDefault="00675DBE" w:rsidP="00675DBE">
      <w:pPr>
        <w:pStyle w:val="120"/>
        <w:ind w:left="1030"/>
      </w:pPr>
      <w:r>
        <w:t xml:space="preserve">172 </w:t>
      </w:r>
      <w:r>
        <w:tab/>
      </w:r>
      <w:r>
        <w:tab/>
      </w:r>
      <w:r>
        <w:tab/>
        <w:t>addr =&gt; ddr_addr,</w:t>
      </w:r>
    </w:p>
    <w:p w:rsidR="00675DBE" w:rsidRDefault="00675DBE" w:rsidP="00675DBE">
      <w:pPr>
        <w:pStyle w:val="120"/>
        <w:ind w:left="1030"/>
      </w:pPr>
      <w:r>
        <w:t xml:space="preserve">173 </w:t>
      </w:r>
      <w:r>
        <w:tab/>
      </w:r>
      <w:r>
        <w:tab/>
      </w:r>
      <w:r>
        <w:tab/>
        <w:t>dq =&gt; ddr_dq(31 downto 16),</w:t>
      </w:r>
    </w:p>
    <w:p w:rsidR="00675DBE" w:rsidRDefault="00675DBE" w:rsidP="00675DBE">
      <w:pPr>
        <w:pStyle w:val="120"/>
        <w:ind w:left="1030"/>
      </w:pPr>
      <w:r>
        <w:t xml:space="preserve">174 </w:t>
      </w:r>
      <w:r>
        <w:tab/>
      </w:r>
      <w:r>
        <w:tab/>
      </w:r>
      <w:r>
        <w:tab/>
        <w:t>dqs =&gt; ddr_dqs_p(3 downto 2),</w:t>
      </w:r>
    </w:p>
    <w:p w:rsidR="00675DBE" w:rsidRDefault="00675DBE" w:rsidP="00675DBE">
      <w:pPr>
        <w:pStyle w:val="120"/>
        <w:ind w:left="1030"/>
      </w:pPr>
      <w:r>
        <w:t xml:space="preserve">175 </w:t>
      </w:r>
      <w:r>
        <w:tab/>
      </w:r>
      <w:r>
        <w:tab/>
      </w:r>
      <w:r>
        <w:tab/>
        <w:t>dqs_n =&gt;ddr_dqs_n(3 downto 2),</w:t>
      </w:r>
    </w:p>
    <w:p w:rsidR="00675DBE" w:rsidRDefault="00675DBE" w:rsidP="00675DBE">
      <w:pPr>
        <w:pStyle w:val="120"/>
        <w:ind w:left="1030"/>
      </w:pPr>
      <w:r>
        <w:t xml:space="preserve">176 </w:t>
      </w:r>
      <w:r>
        <w:tab/>
      </w:r>
      <w:r>
        <w:tab/>
      </w:r>
      <w:r>
        <w:tab/>
        <w:t>dm_rdqs =&gt; ddr_dm (3 downto 2),</w:t>
      </w:r>
    </w:p>
    <w:p w:rsidR="00675DBE" w:rsidRDefault="00675DBE" w:rsidP="00675DBE">
      <w:pPr>
        <w:pStyle w:val="120"/>
        <w:ind w:left="1030"/>
      </w:pPr>
      <w:r>
        <w:t xml:space="preserve">177 </w:t>
      </w:r>
      <w:r>
        <w:tab/>
      </w:r>
      <w:r>
        <w:tab/>
      </w:r>
      <w:r>
        <w:tab/>
        <w:t>rdqs_n =&gt; open,</w:t>
      </w:r>
    </w:p>
    <w:p w:rsidR="00675DBE" w:rsidRDefault="00675DBE" w:rsidP="00675DBE">
      <w:pPr>
        <w:pStyle w:val="120"/>
        <w:ind w:left="1030"/>
      </w:pPr>
      <w:r>
        <w:t xml:space="preserve">178 </w:t>
      </w:r>
      <w:r>
        <w:tab/>
      </w:r>
      <w:r>
        <w:tab/>
      </w:r>
      <w:r>
        <w:tab/>
        <w:t>odt =&gt; ddr_odt(1));</w:t>
      </w:r>
    </w:p>
    <w:p w:rsidR="00675DBE" w:rsidRDefault="00675DBE" w:rsidP="008B2593">
      <w:pPr>
        <w:pStyle w:val="120"/>
        <w:numPr>
          <w:ilvl w:val="0"/>
          <w:numId w:val="24"/>
        </w:numPr>
        <w:ind w:leftChars="0"/>
      </w:pPr>
      <w:r>
        <w:t>D;</w:t>
      </w:r>
    </w:p>
    <w:p w:rsidR="0097529E" w:rsidRPr="008B2593" w:rsidRDefault="008B2593" w:rsidP="008B2593">
      <w:pPr>
        <w:pStyle w:val="11"/>
        <w:ind w:right="480"/>
        <w:rPr>
          <w:lang w:val="en-US"/>
        </w:rPr>
      </w:pPr>
      <w:r w:rsidRPr="008B2593">
        <w:rPr>
          <w:rFonts w:hint="eastAsia"/>
          <w:lang w:val="en-US"/>
        </w:rPr>
        <w:lastRenderedPageBreak/>
        <w:t xml:space="preserve">Custome </w:t>
      </w:r>
      <w:r>
        <w:rPr>
          <w:rFonts w:hint="eastAsia"/>
          <w:lang w:val="en-US"/>
        </w:rPr>
        <w:t>A</w:t>
      </w:r>
      <w:r w:rsidRPr="008B2593">
        <w:rPr>
          <w:rFonts w:hint="eastAsia"/>
          <w:lang w:val="en-US"/>
        </w:rPr>
        <w:t xml:space="preserve">xi Master, </w:t>
      </w:r>
      <w:r w:rsidR="0097529E" w:rsidRPr="008B2593">
        <w:rPr>
          <w:rFonts w:hint="eastAsia"/>
          <w:lang w:val="en-US"/>
        </w:rPr>
        <w:t>NPI_V4_10_a</w:t>
      </w:r>
    </w:p>
    <w:p w:rsidR="0097529E" w:rsidRDefault="0097529E" w:rsidP="0097529E">
      <w:pPr>
        <w:pStyle w:val="20"/>
        <w:rPr>
          <w:lang w:val="ko-KR"/>
        </w:rPr>
      </w:pPr>
      <w:r>
        <w:rPr>
          <w:lang w:val="ko-KR"/>
        </w:rPr>
        <w:t>N</w:t>
      </w:r>
      <w:r>
        <w:rPr>
          <w:rFonts w:hint="eastAsia"/>
          <w:lang w:val="ko-KR"/>
        </w:rPr>
        <w:t xml:space="preserve">pi_v4_10_a </w:t>
      </w:r>
      <w:r>
        <w:rPr>
          <w:rFonts w:hint="eastAsia"/>
          <w:lang w:val="ko-KR"/>
        </w:rPr>
        <w:t>설명</w:t>
      </w:r>
    </w:p>
    <w:p w:rsidR="0097529E" w:rsidRDefault="0097529E" w:rsidP="0097529E">
      <w:pPr>
        <w:pStyle w:val="3"/>
        <w:rPr>
          <w:lang w:val="ko-KR"/>
        </w:rPr>
      </w:pPr>
      <w:r>
        <w:rPr>
          <w:lang w:val="ko-KR"/>
        </w:rPr>
        <w:t>U</w:t>
      </w:r>
      <w:r>
        <w:rPr>
          <w:rFonts w:hint="eastAsia"/>
          <w:lang w:val="ko-KR"/>
        </w:rPr>
        <w:t>ser_logic.vhd</w:t>
      </w:r>
    </w:p>
    <w:p w:rsidR="0097529E" w:rsidRPr="0097529E" w:rsidRDefault="0097529E" w:rsidP="0097529E">
      <w:pPr>
        <w:pStyle w:val="af1"/>
        <w:rPr>
          <w:lang w:val="ko-KR"/>
        </w:rPr>
      </w:pPr>
      <w:r>
        <w:rPr>
          <w:rFonts w:hint="eastAsia"/>
          <w:lang w:val="ko-KR"/>
        </w:rPr>
        <w:t>새로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추가된</w:t>
      </w:r>
      <w:r>
        <w:rPr>
          <w:rFonts w:hint="eastAsia"/>
          <w:lang w:val="ko-KR"/>
        </w:rPr>
        <w:t xml:space="preserve"> npi_v4_10_a</w:t>
      </w:r>
      <w:r>
        <w:rPr>
          <w:rFonts w:hint="eastAsia"/>
          <w:lang w:val="ko-KR"/>
        </w:rPr>
        <w:t>의</w:t>
      </w:r>
      <w:r>
        <w:rPr>
          <w:rFonts w:hint="eastAsia"/>
          <w:lang w:val="ko-KR"/>
        </w:rPr>
        <w:t xml:space="preserve"> user_logic.vhd</w:t>
      </w:r>
      <w:r>
        <w:rPr>
          <w:rFonts w:hint="eastAsia"/>
          <w:lang w:val="ko-KR"/>
        </w:rPr>
        <w:t>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대한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리스트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입니다</w:t>
      </w:r>
      <w:r>
        <w:rPr>
          <w:rFonts w:hint="eastAsia"/>
          <w:lang w:val="ko-KR"/>
        </w:rPr>
        <w:t>.</w:t>
      </w:r>
    </w:p>
    <w:p w:rsidR="0097529E" w:rsidRDefault="0097529E" w:rsidP="0097529E">
      <w:pPr>
        <w:pStyle w:val="120"/>
        <w:ind w:left="1030"/>
        <w:rPr>
          <w:lang w:val="ko-KR"/>
        </w:rPr>
      </w:pPr>
    </w:p>
    <w:p w:rsidR="0097529E" w:rsidRPr="00C165A0" w:rsidRDefault="0097529E" w:rsidP="0097529E">
      <w:pPr>
        <w:pStyle w:val="120"/>
        <w:ind w:left="1030"/>
      </w:pPr>
      <w:r w:rsidRPr="00C165A0">
        <w:rPr>
          <w:rFonts w:hint="eastAsia"/>
        </w:rPr>
        <w:t>&gt;&gt;&gt;&gt;&gt;&gt;&gt;</w:t>
      </w:r>
    </w:p>
    <w:p w:rsidR="0097529E" w:rsidRPr="00C165A0" w:rsidRDefault="0097529E" w:rsidP="0097529E">
      <w:pPr>
        <w:pStyle w:val="120"/>
        <w:ind w:left="1030"/>
      </w:pPr>
    </w:p>
    <w:p w:rsidR="0097529E" w:rsidRPr="0097529E" w:rsidRDefault="0097529E" w:rsidP="0097529E">
      <w:pPr>
        <w:pStyle w:val="120"/>
        <w:ind w:left="1030"/>
      </w:pPr>
      <w:r w:rsidRPr="0097529E">
        <w:t>52  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>53  -- npi_v4_10_a is for fumate</w:t>
      </w:r>
    </w:p>
    <w:p w:rsidR="0097529E" w:rsidRPr="0097529E" w:rsidRDefault="0097529E" w:rsidP="0097529E">
      <w:pPr>
        <w:pStyle w:val="120"/>
        <w:ind w:left="1030"/>
      </w:pPr>
      <w:r w:rsidRPr="0097529E">
        <w:t>54  -- tx logic would start when tx end end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  -- rx logic is same with npi_v4_00_a </w:t>
      </w:r>
    </w:p>
    <w:p w:rsidR="0097529E" w:rsidRPr="0097529E" w:rsidRDefault="0097529E" w:rsidP="0097529E">
      <w:pPr>
        <w:pStyle w:val="120"/>
        <w:ind w:left="1030"/>
      </w:pPr>
      <w:r w:rsidRPr="0097529E">
        <w:t>56  -- do not edit below this line 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>57  library ieee;</w:t>
      </w:r>
    </w:p>
    <w:p w:rsidR="0097529E" w:rsidRPr="0097529E" w:rsidRDefault="0097529E" w:rsidP="0097529E">
      <w:pPr>
        <w:pStyle w:val="120"/>
        <w:ind w:left="1030"/>
      </w:pPr>
      <w:r w:rsidRPr="0097529E">
        <w:t>58  use ieee.std_logic_1164.all;</w:t>
      </w:r>
    </w:p>
    <w:p w:rsidR="0097529E" w:rsidRPr="0097529E" w:rsidRDefault="0097529E" w:rsidP="0097529E">
      <w:pPr>
        <w:pStyle w:val="120"/>
        <w:ind w:left="1030"/>
      </w:pPr>
      <w:r w:rsidRPr="0097529E">
        <w:t>59  use ieee.std_logic_arith.all;</w:t>
      </w:r>
    </w:p>
    <w:p w:rsidR="0097529E" w:rsidRPr="0097529E" w:rsidRDefault="0097529E" w:rsidP="0097529E">
      <w:pPr>
        <w:pStyle w:val="120"/>
        <w:ind w:left="1030"/>
      </w:pPr>
      <w:r w:rsidRPr="0097529E">
        <w:t>60  use ieee.std_logic_unsigned.all;</w:t>
      </w:r>
    </w:p>
    <w:p w:rsidR="0097529E" w:rsidRDefault="0097529E" w:rsidP="0097529E">
      <w:pPr>
        <w:pStyle w:val="120"/>
        <w:ind w:left="1030"/>
      </w:pPr>
      <w:r w:rsidRPr="0097529E">
        <w:t xml:space="preserve">61  </w:t>
      </w:r>
    </w:p>
    <w:p w:rsidR="00C165A0" w:rsidRPr="0097529E" w:rsidRDefault="00C165A0" w:rsidP="00C165A0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62~64</w:t>
      </w:r>
      <w:r>
        <w:rPr>
          <w:rFonts w:hint="eastAsia"/>
        </w:rPr>
        <w:t>는</w:t>
      </w:r>
      <w:r>
        <w:rPr>
          <w:rFonts w:hint="eastAsia"/>
        </w:rPr>
        <w:t xml:space="preserve"> async fifo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inferrencing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529E" w:rsidRPr="0097529E" w:rsidRDefault="0097529E" w:rsidP="0097529E">
      <w:pPr>
        <w:pStyle w:val="120"/>
        <w:ind w:left="1030"/>
      </w:pPr>
      <w:r w:rsidRPr="0097529E">
        <w:t>62  library proc_common_v3_00_a;</w:t>
      </w:r>
    </w:p>
    <w:p w:rsidR="0097529E" w:rsidRPr="0097529E" w:rsidRDefault="0097529E" w:rsidP="0097529E">
      <w:pPr>
        <w:pStyle w:val="120"/>
        <w:ind w:left="1030"/>
      </w:pPr>
      <w:r w:rsidRPr="0097529E">
        <w:t>63  use proc_common_v3_00_a.all;</w:t>
      </w:r>
    </w:p>
    <w:p w:rsidR="0097529E" w:rsidRPr="0097529E" w:rsidRDefault="0097529E" w:rsidP="0097529E">
      <w:pPr>
        <w:pStyle w:val="120"/>
        <w:ind w:left="1030"/>
      </w:pPr>
      <w:r w:rsidRPr="0097529E">
        <w:t>64  use proc_common_v3_00_a.family.all;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65  </w:t>
      </w:r>
    </w:p>
    <w:p w:rsidR="0097529E" w:rsidRPr="0097529E" w:rsidRDefault="0097529E" w:rsidP="0097529E">
      <w:pPr>
        <w:pStyle w:val="120"/>
        <w:ind w:left="1030"/>
      </w:pPr>
      <w:r w:rsidRPr="0097529E">
        <w:t>66  -- synopsys translate_off</w:t>
      </w:r>
    </w:p>
    <w:p w:rsidR="0097529E" w:rsidRPr="0097529E" w:rsidRDefault="0097529E" w:rsidP="0097529E">
      <w:pPr>
        <w:pStyle w:val="120"/>
        <w:ind w:left="1030"/>
      </w:pPr>
      <w:r w:rsidRPr="0097529E">
        <w:t>67  library xilinxcorelib;</w:t>
      </w:r>
    </w:p>
    <w:p w:rsidR="0097529E" w:rsidRPr="0097529E" w:rsidRDefault="0097529E" w:rsidP="0097529E">
      <w:pPr>
        <w:pStyle w:val="120"/>
        <w:ind w:left="1030"/>
      </w:pPr>
      <w:r w:rsidRPr="0097529E">
        <w:t>68  library unisim;</w:t>
      </w:r>
    </w:p>
    <w:p w:rsidR="0097529E" w:rsidRPr="0097529E" w:rsidRDefault="0097529E" w:rsidP="0097529E">
      <w:pPr>
        <w:pStyle w:val="120"/>
        <w:ind w:left="1030"/>
      </w:pPr>
      <w:r w:rsidRPr="0097529E">
        <w:t>69  library simprim;</w:t>
      </w:r>
    </w:p>
    <w:p w:rsidR="0097529E" w:rsidRPr="0097529E" w:rsidRDefault="0097529E" w:rsidP="0097529E">
      <w:pPr>
        <w:pStyle w:val="120"/>
        <w:ind w:left="1030"/>
      </w:pPr>
      <w:r w:rsidRPr="0097529E">
        <w:t>70  -- synopsys translate_on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71  </w:t>
      </w:r>
    </w:p>
    <w:p w:rsidR="0097529E" w:rsidRDefault="0097529E" w:rsidP="0097529E">
      <w:pPr>
        <w:pStyle w:val="120"/>
        <w:ind w:left="1030"/>
      </w:pPr>
      <w:r w:rsidRPr="0097529E">
        <w:t xml:space="preserve">72 </w:t>
      </w:r>
    </w:p>
    <w:p w:rsidR="0097529E" w:rsidRDefault="0097529E" w:rsidP="0097529E">
      <w:pPr>
        <w:pStyle w:val="120"/>
        <w:ind w:left="1030"/>
      </w:pPr>
    </w:p>
    <w:p w:rsidR="0097529E" w:rsidRDefault="0097529E" w:rsidP="0097529E">
      <w:pPr>
        <w:pStyle w:val="120"/>
        <w:ind w:left="1030"/>
      </w:pPr>
      <w:r>
        <w:rPr>
          <w:rFonts w:hint="eastAsia"/>
        </w:rPr>
        <w:t>&gt;&gt;&gt;&gt;&gt;&gt;&gt;&gt;&gt;</w:t>
      </w:r>
    </w:p>
    <w:p w:rsidR="0097529E" w:rsidRDefault="0097529E" w:rsidP="0097529E">
      <w:pPr>
        <w:pStyle w:val="120"/>
        <w:ind w:left="1030"/>
      </w:pPr>
    </w:p>
    <w:p w:rsidR="0097529E" w:rsidRPr="0097529E" w:rsidRDefault="0097529E" w:rsidP="0097529E">
      <w:pPr>
        <w:pStyle w:val="120"/>
        <w:ind w:left="1030"/>
      </w:pPr>
    </w:p>
    <w:p w:rsidR="0097529E" w:rsidRPr="0097529E" w:rsidRDefault="0097529E" w:rsidP="0097529E">
      <w:pPr>
        <w:pStyle w:val="120"/>
        <w:ind w:left="1030"/>
      </w:pPr>
      <w:r w:rsidRPr="0097529E">
        <w:t>129  entity user_logic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130  </w:t>
      </w:r>
      <w:r w:rsidRPr="0097529E">
        <w:tab/>
        <w:t>generic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131  </w:t>
      </w:r>
      <w:r w:rsidRPr="0097529E">
        <w:tab/>
        <w:t>(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132  </w:t>
      </w:r>
      <w:r w:rsidRPr="0097529E">
        <w:tab/>
        <w:t>-- add user generics below this line ---------------</w:t>
      </w:r>
    </w:p>
    <w:p w:rsidR="0097529E" w:rsidRDefault="0097529E" w:rsidP="0097529E">
      <w:pPr>
        <w:pStyle w:val="120"/>
        <w:ind w:left="1030"/>
      </w:pPr>
      <w:r w:rsidRPr="0097529E">
        <w:t xml:space="preserve">133  </w:t>
      </w:r>
      <w:r w:rsidRPr="0097529E">
        <w:tab/>
        <w:t>--user generics added here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134</w:t>
      </w:r>
      <w:r>
        <w:rPr>
          <w:rFonts w:hint="eastAsia"/>
        </w:rPr>
        <w:t>에서</w:t>
      </w:r>
      <w:r>
        <w:rPr>
          <w:rFonts w:hint="eastAsia"/>
        </w:rPr>
        <w:t xml:space="preserve"> npi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fifo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134  </w:t>
      </w:r>
      <w:r w:rsidRPr="0097529E">
        <w:tab/>
      </w:r>
      <w:r w:rsidRPr="0097529E">
        <w:tab/>
        <w:t>c_fifo_size                    : integer              := 1024;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135  </w:t>
      </w:r>
      <w:r w:rsidRPr="0097529E">
        <w:tab/>
        <w:t>-- add user generics above this line 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136  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137  </w:t>
      </w:r>
      <w:r w:rsidRPr="0097529E">
        <w:tab/>
      </w:r>
      <w:r w:rsidRPr="0097529E">
        <w:tab/>
        <w:t>c_family                       : string               := "virtex6";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138  </w:t>
      </w:r>
      <w:r w:rsidRPr="0097529E">
        <w:tab/>
        <w:t>-- do not edit below this line ---------------------</w:t>
      </w:r>
    </w:p>
    <w:p w:rsidR="0097529E" w:rsidRDefault="0097529E" w:rsidP="0097529E">
      <w:pPr>
        <w:pStyle w:val="120"/>
        <w:ind w:left="1030"/>
      </w:pPr>
      <w:r w:rsidRPr="0097529E">
        <w:t xml:space="preserve">139  </w:t>
      </w:r>
      <w:r w:rsidRPr="0097529E">
        <w:tab/>
        <w:t>-- bus protocol parameters, do not add to or delete</w:t>
      </w:r>
    </w:p>
    <w:p w:rsidR="00C165A0" w:rsidRDefault="00C165A0" w:rsidP="00C165A0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140~144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파라미터는</w:t>
      </w:r>
      <w:r>
        <w:rPr>
          <w:rFonts w:hint="eastAsia"/>
        </w:rPr>
        <w:t xml:space="preserve"> c_length_width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12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12</w:t>
      </w:r>
      <w:r>
        <w:rPr>
          <w:rFonts w:hint="eastAsia"/>
        </w:rPr>
        <w:t>비트만</w:t>
      </w:r>
      <w:r>
        <w:rPr>
          <w:rFonts w:hint="eastAsia"/>
        </w:rPr>
        <w:t xml:space="preserve"> </w:t>
      </w:r>
      <w:r>
        <w:rPr>
          <w:rFonts w:hint="eastAsia"/>
        </w:rPr>
        <w:t>가지고는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지정할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비트수가</w:t>
      </w:r>
      <w:r>
        <w:rPr>
          <w:rFonts w:hint="eastAsia"/>
        </w:rPr>
        <w:t xml:space="preserve"> 2^12</w:t>
      </w:r>
      <w:r>
        <w:rPr>
          <w:rFonts w:hint="eastAsia"/>
        </w:rPr>
        <w:t>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20</w:t>
      </w:r>
      <w:r>
        <w:rPr>
          <w:rFonts w:hint="eastAsia"/>
        </w:rPr>
        <w:t>비트로</w:t>
      </w:r>
      <w:r>
        <w:rPr>
          <w:rFonts w:hint="eastAsia"/>
        </w:rPr>
        <w:t xml:space="preserve"> </w:t>
      </w:r>
      <w:r>
        <w:rPr>
          <w:rFonts w:hint="eastAsia"/>
        </w:rPr>
        <w:t>증가시켜야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C165A0" w:rsidRPr="0097529E" w:rsidRDefault="00C165A0" w:rsidP="00C165A0">
      <w:pPr>
        <w:pStyle w:val="af1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파라미터는</w:t>
      </w:r>
      <w:r>
        <w:rPr>
          <w:rFonts w:hint="eastAsia"/>
        </w:rPr>
        <w:t xml:space="preserve"> </w:t>
      </w:r>
      <w:r>
        <w:rPr>
          <w:rFonts w:hint="eastAsia"/>
        </w:rPr>
        <w:t>상위모듈에서</w:t>
      </w:r>
      <w:r>
        <w:rPr>
          <w:rFonts w:hint="eastAsia"/>
        </w:rPr>
        <w:t xml:space="preserve"> </w:t>
      </w:r>
      <w:r>
        <w:rPr>
          <w:rFonts w:hint="eastAsia"/>
        </w:rPr>
        <w:t>전달되기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12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보이더라도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믿으면</w:t>
      </w:r>
      <w:r>
        <w:rPr>
          <w:rFonts w:hint="eastAsia"/>
        </w:rPr>
        <w:t xml:space="preserve"> </w:t>
      </w:r>
      <w:r>
        <w:rPr>
          <w:rFonts w:hint="eastAsia"/>
        </w:rPr>
        <w:t>안됩니다</w:t>
      </w:r>
      <w:r>
        <w:rPr>
          <w:rFonts w:hint="eastAsia"/>
        </w:rPr>
        <w:t xml:space="preserve">.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모듈에서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되는지</w:t>
      </w:r>
      <w:r>
        <w:rPr>
          <w:rFonts w:hint="eastAsia"/>
        </w:rPr>
        <w:t xml:space="preserve"> </w:t>
      </w:r>
      <w:r>
        <w:rPr>
          <w:rFonts w:hint="eastAsia"/>
        </w:rPr>
        <w:t>살펴봐야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140  </w:t>
      </w:r>
      <w:r w:rsidRPr="0097529E">
        <w:tab/>
      </w:r>
      <w:r w:rsidRPr="0097529E">
        <w:tab/>
        <w:t>c_mst_native_data_width        : integer              := 32;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141  </w:t>
      </w:r>
      <w:r w:rsidRPr="0097529E">
        <w:tab/>
      </w:r>
      <w:r w:rsidRPr="0097529E">
        <w:tab/>
        <w:t>c_length_width                 : integer              := 12;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142  </w:t>
      </w:r>
      <w:r w:rsidRPr="0097529E">
        <w:tab/>
      </w:r>
      <w:r w:rsidRPr="0097529E">
        <w:tab/>
        <w:t>c_mst_awidth                   : integer              := 32;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143  </w:t>
      </w:r>
      <w:r w:rsidRPr="0097529E">
        <w:tab/>
      </w:r>
      <w:r w:rsidRPr="0097529E">
        <w:tab/>
        <w:t>c_num_reg                      : integer              := 12;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144  </w:t>
      </w:r>
      <w:r w:rsidRPr="0097529E">
        <w:tab/>
      </w:r>
      <w:r w:rsidRPr="0097529E">
        <w:tab/>
        <w:t>c_slv_dwidth                   : integer              := 32</w:t>
      </w:r>
    </w:p>
    <w:p w:rsidR="0097529E" w:rsidRPr="0097529E" w:rsidRDefault="0097529E" w:rsidP="0097529E">
      <w:pPr>
        <w:pStyle w:val="120"/>
        <w:ind w:left="1030"/>
      </w:pPr>
      <w:r w:rsidRPr="0097529E">
        <w:t>145    -- do not edit above this line 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146  </w:t>
      </w:r>
      <w:r w:rsidRPr="0097529E">
        <w:tab/>
        <w:t>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147  </w:t>
      </w:r>
      <w:r w:rsidRPr="0097529E">
        <w:tab/>
        <w:t>port</w:t>
      </w:r>
    </w:p>
    <w:p w:rsidR="0097529E" w:rsidRDefault="0097529E" w:rsidP="0097529E">
      <w:pPr>
        <w:pStyle w:val="120"/>
        <w:ind w:left="1030"/>
      </w:pPr>
      <w:r w:rsidRPr="0097529E">
        <w:t xml:space="preserve">148  </w:t>
      </w:r>
      <w:r w:rsidRPr="0097529E">
        <w:tab/>
        <w:t>(</w:t>
      </w:r>
    </w:p>
    <w:p w:rsidR="00B463F4" w:rsidRDefault="00B463F4" w:rsidP="00B463F4">
      <w:pPr>
        <w:pStyle w:val="af1"/>
      </w:pPr>
      <w:r>
        <w:rPr>
          <w:rFonts w:hint="eastAsia"/>
        </w:rPr>
        <w:t>npi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fifo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C165A0" w:rsidRDefault="00C165A0" w:rsidP="00B463F4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151~165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fifo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C165A0" w:rsidRDefault="00C165A0" w:rsidP="00C165A0">
      <w:pPr>
        <w:pStyle w:val="af1"/>
      </w:pP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156, 157, 165, 165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ready, interrupt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C165A0" w:rsidRPr="0097529E" w:rsidRDefault="00C165A0" w:rsidP="00C165A0">
      <w:pPr>
        <w:pStyle w:val="af1"/>
      </w:pPr>
      <w:r>
        <w:t>R</w:t>
      </w:r>
      <w:r>
        <w:rPr>
          <w:rFonts w:hint="eastAsia"/>
        </w:rPr>
        <w:t>eady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NPI </w:t>
      </w:r>
      <w:r>
        <w:rPr>
          <w:rFonts w:hint="eastAsia"/>
        </w:rPr>
        <w:t>내부의</w:t>
      </w:r>
      <w:r>
        <w:rPr>
          <w:rFonts w:hint="eastAsia"/>
        </w:rPr>
        <w:t xml:space="preserve"> state machine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프로세서에게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받은면</w:t>
      </w:r>
      <w:r>
        <w:rPr>
          <w:rFonts w:hint="eastAsia"/>
        </w:rPr>
        <w:t xml:space="preserve"> assert</w:t>
      </w:r>
      <w:r>
        <w:rPr>
          <w:rFonts w:hint="eastAsia"/>
        </w:rPr>
        <w:t>되고</w:t>
      </w:r>
      <w:r>
        <w:rPr>
          <w:rFonts w:hint="eastAsia"/>
        </w:rPr>
        <w:t xml:space="preserve"> interrupt</w:t>
      </w:r>
      <w:r>
        <w:rPr>
          <w:rFonts w:hint="eastAsia"/>
        </w:rPr>
        <w:t>는</w:t>
      </w:r>
      <w:r>
        <w:rPr>
          <w:rFonts w:hint="eastAsia"/>
        </w:rPr>
        <w:t xml:space="preserve"> npi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rd/wr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마치면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149  </w:t>
      </w:r>
      <w:r w:rsidRPr="0097529E">
        <w:tab/>
      </w:r>
      <w:r w:rsidRPr="0097529E">
        <w:tab/>
        <w:t>-- add user ports below this line 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150  </w:t>
      </w:r>
      <w:r w:rsidRPr="0097529E">
        <w:tab/>
      </w:r>
      <w:r w:rsidRPr="0097529E">
        <w:tab/>
        <w:t>--user ports added here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151  </w:t>
      </w:r>
      <w:r w:rsidRPr="0097529E">
        <w:tab/>
      </w:r>
      <w:r w:rsidRPr="0097529E">
        <w:tab/>
        <w:t>rd_fifo_clk               : in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152  </w:t>
      </w:r>
      <w:r w:rsidRPr="0097529E">
        <w:tab/>
      </w:r>
      <w:r w:rsidRPr="0097529E">
        <w:tab/>
        <w:t>rd_fifo_rd_en             : in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153  </w:t>
      </w:r>
      <w:r w:rsidRPr="0097529E">
        <w:tab/>
      </w:r>
      <w:r w:rsidRPr="0097529E">
        <w:tab/>
        <w:t xml:space="preserve">rd_fifo_data              : out std_logic_vector(31 downto 0);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154  </w:t>
      </w:r>
      <w:r w:rsidRPr="0097529E">
        <w:tab/>
      </w:r>
      <w:r w:rsidRPr="0097529E">
        <w:tab/>
        <w:t>rd_fifo_empty             : out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155  </w:t>
      </w:r>
      <w:r w:rsidRPr="0097529E">
        <w:tab/>
      </w:r>
      <w:r w:rsidRPr="0097529E">
        <w:tab/>
        <w:t xml:space="preserve">rd_fifo_full              : out std_logic;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156  </w:t>
      </w:r>
      <w:r w:rsidRPr="0097529E">
        <w:tab/>
      </w:r>
      <w:r w:rsidRPr="0097529E">
        <w:tab/>
        <w:t xml:space="preserve">rd_fifo_ready             : out std_logic;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157  </w:t>
      </w:r>
      <w:r w:rsidRPr="0097529E">
        <w:tab/>
      </w:r>
      <w:r w:rsidRPr="0097529E">
        <w:tab/>
        <w:t xml:space="preserve">rd_fifo_interrupt         : out std_logic;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158  </w:t>
      </w:r>
      <w:r w:rsidRPr="0097529E">
        <w:tab/>
      </w:r>
      <w:r w:rsidRPr="0097529E">
        <w:tab/>
        <w:t>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159  </w:t>
      </w:r>
      <w:r w:rsidRPr="0097529E">
        <w:tab/>
      </w:r>
      <w:r w:rsidRPr="0097529E">
        <w:tab/>
        <w:t>wr_fifo_clk               : in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160  </w:t>
      </w:r>
      <w:r w:rsidRPr="0097529E">
        <w:tab/>
      </w:r>
      <w:r w:rsidRPr="0097529E">
        <w:tab/>
        <w:t>wr_fifo_wr_en             : in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161  </w:t>
      </w:r>
      <w:r w:rsidRPr="0097529E">
        <w:tab/>
      </w:r>
      <w:r w:rsidRPr="0097529E">
        <w:tab/>
        <w:t xml:space="preserve">wr_fifo_data              : in std_logic_vector(31 downto 0);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162  </w:t>
      </w:r>
      <w:r w:rsidRPr="0097529E">
        <w:tab/>
      </w:r>
      <w:r w:rsidRPr="0097529E">
        <w:tab/>
        <w:t>wr_fifo_empty             : out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163  </w:t>
      </w:r>
      <w:r w:rsidRPr="0097529E">
        <w:tab/>
      </w:r>
      <w:r w:rsidRPr="0097529E">
        <w:tab/>
        <w:t xml:space="preserve">wr_fifo_full              : out std_logic;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164  </w:t>
      </w:r>
      <w:r w:rsidRPr="0097529E">
        <w:tab/>
      </w:r>
      <w:r w:rsidRPr="0097529E">
        <w:tab/>
        <w:t xml:space="preserve">wr_fifo_ready             : out std_logic;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165  </w:t>
      </w:r>
      <w:r w:rsidRPr="0097529E">
        <w:tab/>
      </w:r>
      <w:r w:rsidRPr="0097529E">
        <w:tab/>
        <w:t xml:space="preserve">wr_fifo_interrupt         : out std_logic;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166  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167  </w:t>
      </w:r>
      <w:r w:rsidRPr="0097529E">
        <w:tab/>
        <w:t>-- add user ports above this line ------------------</w:t>
      </w:r>
    </w:p>
    <w:p w:rsidR="0097529E" w:rsidRDefault="0097529E" w:rsidP="0097529E">
      <w:pPr>
        <w:pStyle w:val="120"/>
        <w:ind w:left="1030"/>
      </w:pPr>
      <w:r w:rsidRPr="0097529E">
        <w:t xml:space="preserve">168  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169~211</w:t>
      </w:r>
      <w:r>
        <w:rPr>
          <w:rFonts w:hint="eastAsia"/>
        </w:rPr>
        <w:t>까지는</w:t>
      </w:r>
      <w:r>
        <w:rPr>
          <w:rFonts w:hint="eastAsia"/>
        </w:rPr>
        <w:t xml:space="preserve"> master</w:t>
      </w:r>
      <w:r>
        <w:rPr>
          <w:rFonts w:hint="eastAsia"/>
        </w:rPr>
        <w:t>로직에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IPIC</w:t>
      </w:r>
      <w:r>
        <w:rPr>
          <w:rFonts w:hint="eastAsia"/>
        </w:rPr>
        <w:t>신호들을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169  </w:t>
      </w:r>
      <w:r w:rsidRPr="0097529E">
        <w:tab/>
        <w:t>-- do not edit below this line 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170  </w:t>
      </w:r>
      <w:r w:rsidRPr="0097529E">
        <w:tab/>
        <w:t>-- bus protocol ports, do not add to or delete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171  </w:t>
      </w:r>
      <w:r w:rsidRPr="0097529E">
        <w:tab/>
      </w:r>
      <w:r w:rsidRPr="0097529E">
        <w:tab/>
        <w:t>bus2ip_clk                     : in 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172  </w:t>
      </w:r>
      <w:r w:rsidRPr="0097529E">
        <w:tab/>
      </w:r>
      <w:r w:rsidRPr="0097529E">
        <w:tab/>
        <w:t>bus2ip_resetn                  : in 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173  </w:t>
      </w:r>
      <w:r w:rsidRPr="0097529E">
        <w:tab/>
      </w:r>
      <w:r w:rsidRPr="0097529E">
        <w:tab/>
        <w:t>bus2ip_data                    : in  std_logic_vector(c_slv_dwidth-1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174  </w:t>
      </w:r>
      <w:r w:rsidRPr="0097529E">
        <w:tab/>
      </w:r>
      <w:r w:rsidRPr="0097529E">
        <w:tab/>
        <w:t>bus2ip_be                      : in  std_logic_vector(c_slv_dwidth/8-1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175  </w:t>
      </w:r>
      <w:r w:rsidRPr="0097529E">
        <w:tab/>
      </w:r>
      <w:r w:rsidRPr="0097529E">
        <w:tab/>
        <w:t>bus2ip_rdce                    : in  std_logic_vector(c_num_reg-1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176  </w:t>
      </w:r>
      <w:r w:rsidRPr="0097529E">
        <w:tab/>
      </w:r>
      <w:r w:rsidRPr="0097529E">
        <w:tab/>
        <w:t>bus2ip_wrce                    : in  std_logic_vector(c_num_reg-1 downto 0);</w:t>
      </w:r>
    </w:p>
    <w:p w:rsidR="0097529E" w:rsidRDefault="0097529E" w:rsidP="0097529E">
      <w:pPr>
        <w:pStyle w:val="120"/>
        <w:ind w:left="1030"/>
      </w:pPr>
      <w:r w:rsidRPr="0097529E">
        <w:t xml:space="preserve">177  </w:t>
      </w:r>
      <w:r w:rsidRPr="0097529E">
        <w:tab/>
      </w:r>
      <w:r w:rsidRPr="0097529E">
        <w:tab/>
        <w:t>ip2bus_data                    : out std_logic_vector(c_slv_dwidth-1 downto 0);</w:t>
      </w:r>
    </w:p>
    <w:p w:rsidR="00686E7C" w:rsidRPr="0097529E" w:rsidRDefault="00686E7C" w:rsidP="0097529E">
      <w:pPr>
        <w:pStyle w:val="120"/>
        <w:ind w:left="1030"/>
      </w:pPr>
    </w:p>
    <w:p w:rsidR="0097529E" w:rsidRPr="0097529E" w:rsidRDefault="0097529E" w:rsidP="0097529E">
      <w:pPr>
        <w:pStyle w:val="120"/>
        <w:ind w:left="1030"/>
      </w:pPr>
      <w:r w:rsidRPr="0097529E">
        <w:t xml:space="preserve">178  </w:t>
      </w:r>
      <w:r w:rsidRPr="0097529E">
        <w:tab/>
      </w:r>
      <w:r w:rsidRPr="0097529E">
        <w:tab/>
        <w:t>ip2bus_rdack                   : out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179  </w:t>
      </w:r>
      <w:r w:rsidRPr="0097529E">
        <w:tab/>
      </w:r>
      <w:r w:rsidRPr="0097529E">
        <w:tab/>
        <w:t>ip2bus_wrack                   : out std_logic;</w:t>
      </w:r>
    </w:p>
    <w:p w:rsidR="0097529E" w:rsidRDefault="0097529E" w:rsidP="0097529E">
      <w:pPr>
        <w:pStyle w:val="120"/>
        <w:ind w:left="1030"/>
      </w:pPr>
      <w:r w:rsidRPr="0097529E">
        <w:t xml:space="preserve">180  </w:t>
      </w:r>
      <w:r w:rsidRPr="0097529E">
        <w:tab/>
      </w:r>
      <w:r w:rsidRPr="0097529E">
        <w:tab/>
        <w:t>ip2bus_error                   : out std_logic;</w:t>
      </w:r>
    </w:p>
    <w:p w:rsidR="00686E7C" w:rsidRDefault="00686E7C" w:rsidP="00686E7C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181~209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마스터</w:t>
      </w:r>
      <w:r>
        <w:rPr>
          <w:rFonts w:hint="eastAsia"/>
        </w:rPr>
        <w:t xml:space="preserve"> </w:t>
      </w:r>
      <w:r>
        <w:rPr>
          <w:rFonts w:hint="eastAsia"/>
        </w:rPr>
        <w:t>로직에서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포트에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가능하면</w:t>
      </w:r>
      <w:r>
        <w:rPr>
          <w:rFonts w:hint="eastAsia"/>
        </w:rPr>
        <w:t xml:space="preserve"> </w:t>
      </w:r>
      <w:r>
        <w:rPr>
          <w:rFonts w:hint="eastAsia"/>
        </w:rPr>
        <w:t>라인별로</w:t>
      </w:r>
      <w:r>
        <w:rPr>
          <w:rFonts w:hint="eastAsia"/>
        </w:rPr>
        <w:t xml:space="preserve"> </w:t>
      </w:r>
      <w:r>
        <w:rPr>
          <w:rFonts w:hint="eastAsia"/>
        </w:rPr>
        <w:t>설명하도록</w:t>
      </w:r>
      <w:r>
        <w:rPr>
          <w:rFonts w:hint="eastAsia"/>
        </w:rPr>
        <w:t xml:space="preserve"> </w:t>
      </w:r>
      <w:r>
        <w:rPr>
          <w:rFonts w:hint="eastAsia"/>
        </w:rPr>
        <w:t>하겠습니다</w:t>
      </w:r>
      <w:r>
        <w:rPr>
          <w:rFonts w:hint="eastAsia"/>
        </w:rPr>
        <w:t>.</w:t>
      </w:r>
    </w:p>
    <w:p w:rsidR="00686E7C" w:rsidRPr="0097529E" w:rsidRDefault="00686E7C" w:rsidP="00686E7C">
      <w:pPr>
        <w:pStyle w:val="af1"/>
      </w:pPr>
      <w:r>
        <w:rPr>
          <w:rFonts w:hint="eastAsia"/>
        </w:rPr>
        <w:t>마스터</w:t>
      </w:r>
      <w:r>
        <w:rPr>
          <w:rFonts w:hint="eastAsia"/>
        </w:rPr>
        <w:t xml:space="preserve"> IP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인터커넥터에게</w:t>
      </w:r>
      <w:r>
        <w:rPr>
          <w:rFonts w:hint="eastAsia"/>
        </w:rPr>
        <w:t xml:space="preserve"> Rd Req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t>A</w:t>
      </w:r>
      <w:r>
        <w:rPr>
          <w:rFonts w:hint="eastAsia"/>
        </w:rPr>
        <w:t xml:space="preserve">ck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되돌아</w:t>
      </w:r>
      <w:r>
        <w:rPr>
          <w:rFonts w:hint="eastAsia"/>
        </w:rPr>
        <w:t xml:space="preserve"> </w:t>
      </w:r>
      <w:r>
        <w:rPr>
          <w:rFonts w:hint="eastAsia"/>
        </w:rPr>
        <w:t>올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유지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181  </w:t>
      </w:r>
      <w:r w:rsidRPr="0097529E">
        <w:tab/>
      </w:r>
      <w:r w:rsidRPr="0097529E">
        <w:tab/>
        <w:t>ip2bus_mstrd_req               : out std_logic;</w:t>
      </w:r>
    </w:p>
    <w:p w:rsidR="0097529E" w:rsidRDefault="0097529E" w:rsidP="0097529E">
      <w:pPr>
        <w:pStyle w:val="120"/>
        <w:ind w:left="1030"/>
      </w:pPr>
      <w:r w:rsidRPr="0097529E">
        <w:t xml:space="preserve">182  </w:t>
      </w:r>
      <w:r w:rsidRPr="0097529E">
        <w:tab/>
      </w:r>
      <w:r w:rsidRPr="0097529E">
        <w:tab/>
        <w:t>ip2bus_mstwr_req               : out std_logic;</w:t>
      </w:r>
    </w:p>
    <w:p w:rsidR="00686E7C" w:rsidRPr="0097529E" w:rsidRDefault="00686E7C" w:rsidP="00686E7C">
      <w:pPr>
        <w:pStyle w:val="af1"/>
      </w:pPr>
      <w:r>
        <w:rPr>
          <w:rFonts w:hint="eastAsia"/>
        </w:rPr>
        <w:t>마스터</w:t>
      </w:r>
      <w:r>
        <w:rPr>
          <w:rFonts w:hint="eastAsia"/>
        </w:rPr>
        <w:t xml:space="preserve"> IP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하고하는</w:t>
      </w:r>
      <w:r>
        <w:rPr>
          <w:rFonts w:hint="eastAsia"/>
        </w:rPr>
        <w:t xml:space="preserve"> </w:t>
      </w:r>
      <w:r>
        <w:rPr>
          <w:rFonts w:hint="eastAsia"/>
        </w:rPr>
        <w:t>어드레스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전달하는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Default="0097529E" w:rsidP="0097529E">
      <w:pPr>
        <w:pStyle w:val="120"/>
        <w:ind w:left="1030"/>
      </w:pPr>
      <w:r w:rsidRPr="0097529E">
        <w:t xml:space="preserve">183  </w:t>
      </w:r>
      <w:r w:rsidRPr="0097529E">
        <w:tab/>
      </w:r>
      <w:r w:rsidRPr="0097529E">
        <w:tab/>
        <w:t>ip2bus_mst_addr                : out std_logic_vector(c_mst_awidth-1 downto 0);</w:t>
      </w:r>
    </w:p>
    <w:p w:rsidR="00686E7C" w:rsidRPr="0097529E" w:rsidRDefault="00686E7C" w:rsidP="00686E7C">
      <w:pPr>
        <w:pStyle w:val="af1"/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바이트가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알려주는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Default="0097529E" w:rsidP="0097529E">
      <w:pPr>
        <w:pStyle w:val="120"/>
        <w:ind w:left="1030"/>
      </w:pPr>
      <w:r w:rsidRPr="0097529E">
        <w:t xml:space="preserve">184  </w:t>
      </w:r>
      <w:r w:rsidRPr="0097529E">
        <w:tab/>
      </w:r>
      <w:r w:rsidRPr="0097529E">
        <w:tab/>
        <w:t>ip2bus_mst_be                  : out std_logic_vector((c_mst_native_data_width/8)-1 downto 0);</w:t>
      </w:r>
    </w:p>
    <w:p w:rsidR="00686E7C" w:rsidRPr="0097529E" w:rsidRDefault="00686E7C" w:rsidP="00686E7C">
      <w:pPr>
        <w:pStyle w:val="af1"/>
      </w:pPr>
      <w:r>
        <w:rPr>
          <w:rFonts w:hint="eastAsia"/>
        </w:rPr>
        <w:t>마스터가</w:t>
      </w:r>
      <w:r>
        <w:rPr>
          <w:rFonts w:hint="eastAsia"/>
        </w:rPr>
        <w:t xml:space="preserve"> </w:t>
      </w:r>
      <w:r>
        <w:rPr>
          <w:rFonts w:hint="eastAsia"/>
        </w:rPr>
        <w:t>억세스하고자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바이트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Default="0097529E" w:rsidP="0097529E">
      <w:pPr>
        <w:pStyle w:val="120"/>
        <w:ind w:left="1030"/>
      </w:pPr>
      <w:r w:rsidRPr="0097529E">
        <w:t xml:space="preserve">185  </w:t>
      </w:r>
      <w:r w:rsidRPr="0097529E">
        <w:tab/>
      </w:r>
      <w:r w:rsidRPr="0097529E">
        <w:tab/>
        <w:t>ip2bus_mst_length              : out std_logic_vector(c_length_width-1 downto 0);</w:t>
      </w:r>
    </w:p>
    <w:p w:rsidR="00686E7C" w:rsidRPr="0097529E" w:rsidRDefault="00686E7C" w:rsidP="00686E7C">
      <w:pPr>
        <w:pStyle w:val="af1"/>
      </w:pPr>
      <w:r>
        <w:rPr>
          <w:rFonts w:hint="eastAsia"/>
        </w:rPr>
        <w:t>마스터가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burst </w:t>
      </w:r>
      <w:r>
        <w:rPr>
          <w:rFonts w:hint="eastAsia"/>
        </w:rPr>
        <w:t>방식인지</w:t>
      </w:r>
      <w:r>
        <w:rPr>
          <w:rFonts w:hint="eastAsia"/>
        </w:rPr>
        <w:t xml:space="preserve"> </w:t>
      </w:r>
      <w:r>
        <w:rPr>
          <w:rFonts w:hint="eastAsia"/>
        </w:rPr>
        <w:t>아닌지</w:t>
      </w:r>
      <w:r>
        <w:rPr>
          <w:rFonts w:hint="eastAsia"/>
        </w:rPr>
        <w:t xml:space="preserve"> </w:t>
      </w:r>
      <w:r>
        <w:rPr>
          <w:rFonts w:hint="eastAsia"/>
        </w:rPr>
        <w:t>알려주는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186  </w:t>
      </w:r>
      <w:r w:rsidRPr="0097529E">
        <w:tab/>
      </w:r>
      <w:r w:rsidRPr="0097529E">
        <w:tab/>
        <w:t>ip2bus_mst_type                : out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187  </w:t>
      </w:r>
      <w:r w:rsidRPr="0097529E">
        <w:tab/>
      </w:r>
      <w:r w:rsidRPr="0097529E">
        <w:tab/>
        <w:t>ip2bus_mst_lock                : out std_logic;</w:t>
      </w:r>
    </w:p>
    <w:p w:rsidR="0097529E" w:rsidRDefault="0097529E" w:rsidP="0097529E">
      <w:pPr>
        <w:pStyle w:val="120"/>
        <w:ind w:left="1030"/>
      </w:pPr>
      <w:r w:rsidRPr="0097529E">
        <w:t xml:space="preserve">188  </w:t>
      </w:r>
      <w:r w:rsidRPr="0097529E">
        <w:tab/>
      </w:r>
      <w:r w:rsidRPr="0097529E">
        <w:tab/>
        <w:t>ip2bus_mst_reset               : out std_logic;</w:t>
      </w:r>
    </w:p>
    <w:p w:rsidR="00686E7C" w:rsidRDefault="00686E7C" w:rsidP="00686E7C">
      <w:pPr>
        <w:pStyle w:val="af1"/>
      </w:pPr>
      <w:r>
        <w:rPr>
          <w:rFonts w:hint="eastAsia"/>
        </w:rPr>
        <w:lastRenderedPageBreak/>
        <w:t>마스터</w:t>
      </w:r>
      <w:r>
        <w:rPr>
          <w:rFonts w:hint="eastAsia"/>
        </w:rPr>
        <w:t xml:space="preserve"> IP</w:t>
      </w:r>
      <w:r>
        <w:rPr>
          <w:rFonts w:hint="eastAsia"/>
        </w:rPr>
        <w:t>가</w:t>
      </w:r>
      <w:r>
        <w:rPr>
          <w:rFonts w:hint="eastAsia"/>
        </w:rPr>
        <w:t xml:space="preserve"> Rd/Wr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인터커넥터가</w:t>
      </w:r>
      <w:r>
        <w:rPr>
          <w:rFonts w:hint="eastAsia"/>
        </w:rPr>
        <w:t xml:space="preserve"> </w:t>
      </w:r>
      <w:r>
        <w:rPr>
          <w:rFonts w:hint="eastAsia"/>
        </w:rPr>
        <w:t>응답하는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잘못된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(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어드레스가</w:t>
      </w:r>
      <w:r>
        <w:rPr>
          <w:rFonts w:hint="eastAsia"/>
        </w:rPr>
        <w:t xml:space="preserve"> </w:t>
      </w:r>
      <w:r>
        <w:rPr>
          <w:rFonts w:hint="eastAsia"/>
        </w:rPr>
        <w:t>잘못되거나</w:t>
      </w:r>
      <w:r>
        <w:rPr>
          <w:rFonts w:hint="eastAsia"/>
        </w:rPr>
        <w:t xml:space="preserve"> length</w:t>
      </w:r>
      <w:r>
        <w:rPr>
          <w:rFonts w:hint="eastAsia"/>
        </w:rPr>
        <w:t>가</w:t>
      </w:r>
      <w:r>
        <w:rPr>
          <w:rFonts w:hint="eastAsia"/>
        </w:rPr>
        <w:t xml:space="preserve"> 0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요청이</w:t>
      </w:r>
      <w:r>
        <w:rPr>
          <w:rFonts w:hint="eastAsia"/>
        </w:rPr>
        <w:t xml:space="preserve"> </w:t>
      </w:r>
      <w:r>
        <w:rPr>
          <w:rFonts w:hint="eastAsia"/>
        </w:rPr>
        <w:t>와도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인터커넥터는</w:t>
      </w:r>
      <w:r>
        <w:rPr>
          <w:rFonts w:hint="eastAsia"/>
        </w:rPr>
        <w:t xml:space="preserve"> </w:t>
      </w:r>
      <w:r>
        <w:rPr>
          <w:rFonts w:hint="eastAsia"/>
        </w:rPr>
        <w:t>응답을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191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error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assert </w:t>
      </w:r>
      <w:r>
        <w:rPr>
          <w:rFonts w:hint="eastAsia"/>
        </w:rPr>
        <w:t>시켜줍니다</w:t>
      </w:r>
      <w:r>
        <w:rPr>
          <w:rFonts w:hint="eastAsia"/>
        </w:rPr>
        <w:t>.</w:t>
      </w:r>
    </w:p>
    <w:p w:rsidR="00686E7C" w:rsidRPr="0097529E" w:rsidRDefault="00686E7C" w:rsidP="00686E7C">
      <w:pPr>
        <w:pStyle w:val="af1"/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마스터</w:t>
      </w:r>
      <w:r>
        <w:rPr>
          <w:rFonts w:hint="eastAsia"/>
        </w:rPr>
        <w:t xml:space="preserve"> IP</w:t>
      </w:r>
      <w:r>
        <w:rPr>
          <w:rFonts w:hint="eastAsia"/>
        </w:rPr>
        <w:t>는</w:t>
      </w:r>
      <w:r>
        <w:rPr>
          <w:rFonts w:hint="eastAsia"/>
        </w:rPr>
        <w:t xml:space="preserve"> ack </w:t>
      </w:r>
      <w:r>
        <w:rPr>
          <w:rFonts w:hint="eastAsia"/>
        </w:rPr>
        <w:t>뿐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error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모니터링해야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state machine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부분들이</w:t>
      </w:r>
      <w:r>
        <w:rPr>
          <w:rFonts w:hint="eastAsia"/>
        </w:rPr>
        <w:t xml:space="preserve"> </w:t>
      </w:r>
      <w:r>
        <w:rPr>
          <w:rFonts w:hint="eastAsia"/>
        </w:rPr>
        <w:t>반영되어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529E" w:rsidRDefault="0097529E" w:rsidP="0097529E">
      <w:pPr>
        <w:pStyle w:val="120"/>
        <w:ind w:left="1030"/>
      </w:pPr>
      <w:r w:rsidRPr="0097529E">
        <w:t xml:space="preserve">189  </w:t>
      </w:r>
      <w:r w:rsidRPr="0097529E">
        <w:tab/>
      </w:r>
      <w:r w:rsidRPr="0097529E">
        <w:tab/>
        <w:t>bus2ip_mst_cmdack              : in  std_logic;</w:t>
      </w:r>
    </w:p>
    <w:p w:rsidR="00686E7C" w:rsidRPr="00686E7C" w:rsidRDefault="00686E7C" w:rsidP="00686E7C">
      <w:pPr>
        <w:pStyle w:val="af1"/>
      </w:pPr>
      <w:r>
        <w:rPr>
          <w:rFonts w:hint="eastAsia"/>
        </w:rPr>
        <w:t>마스터</w:t>
      </w:r>
      <w:r>
        <w:rPr>
          <w:rFonts w:hint="eastAsia"/>
        </w:rPr>
        <w:t xml:space="preserve"> IP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 w:rsidR="00166C77">
        <w:rPr>
          <w:rFonts w:hint="eastAsia"/>
        </w:rPr>
        <w:t xml:space="preserve"> </w:t>
      </w:r>
      <w:r w:rsidR="00166C77">
        <w:rPr>
          <w:rFonts w:hint="eastAsia"/>
        </w:rPr>
        <w:t>요청에</w:t>
      </w:r>
      <w:r w:rsidR="00166C77">
        <w:rPr>
          <w:rFonts w:hint="eastAsia"/>
        </w:rPr>
        <w:t xml:space="preserve"> </w:t>
      </w:r>
      <w:r w:rsidR="00166C77">
        <w:rPr>
          <w:rFonts w:hint="eastAsia"/>
        </w:rPr>
        <w:t>따른</w:t>
      </w:r>
      <w:r w:rsidR="00166C77">
        <w:rPr>
          <w:rFonts w:hint="eastAsia"/>
        </w:rPr>
        <w:t xml:space="preserve"> </w:t>
      </w:r>
      <w:r w:rsidR="00166C77">
        <w:rPr>
          <w:rFonts w:hint="eastAsia"/>
        </w:rPr>
        <w:t>데이터</w:t>
      </w:r>
      <w:r w:rsidR="00166C77">
        <w:rPr>
          <w:rFonts w:hint="eastAsia"/>
        </w:rPr>
        <w:t xml:space="preserve"> </w:t>
      </w:r>
      <w:r w:rsidR="00166C77">
        <w:rPr>
          <w:rFonts w:hint="eastAsia"/>
        </w:rPr>
        <w:t>전송이</w:t>
      </w:r>
      <w:r w:rsidR="00166C77">
        <w:rPr>
          <w:rFonts w:hint="eastAsia"/>
        </w:rPr>
        <w:t xml:space="preserve"> </w:t>
      </w:r>
      <w:r w:rsidR="00166C77">
        <w:rPr>
          <w:rFonts w:hint="eastAsia"/>
        </w:rPr>
        <w:t>끝나면</w:t>
      </w:r>
      <w:r w:rsidR="00166C77">
        <w:rPr>
          <w:rFonts w:hint="eastAsia"/>
        </w:rPr>
        <w:t xml:space="preserve"> assert</w:t>
      </w:r>
      <w:r w:rsidR="00166C77">
        <w:rPr>
          <w:rFonts w:hint="eastAsia"/>
        </w:rPr>
        <w:t>됩니다</w:t>
      </w:r>
      <w:r w:rsidR="00166C77"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190  </w:t>
      </w:r>
      <w:r w:rsidRPr="0097529E">
        <w:tab/>
      </w:r>
      <w:r w:rsidRPr="0097529E">
        <w:tab/>
        <w:t>bus2ip_mst_cmplt               : in 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191  </w:t>
      </w:r>
      <w:r w:rsidRPr="0097529E">
        <w:tab/>
      </w:r>
      <w:r w:rsidRPr="0097529E">
        <w:tab/>
        <w:t>bus2ip_mst_error               : in  std_logic;</w:t>
      </w:r>
    </w:p>
    <w:p w:rsidR="00166C77" w:rsidRPr="0097529E" w:rsidRDefault="0097529E" w:rsidP="00166C77">
      <w:pPr>
        <w:pStyle w:val="120"/>
        <w:ind w:left="1030"/>
      </w:pPr>
      <w:r w:rsidRPr="0097529E">
        <w:t xml:space="preserve">192  </w:t>
      </w:r>
      <w:r w:rsidRPr="0097529E">
        <w:tab/>
      </w:r>
      <w:r w:rsidRPr="0097529E">
        <w:tab/>
        <w:t>bus2ip_mst_rearbitrate         : in  std_logic;</w:t>
      </w:r>
    </w:p>
    <w:p w:rsidR="0097529E" w:rsidRDefault="0097529E" w:rsidP="0097529E">
      <w:pPr>
        <w:pStyle w:val="120"/>
        <w:ind w:left="1030"/>
      </w:pPr>
      <w:r w:rsidRPr="0097529E">
        <w:t xml:space="preserve">193  </w:t>
      </w:r>
      <w:r w:rsidRPr="0097529E">
        <w:tab/>
      </w:r>
      <w:r w:rsidRPr="0097529E">
        <w:tab/>
        <w:t>bus2ip_mst_cmd_timeout         : in  std_logic;</w:t>
      </w:r>
    </w:p>
    <w:p w:rsidR="00166C77" w:rsidRPr="0097529E" w:rsidRDefault="00166C77" w:rsidP="00166C77">
      <w:pPr>
        <w:pStyle w:val="af1"/>
      </w:pPr>
      <w:r>
        <w:rPr>
          <w:rFonts w:hint="eastAsia"/>
        </w:rPr>
        <w:t>마스터</w:t>
      </w:r>
      <w:r>
        <w:rPr>
          <w:rFonts w:hint="eastAsia"/>
        </w:rPr>
        <w:t xml:space="preserve"> IP</w:t>
      </w:r>
      <w:r>
        <w:rPr>
          <w:rFonts w:hint="eastAsia"/>
        </w:rPr>
        <w:t>가</w:t>
      </w:r>
      <w:r>
        <w:rPr>
          <w:rFonts w:hint="eastAsia"/>
        </w:rPr>
        <w:t xml:space="preserve"> Rd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들어오는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Default="0097529E" w:rsidP="0097529E">
      <w:pPr>
        <w:pStyle w:val="120"/>
        <w:ind w:left="1030"/>
      </w:pPr>
      <w:r w:rsidRPr="0097529E">
        <w:t xml:space="preserve">194  </w:t>
      </w:r>
      <w:r w:rsidRPr="0097529E">
        <w:tab/>
      </w:r>
      <w:r w:rsidRPr="0097529E">
        <w:tab/>
        <w:t>bus2ip_mstrd_d                 : in  std_logic_vector(c_mst_native_data_width-1 downto 0);</w:t>
      </w:r>
    </w:p>
    <w:p w:rsidR="00166C77" w:rsidRPr="0097529E" w:rsidRDefault="00166C77" w:rsidP="00166C77">
      <w:pPr>
        <w:pStyle w:val="af1"/>
      </w:pPr>
      <w:r>
        <w:rPr>
          <w:rFonts w:hint="eastAsia"/>
        </w:rPr>
        <w:t>32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폭을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 14</w:t>
      </w:r>
      <w:r>
        <w:rPr>
          <w:rFonts w:hint="eastAsia"/>
        </w:rPr>
        <w:t>바이트만</w:t>
      </w:r>
      <w:r>
        <w:rPr>
          <w:rFonts w:hint="eastAsia"/>
        </w:rPr>
        <w:t xml:space="preserve"> </w:t>
      </w:r>
      <w:r>
        <w:rPr>
          <w:rFonts w:hint="eastAsia"/>
        </w:rPr>
        <w:t>읽으려고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3</w:t>
      </w:r>
      <w:r>
        <w:rPr>
          <w:rFonts w:hint="eastAsia"/>
        </w:rPr>
        <w:t>번째까지는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폭을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쓰지만</w:t>
      </w:r>
      <w:r>
        <w:rPr>
          <w:rFonts w:hint="eastAsia"/>
        </w:rPr>
        <w:t xml:space="preserve"> </w:t>
      </w:r>
      <w:r>
        <w:rPr>
          <w:rFonts w:hint="eastAsia"/>
        </w:rPr>
        <w:t>마지막에는</w:t>
      </w:r>
      <w:r>
        <w:rPr>
          <w:rFonts w:hint="eastAsia"/>
        </w:rPr>
        <w:t xml:space="preserve"> 2</w:t>
      </w:r>
      <w:r>
        <w:rPr>
          <w:rFonts w:hint="eastAsia"/>
        </w:rPr>
        <w:t>바이트만</w:t>
      </w:r>
      <w:r>
        <w:rPr>
          <w:rFonts w:hint="eastAsia"/>
        </w:rPr>
        <w:t xml:space="preserve"> </w:t>
      </w:r>
      <w:r>
        <w:rPr>
          <w:rFonts w:hint="eastAsia"/>
        </w:rPr>
        <w:t>읽어야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남아있는</w:t>
      </w:r>
      <w:r>
        <w:rPr>
          <w:rFonts w:hint="eastAsia"/>
        </w:rPr>
        <w:t xml:space="preserve"> </w:t>
      </w:r>
      <w:r>
        <w:rPr>
          <w:rFonts w:hint="eastAsia"/>
        </w:rPr>
        <w:t>바이트수가</w:t>
      </w:r>
      <w:r>
        <w:rPr>
          <w:rFonts w:hint="eastAsia"/>
        </w:rPr>
        <w:t xml:space="preserve"> </w:t>
      </w:r>
      <w:r>
        <w:rPr>
          <w:rFonts w:hint="eastAsia"/>
        </w:rPr>
        <w:t>얼마인지</w:t>
      </w:r>
      <w:r>
        <w:rPr>
          <w:rFonts w:hint="eastAsia"/>
        </w:rPr>
        <w:t xml:space="preserve"> </w:t>
      </w:r>
      <w:r>
        <w:rPr>
          <w:rFonts w:hint="eastAsia"/>
        </w:rPr>
        <w:t>알려주는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Default="0097529E" w:rsidP="0097529E">
      <w:pPr>
        <w:pStyle w:val="120"/>
        <w:ind w:left="1030"/>
      </w:pPr>
      <w:r w:rsidRPr="0097529E">
        <w:t xml:space="preserve">195  </w:t>
      </w:r>
      <w:r w:rsidRPr="0097529E">
        <w:tab/>
      </w:r>
      <w:r w:rsidRPr="0097529E">
        <w:tab/>
        <w:t>bus2ip_mstrd_rem               : in  std_logic_vector((c_mst_native_data_width)/8-1 downto 0);</w:t>
      </w:r>
    </w:p>
    <w:p w:rsidR="00166C77" w:rsidRPr="0097529E" w:rsidRDefault="00166C77" w:rsidP="00166C77">
      <w:pPr>
        <w:pStyle w:val="af1"/>
      </w:pPr>
      <w:r>
        <w:rPr>
          <w:rFonts w:hint="eastAsia"/>
        </w:rPr>
        <w:t>마스터의</w:t>
      </w:r>
      <w:r>
        <w:rPr>
          <w:rFonts w:hint="eastAsia"/>
        </w:rPr>
        <w:t xml:space="preserve"> RD </w:t>
      </w:r>
      <w:r>
        <w:rPr>
          <w:rFonts w:hint="eastAsia"/>
        </w:rPr>
        <w:t>요청에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인터커넥터가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  <w:r>
        <w:rPr>
          <w:rFonts w:hint="eastAsia"/>
        </w:rPr>
        <w:t xml:space="preserve"> </w:t>
      </w:r>
      <w:r>
        <w:rPr>
          <w:rFonts w:hint="eastAsia"/>
        </w:rPr>
        <w:t>시작할</w:t>
      </w:r>
      <w:r>
        <w:rPr>
          <w:rFonts w:hint="eastAsia"/>
        </w:rPr>
        <w:t xml:space="preserve"> </w:t>
      </w:r>
      <w:r>
        <w:rPr>
          <w:rFonts w:hint="eastAsia"/>
        </w:rPr>
        <w:t>때와</w:t>
      </w:r>
      <w:r>
        <w:rPr>
          <w:rFonts w:hint="eastAsia"/>
        </w:rPr>
        <w:t xml:space="preserve"> </w:t>
      </w:r>
      <w:r>
        <w:rPr>
          <w:rFonts w:hint="eastAsia"/>
        </w:rPr>
        <w:t>끝날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한번씩</w:t>
      </w:r>
      <w:r>
        <w:rPr>
          <w:rFonts w:hint="eastAsia"/>
        </w:rPr>
        <w:t xml:space="preserve"> assert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196  </w:t>
      </w:r>
      <w:r w:rsidRPr="0097529E">
        <w:tab/>
      </w:r>
      <w:r w:rsidRPr="0097529E">
        <w:tab/>
        <w:t>bus2ip_mstrd_sof_n             : in  std_logic;</w:t>
      </w:r>
    </w:p>
    <w:p w:rsidR="0097529E" w:rsidRDefault="0097529E" w:rsidP="0097529E">
      <w:pPr>
        <w:pStyle w:val="120"/>
        <w:ind w:left="1030"/>
      </w:pPr>
      <w:r w:rsidRPr="0097529E">
        <w:t xml:space="preserve">197  </w:t>
      </w:r>
      <w:r w:rsidRPr="0097529E">
        <w:tab/>
      </w:r>
      <w:r w:rsidRPr="0097529E">
        <w:tab/>
        <w:t>bus2ip_mstrd_eof_n             : in  std_logic;</w:t>
      </w:r>
    </w:p>
    <w:p w:rsidR="00166C77" w:rsidRPr="0097529E" w:rsidRDefault="00166C77" w:rsidP="00166C77">
      <w:pPr>
        <w:pStyle w:val="af1"/>
      </w:pPr>
      <w:r>
        <w:rPr>
          <w:rFonts w:hint="eastAsia"/>
        </w:rPr>
        <w:t>마스터의</w:t>
      </w:r>
      <w:r>
        <w:rPr>
          <w:rFonts w:hint="eastAsia"/>
        </w:rPr>
        <w:t xml:space="preserve"> RD </w:t>
      </w:r>
      <w:r>
        <w:rPr>
          <w:rFonts w:hint="eastAsia"/>
        </w:rPr>
        <w:t>요청에</w:t>
      </w:r>
      <w:r>
        <w:rPr>
          <w:rFonts w:hint="eastAsia"/>
        </w:rPr>
        <w:t xml:space="preserve"> </w:t>
      </w:r>
      <w:r>
        <w:rPr>
          <w:rFonts w:hint="eastAsia"/>
        </w:rPr>
        <w:t>인터커넥터</w:t>
      </w:r>
      <w:r>
        <w:rPr>
          <w:rFonts w:hint="eastAsia"/>
        </w:rPr>
        <w:t xml:space="preserve"> </w:t>
      </w:r>
      <w:r>
        <w:rPr>
          <w:rFonts w:hint="eastAsia"/>
        </w:rPr>
        <w:t>상에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준비되어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assert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7529E" w:rsidRDefault="0097529E" w:rsidP="0097529E">
      <w:pPr>
        <w:pStyle w:val="120"/>
        <w:ind w:left="1030"/>
      </w:pPr>
      <w:r w:rsidRPr="0097529E">
        <w:t xml:space="preserve">198  </w:t>
      </w:r>
      <w:r w:rsidRPr="0097529E">
        <w:tab/>
      </w:r>
      <w:r w:rsidRPr="0097529E">
        <w:tab/>
        <w:t>bus2ip_mstrd_src_rdy_n         : in  std_logic;</w:t>
      </w:r>
    </w:p>
    <w:p w:rsidR="00166C77" w:rsidRPr="0097529E" w:rsidRDefault="00166C77" w:rsidP="00166C77">
      <w:pPr>
        <w:pStyle w:val="af1"/>
      </w:pPr>
      <w:r>
        <w:rPr>
          <w:rFonts w:hint="eastAsia"/>
        </w:rPr>
        <w:t xml:space="preserve">Burst </w:t>
      </w:r>
      <w:r>
        <w:rPr>
          <w:rFonts w:hint="eastAsia"/>
        </w:rPr>
        <w:t>전송을</w:t>
      </w:r>
      <w:r>
        <w:rPr>
          <w:rFonts w:hint="eastAsia"/>
        </w:rPr>
        <w:t xml:space="preserve"> </w:t>
      </w:r>
      <w:r>
        <w:rPr>
          <w:rFonts w:hint="eastAsia"/>
        </w:rPr>
        <w:t>강제로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알려주는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Default="0097529E" w:rsidP="0097529E">
      <w:pPr>
        <w:pStyle w:val="120"/>
        <w:ind w:left="1030"/>
      </w:pPr>
      <w:r w:rsidRPr="0097529E">
        <w:t xml:space="preserve">199  </w:t>
      </w:r>
      <w:r w:rsidRPr="0097529E">
        <w:tab/>
      </w:r>
      <w:r w:rsidRPr="0097529E">
        <w:tab/>
        <w:t>bus2ip_mstrd_src_dsc_n         : in  std_logic;</w:t>
      </w:r>
    </w:p>
    <w:p w:rsidR="00166C77" w:rsidRPr="0097529E" w:rsidRDefault="00166C77" w:rsidP="00166C77">
      <w:pPr>
        <w:pStyle w:val="af1"/>
      </w:pP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200  </w:t>
      </w:r>
      <w:r w:rsidRPr="0097529E">
        <w:tab/>
      </w:r>
      <w:r w:rsidRPr="0097529E">
        <w:tab/>
        <w:t>ip2bus_mstrd_dst_rdy_n         : out std_logic;</w:t>
      </w:r>
    </w:p>
    <w:p w:rsidR="0097529E" w:rsidRDefault="0097529E" w:rsidP="0097529E">
      <w:pPr>
        <w:pStyle w:val="120"/>
        <w:ind w:left="1030"/>
      </w:pPr>
      <w:r w:rsidRPr="0097529E">
        <w:t xml:space="preserve">201  </w:t>
      </w:r>
      <w:r w:rsidRPr="0097529E">
        <w:tab/>
      </w:r>
      <w:r w:rsidRPr="0097529E">
        <w:tab/>
        <w:t>ip2bus_mstrd_dst_dsc_n         : out std_logic;</w:t>
      </w:r>
    </w:p>
    <w:p w:rsidR="00166C77" w:rsidRPr="0097529E" w:rsidRDefault="00166C77" w:rsidP="00166C77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202</w:t>
      </w:r>
      <w:r>
        <w:rPr>
          <w:rFonts w:hint="eastAsia"/>
        </w:rPr>
        <w:t>부터는</w:t>
      </w:r>
      <w:r>
        <w:rPr>
          <w:rFonts w:hint="eastAsia"/>
        </w:rPr>
        <w:t xml:space="preserve"> </w:t>
      </w:r>
      <w:r>
        <w:rPr>
          <w:rFonts w:hint="eastAsia"/>
        </w:rPr>
        <w:t>마스터</w:t>
      </w:r>
      <w:r>
        <w:rPr>
          <w:rFonts w:hint="eastAsia"/>
        </w:rPr>
        <w:t xml:space="preserve"> IP </w:t>
      </w:r>
      <w:r>
        <w:rPr>
          <w:rFonts w:hint="eastAsia"/>
        </w:rPr>
        <w:t>쓰기</w:t>
      </w:r>
      <w:r>
        <w:rPr>
          <w:rFonts w:hint="eastAsia"/>
        </w:rPr>
        <w:t xml:space="preserve"> </w:t>
      </w:r>
      <w:r>
        <w:rPr>
          <w:rFonts w:hint="eastAsia"/>
        </w:rPr>
        <w:t>요청에</w:t>
      </w:r>
      <w:r>
        <w:rPr>
          <w:rFonts w:hint="eastAsia"/>
        </w:rPr>
        <w:t xml:space="preserve"> </w:t>
      </w:r>
      <w:r>
        <w:rPr>
          <w:rFonts w:hint="eastAsia"/>
        </w:rPr>
        <w:t>수행하기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202  </w:t>
      </w:r>
      <w:r w:rsidRPr="0097529E">
        <w:tab/>
      </w:r>
      <w:r w:rsidRPr="0097529E">
        <w:tab/>
        <w:t>ip2bus_mstwr_d                 : out std_logic_vector(c_mst_native_data_width-1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203  </w:t>
      </w:r>
      <w:r w:rsidRPr="0097529E">
        <w:tab/>
      </w:r>
      <w:r w:rsidRPr="0097529E">
        <w:tab/>
        <w:t>ip2bus_mstwr_rem               : out std_logic_vector((c_mst_native_data_width)/8-1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204  </w:t>
      </w:r>
      <w:r w:rsidRPr="0097529E">
        <w:tab/>
      </w:r>
      <w:r w:rsidRPr="0097529E">
        <w:tab/>
        <w:t>ip2bus_mstwr_src_rdy_n         : out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205  </w:t>
      </w:r>
      <w:r w:rsidRPr="0097529E">
        <w:tab/>
      </w:r>
      <w:r w:rsidRPr="0097529E">
        <w:tab/>
        <w:t>ip2bus_mstwr_src_dsc_n         : out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206  </w:t>
      </w:r>
      <w:r w:rsidRPr="0097529E">
        <w:tab/>
      </w:r>
      <w:r w:rsidRPr="0097529E">
        <w:tab/>
        <w:t>ip2bus_mstwr_sof_n             : out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207  </w:t>
      </w:r>
      <w:r w:rsidRPr="0097529E">
        <w:tab/>
      </w:r>
      <w:r w:rsidRPr="0097529E">
        <w:tab/>
        <w:t>ip2bus_mstwr_eof_n             : out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208  </w:t>
      </w:r>
      <w:r w:rsidRPr="0097529E">
        <w:tab/>
      </w:r>
      <w:r w:rsidRPr="0097529E">
        <w:tab/>
        <w:t>bus2ip_mstwr_dst_rdy_n         : in 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209  </w:t>
      </w:r>
      <w:r w:rsidRPr="0097529E">
        <w:tab/>
      </w:r>
      <w:r w:rsidRPr="0097529E">
        <w:tab/>
        <w:t>bus2ip_mstwr_dst_dsc_n         : in  std_logic</w:t>
      </w:r>
    </w:p>
    <w:p w:rsidR="0097529E" w:rsidRPr="0097529E" w:rsidRDefault="0097529E" w:rsidP="0097529E">
      <w:pPr>
        <w:pStyle w:val="120"/>
        <w:ind w:left="1030"/>
      </w:pPr>
      <w:r w:rsidRPr="0097529E">
        <w:t>210    -- do not edit above this line 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211  </w:t>
      </w:r>
      <w:r w:rsidRPr="0097529E">
        <w:tab/>
        <w:t>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212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213  </w:t>
      </w:r>
      <w:r w:rsidRPr="0097529E">
        <w:tab/>
        <w:t>attribute max_fanout : string;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214  </w:t>
      </w:r>
      <w:r w:rsidRPr="0097529E">
        <w:tab/>
        <w:t>attribute sigis : string;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215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216  </w:t>
      </w:r>
      <w:r w:rsidRPr="0097529E">
        <w:tab/>
        <w:t>attribute sigis of bus2ip_clk    : signal is "clk";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217  </w:t>
      </w:r>
      <w:r w:rsidRPr="0097529E">
        <w:tab/>
        <w:t>attribute sigis of bus2ip_resetn : signal is "rst";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218  </w:t>
      </w:r>
      <w:r w:rsidRPr="0097529E">
        <w:tab/>
        <w:t>attribute sigis of ip2bus_mst_reset: signal is "rst";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219  </w:t>
      </w:r>
    </w:p>
    <w:p w:rsidR="0097529E" w:rsidRPr="0097529E" w:rsidRDefault="0097529E" w:rsidP="0097529E">
      <w:pPr>
        <w:pStyle w:val="120"/>
        <w:ind w:left="1030"/>
      </w:pPr>
      <w:r w:rsidRPr="0097529E">
        <w:t>220  end entity user_logic;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221  </w:t>
      </w:r>
    </w:p>
    <w:p w:rsidR="0097529E" w:rsidRPr="0097529E" w:rsidRDefault="0097529E" w:rsidP="0097529E">
      <w:pPr>
        <w:pStyle w:val="120"/>
        <w:ind w:left="1030"/>
      </w:pPr>
      <w:r w:rsidRPr="0097529E">
        <w:t>222  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>223  -- architecture section</w:t>
      </w:r>
    </w:p>
    <w:p w:rsidR="0097529E" w:rsidRPr="0097529E" w:rsidRDefault="0097529E" w:rsidP="0097529E">
      <w:pPr>
        <w:pStyle w:val="120"/>
        <w:ind w:left="1030"/>
      </w:pPr>
      <w:r w:rsidRPr="0097529E">
        <w:t>224  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225  </w:t>
      </w:r>
    </w:p>
    <w:p w:rsidR="0097529E" w:rsidRPr="0097529E" w:rsidRDefault="0097529E" w:rsidP="0097529E">
      <w:pPr>
        <w:pStyle w:val="120"/>
        <w:ind w:left="1030"/>
      </w:pPr>
      <w:r w:rsidRPr="0097529E">
        <w:t>226  architecture imp of user_logic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227  </w:t>
      </w:r>
    </w:p>
    <w:p w:rsidR="00B463F4" w:rsidRDefault="00B463F4" w:rsidP="0097529E">
      <w:pPr>
        <w:pStyle w:val="120"/>
        <w:ind w:left="1030"/>
      </w:pPr>
    </w:p>
    <w:p w:rsidR="00B463F4" w:rsidRDefault="00B463F4" w:rsidP="0097529E">
      <w:pPr>
        <w:pStyle w:val="120"/>
        <w:ind w:left="1030"/>
      </w:pPr>
      <w:r>
        <w:rPr>
          <w:rFonts w:hint="eastAsia"/>
        </w:rPr>
        <w:t>&gt;&gt;&gt;&gt;&gt;&gt;&gt;&gt;</w:t>
      </w:r>
    </w:p>
    <w:p w:rsidR="00B463F4" w:rsidRDefault="00B463F4" w:rsidP="0097529E">
      <w:pPr>
        <w:pStyle w:val="120"/>
        <w:ind w:left="1030"/>
      </w:pPr>
    </w:p>
    <w:p w:rsidR="00B463F4" w:rsidRDefault="00B463F4" w:rsidP="0097529E">
      <w:pPr>
        <w:pStyle w:val="120"/>
        <w:ind w:left="1030"/>
      </w:pPr>
    </w:p>
    <w:p w:rsidR="0097529E" w:rsidRPr="0097529E" w:rsidRDefault="0097529E" w:rsidP="0097529E">
      <w:pPr>
        <w:pStyle w:val="120"/>
        <w:ind w:left="1030"/>
      </w:pPr>
      <w:r w:rsidRPr="0097529E">
        <w:t xml:space="preserve">238  </w:t>
      </w:r>
      <w:r w:rsidRPr="0097529E">
        <w:tab/>
        <w:t>signal slv_reg7                       : std_logic_vector(c_slv_dwidth-1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239  </w:t>
      </w:r>
      <w:r w:rsidRPr="0097529E">
        <w:tab/>
        <w:t>signal slv_reg_write_sel              : std_logic_vector(7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240  </w:t>
      </w:r>
      <w:r w:rsidRPr="0097529E">
        <w:tab/>
        <w:t>signal slv_reg_read_sel               : std_logic_vector(7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241  </w:t>
      </w:r>
      <w:r w:rsidRPr="0097529E">
        <w:tab/>
        <w:t>signal slv_ip2bus_data                : std_logic_vector(c_slv_dwidth-1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242  </w:t>
      </w:r>
      <w:r w:rsidRPr="0097529E">
        <w:tab/>
        <w:t>signal slv_read_ack    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243  </w:t>
      </w:r>
      <w:r w:rsidRPr="0097529E">
        <w:tab/>
        <w:t>signal slv_write_ack   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244  </w:t>
      </w:r>
    </w:p>
    <w:p w:rsidR="0097529E" w:rsidRPr="0097529E" w:rsidRDefault="0097529E" w:rsidP="0097529E">
      <w:pPr>
        <w:pStyle w:val="120"/>
        <w:ind w:left="1030"/>
      </w:pPr>
      <w:r w:rsidRPr="0097529E">
        <w:t>245    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>246    -- signals for user logic master model example</w:t>
      </w:r>
    </w:p>
    <w:p w:rsidR="0097529E" w:rsidRDefault="0097529E" w:rsidP="0097529E">
      <w:pPr>
        <w:pStyle w:val="120"/>
        <w:ind w:left="1030"/>
      </w:pPr>
      <w:r w:rsidRPr="0097529E">
        <w:t>247    ------------------------------------------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마스터에서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신호들을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>248    -- signals for master model control/status registers write/read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249  </w:t>
      </w:r>
      <w:r w:rsidRPr="0097529E">
        <w:tab/>
        <w:t>signal mst_ip2bus_data                : std_logic_vector(c_slv_dwidth-1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250  </w:t>
      </w:r>
      <w:r w:rsidRPr="0097529E">
        <w:tab/>
        <w:t>signal mst_reg_write_req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251  </w:t>
      </w:r>
      <w:r w:rsidRPr="0097529E">
        <w:tab/>
        <w:t>signal mst_reg_read_req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252  </w:t>
      </w:r>
      <w:r w:rsidRPr="0097529E">
        <w:tab/>
        <w:t>signal mst_reg_write_sel              : std_logic_vector(3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253  </w:t>
      </w:r>
      <w:r w:rsidRPr="0097529E">
        <w:tab/>
        <w:t>signal mst_reg_read_sel               : std_logic_vector(3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254  </w:t>
      </w:r>
      <w:r w:rsidRPr="0097529E">
        <w:tab/>
        <w:t>signal mst_write_ack   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255  </w:t>
      </w:r>
      <w:r w:rsidRPr="0097529E">
        <w:tab/>
        <w:t>signal mst_read_ack    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>256    -- signals for master model control/status registers</w:t>
      </w:r>
    </w:p>
    <w:p w:rsidR="0097529E" w:rsidRDefault="0097529E" w:rsidP="0097529E">
      <w:pPr>
        <w:pStyle w:val="120"/>
        <w:ind w:left="1030"/>
      </w:pPr>
      <w:r w:rsidRPr="0097529E">
        <w:t xml:space="preserve">257  </w:t>
      </w:r>
      <w:r w:rsidRPr="0097529E">
        <w:tab/>
        <w:t>type byte_reg_type is array(0 to 15) of std_logic_vector(7 downto 0);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258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마스터</w:t>
      </w:r>
      <w:r>
        <w:rPr>
          <w:rFonts w:hint="eastAsia"/>
        </w:rPr>
        <w:t xml:space="preserve"> </w:t>
      </w:r>
      <w:r>
        <w:rPr>
          <w:rFonts w:hint="eastAsia"/>
        </w:rPr>
        <w:t>로직에서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쓰기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258  </w:t>
      </w:r>
      <w:r w:rsidRPr="0097529E">
        <w:tab/>
        <w:t>signal mst_reg                        : byte_reg_type;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259  </w:t>
      </w:r>
      <w:r w:rsidRPr="0097529E">
        <w:tab/>
        <w:t>signal mst_byte_we                    : std_logic_vector(15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260  </w:t>
      </w:r>
      <w:r w:rsidRPr="0097529E">
        <w:tab/>
        <w:t>signal mst_cntl_rd_req 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261  </w:t>
      </w:r>
      <w:r w:rsidRPr="0097529E">
        <w:tab/>
        <w:t>signal mst_cntl_wr_req 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262  </w:t>
      </w:r>
      <w:r w:rsidRPr="0097529E">
        <w:tab/>
        <w:t>signal mst_cntl_bus_lock              : std_logic;</w:t>
      </w:r>
    </w:p>
    <w:p w:rsidR="0097529E" w:rsidRDefault="0097529E" w:rsidP="0097529E">
      <w:pPr>
        <w:pStyle w:val="120"/>
        <w:ind w:left="1030"/>
      </w:pPr>
      <w:r w:rsidRPr="0097529E">
        <w:t xml:space="preserve">263  </w:t>
      </w:r>
      <w:r w:rsidRPr="0097529E">
        <w:tab/>
        <w:t>signal mst_cntl_burst                 : std_logic;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264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마스터가</w:t>
      </w:r>
      <w:r>
        <w:rPr>
          <w:rFonts w:hint="eastAsia"/>
        </w:rPr>
        <w:t xml:space="preserve"> </w:t>
      </w:r>
      <w:r>
        <w:rPr>
          <w:rFonts w:hint="eastAsia"/>
        </w:rPr>
        <w:t>억세스하고자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어드레스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정합니다</w:t>
      </w:r>
      <w:r>
        <w:rPr>
          <w:rFonts w:hint="eastAsia"/>
        </w:rPr>
        <w:t>.</w:t>
      </w:r>
    </w:p>
    <w:p w:rsidR="0097529E" w:rsidRDefault="0097529E" w:rsidP="0097529E">
      <w:pPr>
        <w:pStyle w:val="120"/>
        <w:ind w:left="1030"/>
      </w:pPr>
      <w:r w:rsidRPr="0097529E">
        <w:t xml:space="preserve">264  </w:t>
      </w:r>
      <w:r w:rsidRPr="0097529E">
        <w:tab/>
        <w:t>signal mst_ip2bus_addr                : std_logic_vector(c_mst_awidth-1 downto 0);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265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마스터가</w:t>
      </w:r>
      <w:r>
        <w:rPr>
          <w:rFonts w:hint="eastAsia"/>
        </w:rPr>
        <w:t xml:space="preserve"> </w:t>
      </w:r>
      <w:r>
        <w:rPr>
          <w:rFonts w:hint="eastAsia"/>
        </w:rPr>
        <w:t>억세스하려는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265  </w:t>
      </w:r>
      <w:r w:rsidRPr="0097529E">
        <w:tab/>
        <w:t>signal mst_xfer_length                : std_logic_vector(c_length_width-1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266  </w:t>
      </w:r>
      <w:r w:rsidRPr="0097529E">
        <w:tab/>
        <w:t>signal mst_xfer_reg_len               : std_logic_vector(19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267  </w:t>
      </w:r>
      <w:r w:rsidRPr="0097529E">
        <w:tab/>
        <w:t>signal mst_xfer_reg_len_rd            : std_logic_vector(19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268  </w:t>
      </w:r>
      <w:r w:rsidRPr="0097529E">
        <w:tab/>
        <w:t>signal mst_xfer_reg_len_wr            : std_logic_vector(19 downto 0);</w:t>
      </w:r>
    </w:p>
    <w:p w:rsidR="0097529E" w:rsidRDefault="0097529E" w:rsidP="0097529E">
      <w:pPr>
        <w:pStyle w:val="120"/>
        <w:ind w:left="1030"/>
      </w:pPr>
      <w:r w:rsidRPr="0097529E">
        <w:t xml:space="preserve">269  </w:t>
      </w:r>
      <w:r w:rsidRPr="0097529E">
        <w:tab/>
        <w:t>signal mst_ip2bus_be                  : std_logic_vector(15 downto 0);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270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state machine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동작하고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알려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270  </w:t>
      </w:r>
      <w:r w:rsidRPr="0097529E">
        <w:tab/>
        <w:t>signal mst_go          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>271    -- signals for master model command interface state machine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272  </w:t>
      </w:r>
      <w:r w:rsidRPr="0097529E">
        <w:tab/>
        <w:t>type cmd_cntl_sm_type is (cmd_idle, cmd_run, cmd_wait_for_data, finish, cmd_done);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273  </w:t>
      </w:r>
      <w:r w:rsidRPr="0097529E">
        <w:tab/>
        <w:t>signal mst_cmd_sm_state               : cmd_cntl_sm_type;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274  </w:t>
      </w:r>
      <w:r w:rsidRPr="0097529E">
        <w:tab/>
        <w:t>signal mst_cmd_sm_set_done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275  </w:t>
      </w:r>
      <w:r w:rsidRPr="0097529E">
        <w:tab/>
        <w:t>signal mst_cmd_sm_set_error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276  </w:t>
      </w:r>
      <w:r w:rsidRPr="0097529E">
        <w:tab/>
        <w:t>signal mst_cmd_sm_set_timeout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277  </w:t>
      </w:r>
      <w:r w:rsidRPr="0097529E">
        <w:tab/>
        <w:t>signal mst_cmd_sm_busy 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278  </w:t>
      </w:r>
      <w:r w:rsidRPr="0097529E">
        <w:tab/>
        <w:t>signal mst_cmd_sm_clr_go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279  </w:t>
      </w:r>
      <w:r w:rsidRPr="0097529E">
        <w:tab/>
        <w:t>signal mst_cmd_sm_rd_req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280  </w:t>
      </w:r>
      <w:r w:rsidRPr="0097529E">
        <w:tab/>
        <w:t>signal mst_cmd_sm_wr_req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281  </w:t>
      </w:r>
      <w:r w:rsidRPr="0097529E">
        <w:tab/>
        <w:t>signal mst_cmd_sm_reset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282  </w:t>
      </w:r>
      <w:r w:rsidRPr="0097529E">
        <w:tab/>
        <w:t>signal mst_cmd_sm_bus_lock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283  </w:t>
      </w:r>
      <w:r w:rsidRPr="0097529E">
        <w:tab/>
        <w:t>signal mst_cmd_sm_ip2bus_addr         : std_logic_vector(c_mst_awidth-1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284  </w:t>
      </w:r>
      <w:r w:rsidRPr="0097529E">
        <w:tab/>
        <w:t>signal mst_cmd_sm_ip2bus_be           : std_logic_vector(c_mst_native_data_width/8-1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285  </w:t>
      </w:r>
      <w:r w:rsidRPr="0097529E">
        <w:tab/>
        <w:t>signal mst_cmd_sm_xfer_type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286  </w:t>
      </w:r>
      <w:r w:rsidRPr="0097529E">
        <w:tab/>
        <w:t>signal mst_cmd_sm_xfer_length         : std_logic_vector(c_length_width-1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287  </w:t>
      </w:r>
      <w:r w:rsidRPr="0097529E">
        <w:tab/>
        <w:t>signal mst_cmd_sm_start_rd_llink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288  </w:t>
      </w:r>
      <w:r w:rsidRPr="0097529E">
        <w:tab/>
        <w:t>signal mst_cmd_sm_start_wr_llink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>289    -- signals for master model read locallink interface state machine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290  </w:t>
      </w:r>
      <w:r w:rsidRPr="0097529E">
        <w:tab/>
        <w:t>type rd_llink_sm_type is (llrd_idle, llrd_go);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291  </w:t>
      </w:r>
      <w:r w:rsidRPr="0097529E">
        <w:tab/>
        <w:t>signal mst_llrd_sm_state              : rd_llink_sm_type;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292  </w:t>
      </w:r>
      <w:r w:rsidRPr="0097529E">
        <w:tab/>
        <w:t>signal mst_llrd_sm_dst_rdy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>293    -- signals for master model write locallink interface state machine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294  </w:t>
      </w:r>
      <w:r w:rsidRPr="0097529E">
        <w:tab/>
        <w:t>type wr_llink_sm_type is (llwr_idle, llwr_sngl_init, llwr_sngl, llwr_brst_init, llwr_brst, llwr_brst_last_beat);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295  </w:t>
      </w:r>
      <w:r w:rsidRPr="0097529E">
        <w:tab/>
        <w:t>signal mst_llwr_sm_state              : wr_llink_sm_type;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296  </w:t>
      </w:r>
      <w:r w:rsidRPr="0097529E">
        <w:tab/>
        <w:t>signal mst_llwr_sm_src_rdy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297  </w:t>
      </w:r>
      <w:r w:rsidRPr="0097529E">
        <w:tab/>
        <w:t>signal mst_llwr_sm_sof 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298  </w:t>
      </w:r>
      <w:r w:rsidRPr="0097529E">
        <w:tab/>
        <w:t>signal mst_llwr_sm_eof         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299  </w:t>
      </w:r>
      <w:r w:rsidRPr="0097529E">
        <w:tab/>
        <w:t>signal mst_llwr_byte_cnt              : integer;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300  </w:t>
      </w:r>
      <w:r w:rsidRPr="0097529E">
        <w:tab/>
        <w:t>signal mst_fifo_valid_write_xfer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301  </w:t>
      </w:r>
      <w:r w:rsidRPr="0097529E">
        <w:tab/>
        <w:t>signal mst_fifo_valid_read_xfer      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302  </w:t>
      </w:r>
      <w:r w:rsidRPr="0097529E">
        <w:tab/>
        <w:t>signal bus2ip_reset                   : std_logic;</w:t>
      </w:r>
    </w:p>
    <w:p w:rsidR="0097529E" w:rsidRDefault="0097529E" w:rsidP="0097529E">
      <w:pPr>
        <w:pStyle w:val="120"/>
        <w:ind w:left="1030"/>
      </w:pPr>
      <w:r w:rsidRPr="0097529E">
        <w:t xml:space="preserve">303  </w:t>
      </w:r>
      <w:r w:rsidRPr="0097529E">
        <w:tab/>
        <w:t>attribute sigis of bus2ip_reset   : signal is "rst";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lastRenderedPageBreak/>
        <w:t>라인</w:t>
      </w:r>
      <w:r>
        <w:rPr>
          <w:rFonts w:hint="eastAsia"/>
        </w:rPr>
        <w:t xml:space="preserve"> 304~320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NPI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동작상태를</w:t>
      </w:r>
      <w:r>
        <w:rPr>
          <w:rFonts w:hint="eastAsia"/>
        </w:rPr>
        <w:t xml:space="preserve"> </w:t>
      </w:r>
      <w:r>
        <w:rPr>
          <w:rFonts w:hint="eastAsia"/>
        </w:rPr>
        <w:t>제어하거나</w:t>
      </w:r>
      <w:r>
        <w:rPr>
          <w:rFonts w:hint="eastAsia"/>
        </w:rPr>
        <w:t xml:space="preserve"> </w:t>
      </w:r>
      <w:r>
        <w:rPr>
          <w:rFonts w:hint="eastAsia"/>
        </w:rPr>
        <w:t>모니터링할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신호들을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304  </w:t>
      </w:r>
      <w:r w:rsidRPr="0097529E">
        <w:tab/>
        <w:t>------------------------------------------------------------------------------------------------------------------------------------------------------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305  </w:t>
      </w:r>
      <w:r w:rsidRPr="0097529E">
        <w:tab/>
        <w:t xml:space="preserve">---- below register is used for user function,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306  </w:t>
      </w:r>
      <w:r w:rsidRPr="0097529E">
        <w:tab/>
        <w:t>------------------------------------------------------------------------------------------------------------------------------------------------------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307  </w:t>
      </w:r>
      <w:r w:rsidRPr="0097529E">
        <w:tab/>
        <w:t>signal c_cnt_burst, cnt_burst : std_logic_vector(11 downto 0) := x"000";</w:t>
      </w:r>
      <w:r w:rsidRPr="0097529E">
        <w:tab/>
        <w:t>-- save burst count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308  </w:t>
      </w:r>
      <w:r w:rsidRPr="0097529E">
        <w:tab/>
        <w:t>signal c_cnt_repeat, cnt_repeat: std_logic_vector(15 downto 0) := x"0000";</w:t>
      </w:r>
      <w:r w:rsidRPr="0097529E">
        <w:tab/>
        <w:t xml:space="preserve">-- save how many repeat burst count, 0xffff means unlimit operation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309  </w:t>
      </w:r>
      <w:r w:rsidRPr="0097529E">
        <w:tab/>
        <w:t>signal cnt_rx, cnt_tx : std_logic_vector(3 downto 0) := x"0";</w:t>
      </w:r>
      <w:r w:rsidRPr="0097529E">
        <w:tab/>
        <w:t>-- check whether rx, tx clock is operating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310  </w:t>
      </w:r>
      <w:r w:rsidRPr="0097529E">
        <w:tab/>
        <w:t>signal cnt_rx_bus, cnt_tx_bus : std_logic_vector(3 downto 0) := x"0";</w:t>
      </w:r>
      <w:r w:rsidRPr="0097529E">
        <w:tab/>
        <w:t>-- check whether rx, tx clock is operating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311  </w:t>
      </w:r>
      <w:r w:rsidRPr="0097529E">
        <w:tab/>
        <w:t>signal mst_sm_sts : std_logic_vector(3 downto 0);</w:t>
      </w:r>
      <w:r w:rsidRPr="0097529E">
        <w:tab/>
        <w:t xml:space="preserve">-- to debug, uP can read master status machine activity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312  </w:t>
      </w:r>
      <w:r w:rsidRPr="0097529E">
        <w:tab/>
        <w:t>signal rd_fifo_full_s, rd_fifo_empty_s, wr_fifo_full_s, wr_fifo_empty_s : std_logic;</w:t>
      </w:r>
      <w:r w:rsidRPr="0097529E">
        <w:tab/>
        <w:t>-- show fifo status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313  </w:t>
      </w:r>
      <w:r w:rsidRPr="0097529E">
        <w:tab/>
        <w:t>signal sm_reset_s : std_logic;</w:t>
      </w:r>
      <w:r w:rsidRPr="0097529E">
        <w:tab/>
        <w:t>-- for uP to reset master status machine operation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314  </w:t>
      </w:r>
      <w:r w:rsidRPr="0097529E">
        <w:tab/>
        <w:t>signal fifo_rst_s : std_logic;</w:t>
      </w:r>
      <w:r w:rsidRPr="0097529E">
        <w:tab/>
        <w:t xml:space="preserve">-- for uP to reset fifo, uP need to monitor fifo's full port until it goes low, fifo needs a time to reset its memory, full port is used to reset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315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316  </w:t>
      </w:r>
      <w:r w:rsidRPr="0097529E">
        <w:tab/>
        <w:t>signal rd_fifo_ready_s, wr_fifo_ready_s : std_logic;</w:t>
      </w:r>
      <w:r w:rsidRPr="0097529E">
        <w:tab/>
        <w:t>-- show rd, wr state machine is ready to operate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317  </w:t>
      </w:r>
      <w:r w:rsidRPr="0097529E">
        <w:tab/>
        <w:t>signal wr_fifo_wr_cnt_s, rd_fifo_wr_cnt_s : std_logic_vector(1 downto 0);</w:t>
      </w:r>
      <w:r w:rsidRPr="0097529E">
        <w:tab/>
        <w:t>-- 00 means less than 25%, 01 means 25~50%, 10 menas 50~75 %, 11 menas more than 75%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318  </w:t>
      </w:r>
      <w:r w:rsidRPr="0097529E">
        <w:tab/>
        <w:t>signal npi_ready_sts : std_logic_vector(1 downto 0); -- save npi status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319  </w:t>
      </w:r>
      <w:r w:rsidRPr="0097529E">
        <w:tab/>
        <w:t>signal fifo_sts : std_logic_vector(3 downto 0);</w:t>
      </w:r>
      <w:r w:rsidRPr="0097529E">
        <w:tab/>
        <w:t>-- save fifo status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320  </w:t>
      </w:r>
      <w:r w:rsidRPr="0097529E">
        <w:tab/>
        <w:t>signal mst_cmd_sts : std_logic_vector(3 downto 0); -- save mst error status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321  </w:t>
      </w:r>
      <w:r w:rsidRPr="0097529E">
        <w:tab/>
        <w:t>------------------------------------------------------------------------------------------------------------------------------------------------------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322  </w:t>
      </w:r>
      <w:r w:rsidRPr="0097529E">
        <w:tab/>
        <w:t>------------------------------------------------------------------------------------------------------------------------------------------------------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323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324  </w:t>
      </w:r>
      <w:r w:rsidRPr="0097529E">
        <w:tab/>
        <w:t>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325  </w:t>
      </w:r>
      <w:r w:rsidRPr="0097529E">
        <w:tab/>
        <w:t>-- npi_v4_10_a module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326  </w:t>
      </w:r>
      <w:r w:rsidRPr="0097529E">
        <w:tab/>
        <w:t>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327  </w:t>
      </w:r>
      <w:r w:rsidRPr="0097529E">
        <w:tab/>
        <w:t>type st_tx_type is (tx0, tx1, tx2, tx3, tx4, tx5);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328  </w:t>
      </w:r>
      <w:r w:rsidRPr="0097529E">
        <w:tab/>
        <w:t>signal st_tx : st_tx_type;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329  </w:t>
      </w:r>
      <w:r w:rsidRPr="0097529E">
        <w:tab/>
        <w:t xml:space="preserve">signal used_for_wr : std_logic := '1';     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330  </w:t>
      </w:r>
      <w:r w:rsidRPr="0097529E">
        <w:tab/>
        <w:t xml:space="preserve">signal fumate_start_tx, fumate_start_tx_bus_clk  : std_logic;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331  </w:t>
      </w:r>
      <w:r w:rsidRPr="0097529E">
        <w:tab/>
        <w:t>signal fumate_tx_data_cnt, fumate_tx_data_const, fumate_tx_data_const_bus_clk    : std_logic_vector(15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332  </w:t>
      </w:r>
      <w:r w:rsidRPr="0097529E">
        <w:tab/>
        <w:t>signal fumate_base_add, fumate_base_add_bus_clk  : std_logic_vector(1 downto 0) := "00";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333  </w:t>
      </w:r>
      <w:r w:rsidRPr="0097529E">
        <w:tab/>
        <w:t>signal fumate_tx_int_cnt, fumate_wr_en_count : std_logic_vector(15 downto 0) := x"0000";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334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335  </w:t>
      </w:r>
      <w:r w:rsidRPr="0097529E">
        <w:tab/>
        <w:t>--- debug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336  </w:t>
      </w:r>
      <w:r w:rsidRPr="0097529E">
        <w:tab/>
        <w:t>signal ip2bus_mstwr_d_fifo : std_logic_vector(31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337  </w:t>
      </w:r>
      <w:r w:rsidRPr="0097529E">
        <w:tab/>
        <w:t>signal ip2bus_mstwr_d_s    : std_logic_vector(7 downto 0) :=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338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339  </w:t>
      </w:r>
      <w:r w:rsidRPr="0097529E">
        <w:tab/>
        <w:t>--- int debug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340  </w:t>
      </w:r>
      <w:r w:rsidRPr="0097529E">
        <w:tab/>
        <w:t>signal wr_fifo_interrupt_s, rd_fifo_interrupt_s : std_logic;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341  </w:t>
      </w:r>
      <w:r w:rsidRPr="0097529E">
        <w:tab/>
        <w:t>signal cnt_int : std_logic_vector(11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342  </w:t>
      </w:r>
      <w:r w:rsidRPr="0097529E">
        <w:tab/>
        <w:t>type st_int_type is (st_0, st_1, st_2);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343  </w:t>
      </w:r>
      <w:r w:rsidRPr="0097529E">
        <w:tab/>
        <w:t xml:space="preserve">signal st_int : st_int_type;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344  </w:t>
      </w:r>
      <w:r w:rsidRPr="0097529E">
        <w:tab/>
        <w:t>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345  </w:t>
      </w:r>
      <w:r w:rsidRPr="0097529E">
        <w:tab/>
        <w:t>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>346  begin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347  </w:t>
      </w:r>
    </w:p>
    <w:p w:rsidR="0097529E" w:rsidRPr="0097529E" w:rsidRDefault="0097529E" w:rsidP="0097529E">
      <w:pPr>
        <w:pStyle w:val="120"/>
        <w:ind w:left="1030"/>
      </w:pPr>
      <w:r w:rsidRPr="0097529E">
        <w:t>348    --user logic implementation added here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349  </w:t>
      </w:r>
    </w:p>
    <w:p w:rsidR="0097529E" w:rsidRPr="0097529E" w:rsidRDefault="0097529E" w:rsidP="0097529E">
      <w:pPr>
        <w:pStyle w:val="120"/>
        <w:ind w:left="1030"/>
      </w:pPr>
      <w:r w:rsidRPr="0097529E">
        <w:t>350    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>351    -- example code to read/write user logic slave model s/w accessible registers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352    -- </w:t>
      </w:r>
    </w:p>
    <w:p w:rsidR="0097529E" w:rsidRPr="0097529E" w:rsidRDefault="0097529E" w:rsidP="0097529E">
      <w:pPr>
        <w:pStyle w:val="120"/>
        <w:ind w:left="1030"/>
      </w:pPr>
      <w:r w:rsidRPr="0097529E">
        <w:t>353    -- note:</w:t>
      </w:r>
    </w:p>
    <w:p w:rsidR="0097529E" w:rsidRPr="0097529E" w:rsidRDefault="0097529E" w:rsidP="0097529E">
      <w:pPr>
        <w:pStyle w:val="120"/>
        <w:ind w:left="1030"/>
      </w:pPr>
      <w:r w:rsidRPr="0097529E">
        <w:t>354    -- the example code presented here is to show you one way of reading/writing</w:t>
      </w:r>
    </w:p>
    <w:p w:rsidR="0097529E" w:rsidRPr="0097529E" w:rsidRDefault="0097529E" w:rsidP="0097529E">
      <w:pPr>
        <w:pStyle w:val="120"/>
        <w:ind w:left="1030"/>
      </w:pPr>
      <w:r w:rsidRPr="0097529E">
        <w:t>355    -- software accessible registers implemented in the user logic slave model.</w:t>
      </w:r>
    </w:p>
    <w:p w:rsidR="0097529E" w:rsidRPr="0097529E" w:rsidRDefault="0097529E" w:rsidP="0097529E">
      <w:pPr>
        <w:pStyle w:val="120"/>
        <w:ind w:left="1030"/>
      </w:pPr>
      <w:r w:rsidRPr="0097529E">
        <w:t>356    -- each bit of the bus2ip_wrce/bus2ip_rdce signals is configured to correspond</w:t>
      </w:r>
    </w:p>
    <w:p w:rsidR="0097529E" w:rsidRPr="0097529E" w:rsidRDefault="0097529E" w:rsidP="0097529E">
      <w:pPr>
        <w:pStyle w:val="120"/>
        <w:ind w:left="1030"/>
      </w:pPr>
      <w:r w:rsidRPr="0097529E">
        <w:t>357    -- to one software accessible register by the top level template. for example,</w:t>
      </w:r>
    </w:p>
    <w:p w:rsidR="0097529E" w:rsidRPr="0097529E" w:rsidRDefault="0097529E" w:rsidP="0097529E">
      <w:pPr>
        <w:pStyle w:val="120"/>
        <w:ind w:left="1030"/>
      </w:pPr>
      <w:r w:rsidRPr="0097529E">
        <w:t>358    -- if you have four 32 bit software accessible registers in the user logic,</w:t>
      </w:r>
    </w:p>
    <w:p w:rsidR="0097529E" w:rsidRPr="0097529E" w:rsidRDefault="0097529E" w:rsidP="0097529E">
      <w:pPr>
        <w:pStyle w:val="120"/>
        <w:ind w:left="1030"/>
      </w:pPr>
      <w:r w:rsidRPr="0097529E">
        <w:t>359    -- you are basically operating on the following memory mapped registers: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360    -- </w:t>
      </w:r>
    </w:p>
    <w:p w:rsidR="0097529E" w:rsidRPr="0097529E" w:rsidRDefault="0097529E" w:rsidP="0097529E">
      <w:pPr>
        <w:pStyle w:val="120"/>
        <w:ind w:left="1030"/>
      </w:pPr>
      <w:r w:rsidRPr="0097529E">
        <w:t>361    --    bus2ip_wrce/bus2ip_rdce   memory mapped register</w:t>
      </w:r>
    </w:p>
    <w:p w:rsidR="0097529E" w:rsidRPr="0097529E" w:rsidRDefault="0097529E" w:rsidP="0097529E">
      <w:pPr>
        <w:pStyle w:val="120"/>
        <w:ind w:left="1030"/>
      </w:pPr>
      <w:r w:rsidRPr="0097529E">
        <w:t>362    --                     "1000"   c_baseaddr + 0x0</w:t>
      </w:r>
    </w:p>
    <w:p w:rsidR="0097529E" w:rsidRPr="0097529E" w:rsidRDefault="0097529E" w:rsidP="0097529E">
      <w:pPr>
        <w:pStyle w:val="120"/>
        <w:ind w:left="1030"/>
      </w:pPr>
      <w:r w:rsidRPr="0097529E">
        <w:t>363    --                     "0100"   c_baseaddr + 0x4</w:t>
      </w:r>
    </w:p>
    <w:p w:rsidR="0097529E" w:rsidRPr="0097529E" w:rsidRDefault="0097529E" w:rsidP="0097529E">
      <w:pPr>
        <w:pStyle w:val="120"/>
        <w:ind w:left="1030"/>
      </w:pPr>
      <w:r w:rsidRPr="0097529E">
        <w:t>364    --                     "0010"   c_baseaddr + 0x8</w:t>
      </w:r>
    </w:p>
    <w:p w:rsidR="0097529E" w:rsidRPr="0097529E" w:rsidRDefault="0097529E" w:rsidP="0097529E">
      <w:pPr>
        <w:pStyle w:val="120"/>
        <w:ind w:left="1030"/>
      </w:pPr>
      <w:r w:rsidRPr="0097529E">
        <w:t>365    --                     "0001"   c_baseaddr + 0xc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366    -- </w:t>
      </w:r>
    </w:p>
    <w:p w:rsidR="0097529E" w:rsidRPr="0097529E" w:rsidRDefault="0097529E" w:rsidP="0097529E">
      <w:pPr>
        <w:pStyle w:val="120"/>
        <w:ind w:left="1030"/>
      </w:pPr>
      <w:r w:rsidRPr="0097529E">
        <w:t>367    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368  </w:t>
      </w:r>
      <w:r w:rsidRPr="0097529E">
        <w:tab/>
        <w:t>slv_reg_write_sel &lt;= bus2ip_wrce(7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369  </w:t>
      </w:r>
      <w:r w:rsidRPr="0097529E">
        <w:tab/>
        <w:t>slv_reg_read_sel  &lt;= bus2ip_rdce(7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370  </w:t>
      </w:r>
      <w:r w:rsidRPr="0097529E">
        <w:tab/>
        <w:t>slv_write_ack     &lt;= bus2ip_wrce(0) or bus2ip_wrce(1) or bus2ip_wrce(2) or bus2ip_wrce(3) or bus2ip_wrce(4) or bus2ip_wrce(5) or bus2ip_wrce(6) or bus2ip_wrce(7);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371  </w:t>
      </w:r>
      <w:r w:rsidRPr="0097529E">
        <w:tab/>
        <w:t>slv_read_ack      &lt;= bus2ip_rdce(0) or bus2ip_rdce(1) or bus2ip_rdce(2) or bus2ip_rdce(3) or bus2ip_rdce(4) or bus2ip_rdce(5) or bus2ip_rdce(6) or bus2ip_rdce(7);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372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373  </w:t>
      </w:r>
      <w:r w:rsidRPr="0097529E">
        <w:tab/>
        <w:t xml:space="preserve">fifo_sts &lt;= wr_fifo_full_s &amp; wr_fifo_empty_s &amp; rd_fifo_full_s &amp; rd_fifo_empty_s;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374  </w:t>
      </w:r>
      <w:r w:rsidRPr="0097529E">
        <w:tab/>
        <w:t xml:space="preserve">npi_ready_sts &lt;= wr_fifo_ready_s &amp; rd_fifo_ready_s;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375  </w:t>
      </w:r>
      <w:r w:rsidRPr="0097529E">
        <w:tab/>
        <w:t>mst_cmd_sts &lt;= mst_cmd_sm_set_done &amp; mst_cmd_sm_set_error &amp; mst_cmd_sm_set_timeout &amp; mst_go;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376  </w:t>
      </w:r>
    </w:p>
    <w:p w:rsidR="0097529E" w:rsidRDefault="0097529E" w:rsidP="0097529E">
      <w:pPr>
        <w:pStyle w:val="120"/>
        <w:ind w:left="1030"/>
      </w:pPr>
      <w:r w:rsidRPr="0097529E">
        <w:t xml:space="preserve">377  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NPI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동작중인</w:t>
      </w:r>
      <w:r>
        <w:rPr>
          <w:rFonts w:hint="eastAsia"/>
        </w:rPr>
        <w:t xml:space="preserve"> </w:t>
      </w:r>
      <w:r>
        <w:rPr>
          <w:rFonts w:hint="eastAsia"/>
        </w:rPr>
        <w:t>상태들을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레지스터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나중에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필요할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디바이스</w:t>
      </w:r>
      <w:r>
        <w:rPr>
          <w:rFonts w:hint="eastAsia"/>
        </w:rPr>
        <w:t xml:space="preserve"> </w:t>
      </w:r>
      <w:r>
        <w:rPr>
          <w:rFonts w:hint="eastAsia"/>
        </w:rPr>
        <w:t>드라이버를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읽어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378  </w:t>
      </w:r>
      <w:r w:rsidRPr="0097529E">
        <w:tab/>
        <w:t xml:space="preserve">slave_reg_read_proc : process(slv_reg_read_sel, cnt_rx_bus, cnt_tx_bus, mst_ip2bus_addr, mst_sm_sts, mst_cmd_sts, npi_ready_sts, fifo_sts)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379  </w:t>
      </w:r>
      <w:r w:rsidRPr="0097529E">
        <w:tab/>
      </w:r>
      <w:r w:rsidRPr="0097529E">
        <w:tab/>
        <w:t>constant npi_ver : std_logic_vector(9 downto 0) := "00" &amp; x"41";</w:t>
      </w:r>
      <w:r w:rsidRPr="0097529E">
        <w:tab/>
        <w:t>-- "00" &amp; x"40" -- org npi, "00" &amp; x"41" -- for fumate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380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381  </w:t>
      </w:r>
      <w:r w:rsidRPr="0097529E">
        <w:tab/>
      </w:r>
      <w:r w:rsidRPr="0097529E">
        <w:tab/>
        <w:t>case slv_reg_read_sel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382  </w:t>
      </w:r>
      <w:r w:rsidRPr="0097529E">
        <w:tab/>
      </w:r>
      <w:r w:rsidRPr="0097529E">
        <w:tab/>
      </w:r>
      <w:r w:rsidRPr="0097529E">
        <w:tab/>
        <w:t>when "10000000" =&gt; slv_ip2bus_data &lt;= npi_ver &amp; cnt_rx_bus &amp; cnt_tx_bus &amp; npi_ready_sts &amp; mst_sm_sts &amp; mst_cmd_sts &amp; fifo_sts;</w:t>
      </w:r>
      <w:r w:rsidRPr="0097529E">
        <w:tab/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383  </w:t>
      </w:r>
      <w:r w:rsidRPr="0097529E">
        <w:tab/>
      </w:r>
      <w:r w:rsidRPr="0097529E">
        <w:tab/>
      </w:r>
      <w:r w:rsidRPr="0097529E">
        <w:tab/>
        <w:t>when "01000000" =&gt; slv_ip2bus_data &lt;= mst_ip2bus_addr;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384  </w:t>
      </w:r>
      <w:r w:rsidRPr="0097529E">
        <w:tab/>
      </w:r>
      <w:r w:rsidRPr="0097529E">
        <w:tab/>
      </w:r>
      <w:r w:rsidRPr="0097529E">
        <w:tab/>
        <w:t>when "00100000" =&gt; slv_ip2bus_data &lt;= mst_cntl_burst &amp; mst_cntl_bus_lock &amp; mst_cntl_wr_req &amp; mst_cntl_rd_req  &amp; wr_fifo_wr_cnt_s &amp; rd_fifo_wr_cnt_s &amp; c_cnt_burst &amp; cnt_burst;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385  </w:t>
      </w:r>
      <w:r w:rsidRPr="0097529E">
        <w:tab/>
      </w:r>
      <w:r w:rsidRPr="0097529E">
        <w:tab/>
      </w:r>
      <w:r w:rsidRPr="0097529E">
        <w:tab/>
        <w:t>when "00010000" =&gt; slv_ip2bus_data &lt;= c_cnt_repeat &amp; cnt_repeat;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386  </w:t>
      </w:r>
      <w:r w:rsidRPr="0097529E">
        <w:tab/>
      </w:r>
      <w:r w:rsidRPr="0097529E">
        <w:tab/>
      </w:r>
      <w:r w:rsidRPr="0097529E">
        <w:tab/>
        <w:t>when "00001000" =&gt; slv_ip2bus_data &lt;= fumate_wr_en_count &amp; fumate_tx_int_cnt;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387  </w:t>
      </w:r>
      <w:r w:rsidRPr="0097529E">
        <w:tab/>
      </w:r>
      <w:r w:rsidRPr="0097529E">
        <w:tab/>
      </w:r>
      <w:r w:rsidRPr="0097529E">
        <w:tab/>
        <w:t xml:space="preserve">when "00000100" =&gt; slv_ip2bus_data &lt;= x"0000" &amp; fumate_tx_data_const_bus_clk;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388  </w:t>
      </w:r>
      <w:r w:rsidRPr="0097529E">
        <w:tab/>
      </w:r>
      <w:r w:rsidRPr="0097529E">
        <w:tab/>
      </w:r>
      <w:r w:rsidRPr="0097529E">
        <w:tab/>
        <w:t>when "00000010" =&gt; slv_ip2bus_data &lt;= x"000" &amp; mst_cmd_sm_xfer_length;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389  </w:t>
      </w:r>
      <w:r w:rsidRPr="0097529E">
        <w:tab/>
      </w:r>
      <w:r w:rsidRPr="0097529E">
        <w:tab/>
      </w:r>
      <w:r w:rsidRPr="0097529E">
        <w:tab/>
        <w:t>when "00000001" =&gt; slv_ip2bus_data &lt;= x"000" &amp; mst_xfer_reg_len_wr;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390  </w:t>
      </w:r>
      <w:r w:rsidRPr="0097529E">
        <w:tab/>
      </w:r>
      <w:r w:rsidRPr="0097529E">
        <w:tab/>
      </w:r>
      <w:r w:rsidRPr="0097529E">
        <w:tab/>
        <w:t>when others =&gt; slv_ip2bus_data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391  </w:t>
      </w:r>
      <w:r w:rsidRPr="0097529E">
        <w:tab/>
      </w:r>
      <w:r w:rsidRPr="0097529E">
        <w:tab/>
        <w:t>end case;</w:t>
      </w:r>
    </w:p>
    <w:p w:rsidR="0097529E" w:rsidRDefault="0097529E" w:rsidP="0097529E">
      <w:pPr>
        <w:pStyle w:val="120"/>
        <w:ind w:left="1030"/>
      </w:pPr>
      <w:r w:rsidRPr="0097529E">
        <w:t xml:space="preserve">392  </w:t>
      </w:r>
      <w:r w:rsidRPr="0097529E">
        <w:tab/>
        <w:t>end process slave_reg_read_proc;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 xml:space="preserve">Rx,Tx </w:t>
      </w:r>
      <w:r>
        <w:rPr>
          <w:rFonts w:hint="eastAsia"/>
        </w:rPr>
        <w:t>클럭이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연결되었는지</w:t>
      </w:r>
      <w:r>
        <w:rPr>
          <w:rFonts w:hint="eastAsia"/>
        </w:rPr>
        <w:t xml:space="preserve"> </w:t>
      </w:r>
      <w:r>
        <w:rPr>
          <w:rFonts w:hint="eastAsia"/>
        </w:rPr>
        <w:t>알려주는</w:t>
      </w:r>
      <w:r>
        <w:rPr>
          <w:rFonts w:hint="eastAsia"/>
        </w:rPr>
        <w:t xml:space="preserve"> </w:t>
      </w:r>
      <w:r>
        <w:rPr>
          <w:rFonts w:hint="eastAsia"/>
        </w:rPr>
        <w:t>카운터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393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394  </w:t>
      </w:r>
      <w:r w:rsidRPr="0097529E">
        <w:tab/>
        <w:t>process(rd_fifo_clk)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395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396  </w:t>
      </w:r>
      <w:r w:rsidRPr="0097529E">
        <w:tab/>
      </w:r>
      <w:r w:rsidRPr="0097529E">
        <w:tab/>
        <w:t>if rd_fifo_clk'event and rd_fifo_clk = '1'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397  </w:t>
      </w:r>
      <w:r w:rsidRPr="0097529E">
        <w:tab/>
      </w:r>
      <w:r w:rsidRPr="0097529E">
        <w:tab/>
      </w:r>
      <w:r w:rsidRPr="0097529E">
        <w:tab/>
        <w:t>cnt_rx &lt;= cnt_rx + 1;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398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399  </w:t>
      </w:r>
      <w:r w:rsidRPr="0097529E">
        <w:tab/>
        <w:t>end process;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400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401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402  </w:t>
      </w:r>
      <w:r w:rsidRPr="0097529E">
        <w:tab/>
        <w:t>process(wr_fifo_clk)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403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404  </w:t>
      </w:r>
      <w:r w:rsidRPr="0097529E">
        <w:tab/>
      </w:r>
      <w:r w:rsidRPr="0097529E">
        <w:tab/>
        <w:t>if wr_fifo_clk'event and wr_fifo_clk = '1'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405  </w:t>
      </w:r>
      <w:r w:rsidRPr="0097529E">
        <w:tab/>
      </w:r>
      <w:r w:rsidRPr="0097529E">
        <w:tab/>
      </w:r>
      <w:r w:rsidRPr="0097529E">
        <w:tab/>
        <w:t>cnt_tx &lt;= cnt_tx + 1;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406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407  </w:t>
      </w:r>
      <w:r w:rsidRPr="0097529E">
        <w:tab/>
        <w:t>end process;</w:t>
      </w:r>
    </w:p>
    <w:p w:rsidR="0097529E" w:rsidRDefault="0097529E" w:rsidP="0097529E">
      <w:pPr>
        <w:pStyle w:val="120"/>
        <w:ind w:left="1030"/>
      </w:pPr>
      <w:r w:rsidRPr="0097529E">
        <w:t xml:space="preserve">408  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카운터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클럭에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싱크를</w:t>
      </w:r>
      <w:r>
        <w:rPr>
          <w:rFonts w:hint="eastAsia"/>
        </w:rPr>
        <w:t xml:space="preserve"> </w:t>
      </w:r>
      <w:r>
        <w:rPr>
          <w:rFonts w:hint="eastAsia"/>
        </w:rPr>
        <w:t>맞추어서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로직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409  </w:t>
      </w:r>
      <w:r w:rsidRPr="0097529E">
        <w:tab/>
        <w:t>process(bus2ip_clk)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410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411  </w:t>
      </w:r>
      <w:r w:rsidRPr="0097529E">
        <w:tab/>
      </w:r>
      <w:r w:rsidRPr="0097529E">
        <w:tab/>
        <w:t>if rising_edge(bus2ip_clk)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412  </w:t>
      </w:r>
      <w:r w:rsidRPr="0097529E">
        <w:tab/>
      </w:r>
      <w:r w:rsidRPr="0097529E">
        <w:tab/>
      </w:r>
      <w:r w:rsidRPr="0097529E">
        <w:tab/>
        <w:t>cnt_rx_bus &lt;= cnt_rx;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413  </w:t>
      </w:r>
      <w:r w:rsidRPr="0097529E">
        <w:tab/>
      </w:r>
      <w:r w:rsidRPr="0097529E">
        <w:tab/>
      </w:r>
      <w:r w:rsidRPr="0097529E">
        <w:tab/>
        <w:t>cnt_tx_bus &lt;= cnt_tx;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414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415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416  </w:t>
      </w:r>
      <w:r w:rsidRPr="0097529E">
        <w:tab/>
        <w:t>end process;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417  </w:t>
      </w:r>
    </w:p>
    <w:p w:rsidR="0097529E" w:rsidRDefault="0097529E" w:rsidP="0097529E">
      <w:pPr>
        <w:pStyle w:val="120"/>
        <w:ind w:left="1030"/>
      </w:pPr>
      <w:r w:rsidRPr="0097529E">
        <w:t xml:space="preserve">418  </w:t>
      </w:r>
    </w:p>
    <w:p w:rsidR="00B463F4" w:rsidRDefault="00B463F4" w:rsidP="00B463F4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>419~474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프로세서가</w:t>
      </w:r>
      <w:r>
        <w:rPr>
          <w:rFonts w:hint="eastAsia"/>
        </w:rPr>
        <w:t xml:space="preserve"> state machine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동작시키기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레지스터를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제어해야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 xml:space="preserve">. 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디바이스</w:t>
      </w:r>
      <w:r>
        <w:rPr>
          <w:rFonts w:hint="eastAsia"/>
        </w:rPr>
        <w:t xml:space="preserve"> </w:t>
      </w:r>
      <w:r>
        <w:rPr>
          <w:rFonts w:hint="eastAsia"/>
        </w:rPr>
        <w:t>드라이버는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해설을</w:t>
      </w:r>
      <w:r>
        <w:rPr>
          <w:rFonts w:hint="eastAsia"/>
        </w:rPr>
        <w:t xml:space="preserve"> </w:t>
      </w:r>
      <w:r>
        <w:rPr>
          <w:rFonts w:hint="eastAsia"/>
        </w:rPr>
        <w:t>기초로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만들어져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>419  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>420    -- example code to demonstrate user logic master model functionality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421    -- </w:t>
      </w:r>
    </w:p>
    <w:p w:rsidR="0097529E" w:rsidRPr="0097529E" w:rsidRDefault="0097529E" w:rsidP="0097529E">
      <w:pPr>
        <w:pStyle w:val="120"/>
        <w:ind w:left="1030"/>
      </w:pPr>
      <w:r w:rsidRPr="0097529E">
        <w:t>422    -- note:</w:t>
      </w:r>
    </w:p>
    <w:p w:rsidR="0097529E" w:rsidRPr="0097529E" w:rsidRDefault="0097529E" w:rsidP="0097529E">
      <w:pPr>
        <w:pStyle w:val="120"/>
        <w:ind w:left="1030"/>
      </w:pPr>
      <w:r w:rsidRPr="0097529E">
        <w:t>423    -- the example code presented here is to show you one way of stimulating</w:t>
      </w:r>
    </w:p>
    <w:p w:rsidR="0097529E" w:rsidRPr="0097529E" w:rsidRDefault="0097529E" w:rsidP="0097529E">
      <w:pPr>
        <w:pStyle w:val="120"/>
        <w:ind w:left="1030"/>
      </w:pPr>
      <w:r w:rsidRPr="0097529E">
        <w:t>424    -- the axi4lite master interface under user control. it is provided for</w:t>
      </w:r>
    </w:p>
    <w:p w:rsidR="0097529E" w:rsidRPr="0097529E" w:rsidRDefault="0097529E" w:rsidP="0097529E">
      <w:pPr>
        <w:pStyle w:val="120"/>
        <w:ind w:left="1030"/>
      </w:pPr>
      <w:r w:rsidRPr="0097529E">
        <w:t>425    -- demonstration purposes only and allows the user to exercise the axi4lite</w:t>
      </w:r>
    </w:p>
    <w:p w:rsidR="0097529E" w:rsidRPr="0097529E" w:rsidRDefault="0097529E" w:rsidP="0097529E">
      <w:pPr>
        <w:pStyle w:val="120"/>
        <w:ind w:left="1030"/>
      </w:pPr>
      <w:r w:rsidRPr="0097529E">
        <w:t>426    -- master interface during test and evaluation of the template.</w:t>
      </w:r>
    </w:p>
    <w:p w:rsidR="0097529E" w:rsidRPr="0097529E" w:rsidRDefault="0097529E" w:rsidP="0097529E">
      <w:pPr>
        <w:pStyle w:val="120"/>
        <w:ind w:left="1030"/>
      </w:pPr>
      <w:r w:rsidRPr="0097529E">
        <w:t>427    -- this user logic master model contains a 16-byte flattened register and</w:t>
      </w:r>
    </w:p>
    <w:p w:rsidR="0097529E" w:rsidRPr="0097529E" w:rsidRDefault="0097529E" w:rsidP="0097529E">
      <w:pPr>
        <w:pStyle w:val="120"/>
        <w:ind w:left="1030"/>
      </w:pPr>
      <w:r w:rsidRPr="0097529E">
        <w:t>428    -- the user is required to initialize the value to desire and then write to</w:t>
      </w:r>
    </w:p>
    <w:p w:rsidR="0097529E" w:rsidRPr="0097529E" w:rsidRDefault="0097529E" w:rsidP="0097529E">
      <w:pPr>
        <w:pStyle w:val="120"/>
        <w:ind w:left="1030"/>
      </w:pPr>
      <w:r w:rsidRPr="0097529E">
        <w:t>429    -- the model's 'go' port to initiate the user logic master operation.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430    -- </w:t>
      </w:r>
    </w:p>
    <w:p w:rsidR="0097529E" w:rsidRPr="0097529E" w:rsidRDefault="0097529E" w:rsidP="0097529E">
      <w:pPr>
        <w:pStyle w:val="120"/>
        <w:ind w:left="1030"/>
      </w:pPr>
      <w:r w:rsidRPr="0097529E">
        <w:t>431    --    control register     (c_baseaddr + offset + 0x0):</w:t>
      </w:r>
    </w:p>
    <w:p w:rsidR="0097529E" w:rsidRPr="0097529E" w:rsidRDefault="0097529E" w:rsidP="0097529E">
      <w:pPr>
        <w:pStyle w:val="120"/>
        <w:ind w:left="1030"/>
      </w:pPr>
      <w:r w:rsidRPr="0097529E">
        <w:t>432    --       bit 0    - rd     (read request control)</w:t>
      </w:r>
    </w:p>
    <w:p w:rsidR="0097529E" w:rsidRPr="0097529E" w:rsidRDefault="0097529E" w:rsidP="0097529E">
      <w:pPr>
        <w:pStyle w:val="120"/>
        <w:ind w:left="1030"/>
      </w:pPr>
      <w:r w:rsidRPr="0097529E">
        <w:t>433    --       bit 1    - wr     (write request control)</w:t>
      </w:r>
    </w:p>
    <w:p w:rsidR="0097529E" w:rsidRPr="0097529E" w:rsidRDefault="0097529E" w:rsidP="0097529E">
      <w:pPr>
        <w:pStyle w:val="120"/>
        <w:ind w:left="1030"/>
      </w:pPr>
      <w:r w:rsidRPr="0097529E">
        <w:t>434    --       bit 2    - bl     (bus lock control)</w:t>
      </w:r>
    </w:p>
    <w:p w:rsidR="0097529E" w:rsidRPr="0097529E" w:rsidRDefault="0097529E" w:rsidP="0097529E">
      <w:pPr>
        <w:pStyle w:val="120"/>
        <w:ind w:left="1030"/>
      </w:pPr>
      <w:r w:rsidRPr="0097529E">
        <w:t>435    --       bit 3    - brst   (burst assertion control)</w:t>
      </w:r>
    </w:p>
    <w:p w:rsidR="0097529E" w:rsidRPr="0097529E" w:rsidRDefault="0097529E" w:rsidP="0097529E">
      <w:pPr>
        <w:pStyle w:val="120"/>
        <w:ind w:left="1030"/>
      </w:pPr>
      <w:r w:rsidRPr="0097529E">
        <w:t>436    --       bit 4-7  - spare  (spare control bits)</w:t>
      </w:r>
    </w:p>
    <w:p w:rsidR="0097529E" w:rsidRPr="0097529E" w:rsidRDefault="0097529E" w:rsidP="0097529E">
      <w:pPr>
        <w:pStyle w:val="120"/>
        <w:ind w:left="1030"/>
      </w:pPr>
      <w:r w:rsidRPr="0097529E">
        <w:t>437    --    status register      (c_baseaddr + offset + 0x1):</w:t>
      </w:r>
    </w:p>
    <w:p w:rsidR="0097529E" w:rsidRPr="0097529E" w:rsidRDefault="0097529E" w:rsidP="0097529E">
      <w:pPr>
        <w:pStyle w:val="120"/>
        <w:ind w:left="1030"/>
      </w:pPr>
      <w:r w:rsidRPr="0097529E">
        <w:t>438    --       bit 0    - done   (transfer done status)</w:t>
      </w:r>
    </w:p>
    <w:p w:rsidR="0097529E" w:rsidRPr="0097529E" w:rsidRDefault="0097529E" w:rsidP="0097529E">
      <w:pPr>
        <w:pStyle w:val="120"/>
        <w:ind w:left="1030"/>
      </w:pPr>
      <w:r w:rsidRPr="0097529E">
        <w:t>439    --       bit 1    - busy   (user logic master is busy)</w:t>
      </w:r>
    </w:p>
    <w:p w:rsidR="0097529E" w:rsidRPr="0097529E" w:rsidRDefault="0097529E" w:rsidP="0097529E">
      <w:pPr>
        <w:pStyle w:val="120"/>
        <w:ind w:left="1030"/>
      </w:pPr>
      <w:r w:rsidRPr="0097529E">
        <w:t>440    --       bit 2    - error  (user logic master request got error response)</w:t>
      </w:r>
    </w:p>
    <w:p w:rsidR="0097529E" w:rsidRPr="0097529E" w:rsidRDefault="0097529E" w:rsidP="0097529E">
      <w:pPr>
        <w:pStyle w:val="120"/>
        <w:ind w:left="1030"/>
      </w:pPr>
      <w:r w:rsidRPr="0097529E">
        <w:t>441    --       bit 3    - tmout  (user logic master request is timeout)</w:t>
      </w:r>
    </w:p>
    <w:p w:rsidR="0097529E" w:rsidRPr="0097529E" w:rsidRDefault="0097529E" w:rsidP="0097529E">
      <w:pPr>
        <w:pStyle w:val="120"/>
        <w:ind w:left="1030"/>
      </w:pPr>
      <w:r w:rsidRPr="0097529E">
        <w:t>442    --       bit 2-7  - spare  (spare status bits)</w:t>
      </w:r>
    </w:p>
    <w:p w:rsidR="0097529E" w:rsidRPr="0097529E" w:rsidRDefault="0097529E" w:rsidP="0097529E">
      <w:pPr>
        <w:pStyle w:val="120"/>
        <w:ind w:left="1030"/>
      </w:pPr>
      <w:r w:rsidRPr="0097529E">
        <w:t>443    --    addrress register    (c_baseaddr + offset + 0x4):</w:t>
      </w:r>
    </w:p>
    <w:p w:rsidR="0097529E" w:rsidRPr="0097529E" w:rsidRDefault="0097529E" w:rsidP="0097529E">
      <w:pPr>
        <w:pStyle w:val="120"/>
        <w:ind w:left="1030"/>
      </w:pPr>
      <w:r w:rsidRPr="0097529E">
        <w:t>444    --       bit 0-31 - target address (this 32-bit value is used to populate the</w:t>
      </w:r>
    </w:p>
    <w:p w:rsidR="0097529E" w:rsidRPr="0097529E" w:rsidRDefault="0097529E" w:rsidP="0097529E">
      <w:pPr>
        <w:pStyle w:val="120"/>
        <w:ind w:left="1030"/>
      </w:pPr>
      <w:r w:rsidRPr="0097529E">
        <w:t>445    --                  ip2bus_mst_addr(0:31) address bus during a read or write</w:t>
      </w:r>
    </w:p>
    <w:p w:rsidR="0097529E" w:rsidRPr="0097529E" w:rsidRDefault="0097529E" w:rsidP="0097529E">
      <w:pPr>
        <w:pStyle w:val="120"/>
        <w:ind w:left="1030"/>
      </w:pPr>
      <w:r w:rsidRPr="0097529E">
        <w:t>446    --                  user logic master operation)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>447    --    byte enable register (c_baseaddr + offset + 0x8):</w:t>
      </w:r>
    </w:p>
    <w:p w:rsidR="0097529E" w:rsidRPr="0097529E" w:rsidRDefault="0097529E" w:rsidP="0097529E">
      <w:pPr>
        <w:pStyle w:val="120"/>
        <w:ind w:left="1030"/>
      </w:pPr>
      <w:r w:rsidRPr="0097529E">
        <w:t>448    --       bit 0-15 - master be (this 16-bit value is used to populate the</w:t>
      </w:r>
    </w:p>
    <w:p w:rsidR="0097529E" w:rsidRPr="0097529E" w:rsidRDefault="0097529E" w:rsidP="0097529E">
      <w:pPr>
        <w:pStyle w:val="120"/>
        <w:ind w:left="1030"/>
      </w:pPr>
      <w:r w:rsidRPr="0097529E">
        <w:t>449    --                  ip2bus_mst_be byte enable bus during a read or write user</w:t>
      </w:r>
    </w:p>
    <w:p w:rsidR="0097529E" w:rsidRPr="0097529E" w:rsidRDefault="0097529E" w:rsidP="0097529E">
      <w:pPr>
        <w:pStyle w:val="120"/>
        <w:ind w:left="1030"/>
      </w:pPr>
      <w:r w:rsidRPr="0097529E">
        <w:t>450    --                  logic master operation for single data beat transfer)</w:t>
      </w:r>
    </w:p>
    <w:p w:rsidR="0097529E" w:rsidRPr="0097529E" w:rsidRDefault="0097529E" w:rsidP="0097529E">
      <w:pPr>
        <w:pStyle w:val="120"/>
        <w:ind w:left="1030"/>
      </w:pPr>
      <w:r w:rsidRPr="0097529E">
        <w:t>451    --    length register      (c_baseaddr + offset + 0xc):</w:t>
      </w:r>
    </w:p>
    <w:p w:rsidR="0097529E" w:rsidRPr="0097529E" w:rsidRDefault="0097529E" w:rsidP="0097529E">
      <w:pPr>
        <w:pStyle w:val="120"/>
        <w:ind w:left="1030"/>
      </w:pPr>
      <w:r w:rsidRPr="0097529E">
        <w:t>452    --       bit 0-3  - reserved</w:t>
      </w:r>
    </w:p>
    <w:p w:rsidR="0097529E" w:rsidRPr="0097529E" w:rsidRDefault="0097529E" w:rsidP="0097529E">
      <w:pPr>
        <w:pStyle w:val="120"/>
        <w:ind w:left="1030"/>
      </w:pPr>
      <w:r w:rsidRPr="0097529E">
        <w:t>453    --       bit 4-15 - transfer length (this 12-bit value is used to populate the</w:t>
      </w:r>
    </w:p>
    <w:p w:rsidR="0097529E" w:rsidRPr="0097529E" w:rsidRDefault="0097529E" w:rsidP="0097529E">
      <w:pPr>
        <w:pStyle w:val="120"/>
        <w:ind w:left="1030"/>
      </w:pPr>
      <w:r w:rsidRPr="0097529E">
        <w:t>454    --                  ip2bus_mst_length(0:11) transfer length bus which specifies</w:t>
      </w:r>
    </w:p>
    <w:p w:rsidR="0097529E" w:rsidRPr="0097529E" w:rsidRDefault="0097529E" w:rsidP="0097529E">
      <w:pPr>
        <w:pStyle w:val="120"/>
        <w:ind w:left="1030"/>
      </w:pPr>
      <w:r w:rsidRPr="0097529E">
        <w:t>455    --                  the number of bytes (1 to 4096) to transfer during user logic</w:t>
      </w:r>
    </w:p>
    <w:p w:rsidR="0097529E" w:rsidRPr="0097529E" w:rsidRDefault="0097529E" w:rsidP="0097529E">
      <w:pPr>
        <w:pStyle w:val="120"/>
        <w:ind w:left="1030"/>
      </w:pPr>
      <w:r w:rsidRPr="0097529E">
        <w:t>456    --                  master read or write fixed length burst operations)</w:t>
      </w:r>
    </w:p>
    <w:p w:rsidR="0097529E" w:rsidRPr="0097529E" w:rsidRDefault="0097529E" w:rsidP="0097529E">
      <w:pPr>
        <w:pStyle w:val="120"/>
        <w:ind w:left="1030"/>
      </w:pPr>
      <w:r w:rsidRPr="0097529E">
        <w:t>457    --    go register          (c_baseaddr + offset + 0xf):</w:t>
      </w:r>
    </w:p>
    <w:p w:rsidR="0097529E" w:rsidRPr="0097529E" w:rsidRDefault="0097529E" w:rsidP="0097529E">
      <w:pPr>
        <w:pStyle w:val="120"/>
        <w:ind w:left="1030"/>
      </w:pPr>
      <w:r w:rsidRPr="0097529E">
        <w:t>458    --       bit 0-7  - go port (write to this byte address initiates the user</w:t>
      </w:r>
    </w:p>
    <w:p w:rsidR="0097529E" w:rsidRPr="0097529E" w:rsidRDefault="0097529E" w:rsidP="0097529E">
      <w:pPr>
        <w:pStyle w:val="120"/>
        <w:ind w:left="1030"/>
      </w:pPr>
      <w:r w:rsidRPr="0097529E">
        <w:t>459    --                  logic master transfer, data key value of 0x0a must be used)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460    -- </w:t>
      </w:r>
    </w:p>
    <w:p w:rsidR="0097529E" w:rsidRPr="0097529E" w:rsidRDefault="0097529E" w:rsidP="0097529E">
      <w:pPr>
        <w:pStyle w:val="120"/>
        <w:ind w:left="1030"/>
      </w:pPr>
      <w:r w:rsidRPr="0097529E">
        <w:t>461    --    note: offset may be different depending on your address space configuration,</w:t>
      </w:r>
    </w:p>
    <w:p w:rsidR="0097529E" w:rsidRPr="0097529E" w:rsidRDefault="0097529E" w:rsidP="0097529E">
      <w:pPr>
        <w:pStyle w:val="120"/>
        <w:ind w:left="1030"/>
      </w:pPr>
      <w:r w:rsidRPr="0097529E">
        <w:t>462    --          by default it's either 0x0 or 0x100. refer to ipif address range array</w:t>
      </w:r>
    </w:p>
    <w:p w:rsidR="0097529E" w:rsidRPr="0097529E" w:rsidRDefault="0097529E" w:rsidP="0097529E">
      <w:pPr>
        <w:pStyle w:val="120"/>
        <w:ind w:left="1030"/>
      </w:pPr>
      <w:r w:rsidRPr="0097529E">
        <w:t>463    --          for actual value.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464    -- </w:t>
      </w:r>
    </w:p>
    <w:p w:rsidR="0097529E" w:rsidRPr="0097529E" w:rsidRDefault="0097529E" w:rsidP="0097529E">
      <w:pPr>
        <w:pStyle w:val="120"/>
        <w:ind w:left="1030"/>
      </w:pPr>
      <w:r w:rsidRPr="0097529E">
        <w:t>465    -- here's an example procedure in your software application to initiate a 4-byte</w:t>
      </w:r>
    </w:p>
    <w:p w:rsidR="0097529E" w:rsidRPr="0097529E" w:rsidRDefault="0097529E" w:rsidP="0097529E">
      <w:pPr>
        <w:pStyle w:val="120"/>
        <w:ind w:left="1030"/>
      </w:pPr>
      <w:r w:rsidRPr="0097529E">
        <w:t>466    -- write operation (single data beat) of this master model:</w:t>
      </w:r>
    </w:p>
    <w:p w:rsidR="0097529E" w:rsidRPr="0097529E" w:rsidRDefault="0097529E" w:rsidP="0097529E">
      <w:pPr>
        <w:pStyle w:val="120"/>
        <w:ind w:left="1030"/>
      </w:pPr>
      <w:r w:rsidRPr="0097529E">
        <w:t>467    --   1. write 0x40 to the control register</w:t>
      </w:r>
    </w:p>
    <w:p w:rsidR="0097529E" w:rsidRPr="0097529E" w:rsidRDefault="0097529E" w:rsidP="0097529E">
      <w:pPr>
        <w:pStyle w:val="120"/>
        <w:ind w:left="1030"/>
      </w:pPr>
      <w:r w:rsidRPr="0097529E">
        <w:t>468    --   2. write the target address to the address register</w:t>
      </w:r>
    </w:p>
    <w:p w:rsidR="0097529E" w:rsidRPr="0097529E" w:rsidRDefault="0097529E" w:rsidP="0097529E">
      <w:pPr>
        <w:pStyle w:val="120"/>
        <w:ind w:left="1030"/>
      </w:pPr>
      <w:r w:rsidRPr="0097529E">
        <w:t>469    --   3. write valid byte lane value to the be register</w:t>
      </w:r>
    </w:p>
    <w:p w:rsidR="0097529E" w:rsidRPr="0097529E" w:rsidRDefault="0097529E" w:rsidP="0097529E">
      <w:pPr>
        <w:pStyle w:val="120"/>
        <w:ind w:left="1030"/>
      </w:pPr>
      <w:r w:rsidRPr="0097529E">
        <w:t>470    --      - note: this value must be aligned with ip2bus address</w:t>
      </w:r>
    </w:p>
    <w:p w:rsidR="0097529E" w:rsidRPr="0097529E" w:rsidRDefault="0097529E" w:rsidP="0097529E">
      <w:pPr>
        <w:pStyle w:val="120"/>
        <w:ind w:left="1030"/>
      </w:pPr>
      <w:r w:rsidRPr="0097529E">
        <w:t>471    --   4. write 0x0004 to the length register</w:t>
      </w:r>
    </w:p>
    <w:p w:rsidR="0097529E" w:rsidRPr="0097529E" w:rsidRDefault="0097529E" w:rsidP="0097529E">
      <w:pPr>
        <w:pStyle w:val="120"/>
        <w:ind w:left="1030"/>
      </w:pPr>
      <w:r w:rsidRPr="0097529E">
        <w:t>472    --   5. write 0x0a to the go register, this will start the master write operation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473    -- </w:t>
      </w:r>
    </w:p>
    <w:p w:rsidR="0097529E" w:rsidRPr="0097529E" w:rsidRDefault="0097529E" w:rsidP="0097529E">
      <w:pPr>
        <w:pStyle w:val="120"/>
        <w:ind w:left="1030"/>
      </w:pPr>
      <w:r w:rsidRPr="0097529E">
        <w:t>474    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475  </w:t>
      </w:r>
      <w:r w:rsidRPr="0097529E">
        <w:tab/>
        <w:t>mst_reg_write_req &lt;= bus2ip_wrce(8) or bus2ip_wrce(9) or bus2ip_wrce(10) or bus2ip_wrce(11);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476  </w:t>
      </w:r>
      <w:r w:rsidRPr="0097529E">
        <w:tab/>
        <w:t>mst_reg_read_req  &lt;= bus2ip_rdce(8) or bus2ip_rdce(9) or bus2ip_rdce(10) or bus2ip_rdce(11);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477  </w:t>
      </w:r>
      <w:r w:rsidRPr="0097529E">
        <w:tab/>
        <w:t>mst_reg_write_sel &lt;= bus2ip_wrce(11 downto 8);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478  </w:t>
      </w:r>
      <w:r w:rsidRPr="0097529E">
        <w:tab/>
        <w:t>mst_reg_read_sel  &lt;= bus2ip_rdce(11 downto 8);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479  </w:t>
      </w:r>
      <w:r w:rsidRPr="0097529E">
        <w:tab/>
        <w:t>mst_write_ack     &lt;= mst_reg_write_req;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480  </w:t>
      </w:r>
      <w:r w:rsidRPr="0097529E">
        <w:tab/>
        <w:t>mst_read_ack      &lt;= mst_reg_read_req;</w:t>
      </w:r>
    </w:p>
    <w:p w:rsidR="0097529E" w:rsidRDefault="0097529E" w:rsidP="0097529E">
      <w:pPr>
        <w:pStyle w:val="120"/>
        <w:ind w:left="1030"/>
      </w:pPr>
      <w:r w:rsidRPr="0097529E">
        <w:t xml:space="preserve">481  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콘트롤러</w:t>
      </w:r>
      <w:r>
        <w:rPr>
          <w:rFonts w:hint="eastAsia"/>
        </w:rPr>
        <w:t xml:space="preserve"> </w:t>
      </w:r>
      <w:r>
        <w:rPr>
          <w:rFonts w:hint="eastAsia"/>
        </w:rPr>
        <w:t>레지스터의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비트를</w:t>
      </w:r>
      <w:r>
        <w:rPr>
          <w:rFonts w:hint="eastAsia"/>
        </w:rPr>
        <w:t xml:space="preserve"> state machine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블록과</w:t>
      </w:r>
      <w:r>
        <w:rPr>
          <w:rFonts w:hint="eastAsia"/>
        </w:rPr>
        <w:t xml:space="preserve"> </w:t>
      </w:r>
      <w:r>
        <w:rPr>
          <w:rFonts w:hint="eastAsia"/>
        </w:rPr>
        <w:t>연결합니다</w:t>
      </w:r>
      <w:r>
        <w:rPr>
          <w:rFonts w:hint="eastAsia"/>
        </w:rPr>
        <w:t xml:space="preserve">.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레지스터의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r>
        <w:rPr>
          <w:rFonts w:hint="eastAsia"/>
        </w:rPr>
        <w:t>억세스하는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참조할만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>482    -- rip control bits from master model registers</w:t>
      </w:r>
    </w:p>
    <w:p w:rsidR="0097529E" w:rsidRPr="0097529E" w:rsidRDefault="0097529E" w:rsidP="0097529E">
      <w:pPr>
        <w:pStyle w:val="120"/>
        <w:ind w:left="1030"/>
      </w:pPr>
      <w:r w:rsidRPr="0097529E">
        <w:t>483    ------------ offset 0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484  </w:t>
      </w:r>
      <w:r w:rsidRPr="0097529E">
        <w:tab/>
        <w:t>mst_cntl_rd_req   &lt;= mst_reg(0)(0);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485  </w:t>
      </w:r>
      <w:r w:rsidRPr="0097529E">
        <w:tab/>
        <w:t>mst_cntl_wr_req   &lt;= mst_reg(0)(1);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486  </w:t>
      </w:r>
      <w:r w:rsidRPr="0097529E">
        <w:tab/>
        <w:t>mst_cntl_bus_lock &lt;= mst_reg(0)(2);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487  </w:t>
      </w:r>
      <w:r w:rsidRPr="0097529E">
        <w:tab/>
        <w:t>mst_cntl_burst    &lt;= mst_reg(0)(3);</w:t>
      </w:r>
    </w:p>
    <w:p w:rsidR="0097529E" w:rsidRPr="0097529E" w:rsidRDefault="0097529E" w:rsidP="0097529E">
      <w:pPr>
        <w:pStyle w:val="120"/>
        <w:ind w:left="1030"/>
      </w:pPr>
      <w:r w:rsidRPr="0097529E">
        <w:t>488    ------------ offset 2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489  </w:t>
      </w:r>
      <w:r w:rsidRPr="0097529E">
        <w:tab/>
        <w:t>c_cnt_burst       &lt;= mst_reg(3)(3 downto 0) &amp; mst_reg(2);</w:t>
      </w:r>
    </w:p>
    <w:p w:rsidR="0097529E" w:rsidRPr="0097529E" w:rsidRDefault="0097529E" w:rsidP="0097529E">
      <w:pPr>
        <w:pStyle w:val="120"/>
        <w:ind w:left="1030"/>
      </w:pPr>
      <w:r w:rsidRPr="0097529E">
        <w:t>490    ------------ offset 4</w:t>
      </w:r>
    </w:p>
    <w:p w:rsidR="0097529E" w:rsidRPr="0097529E" w:rsidRDefault="0097529E" w:rsidP="0097529E">
      <w:pPr>
        <w:pStyle w:val="120"/>
        <w:ind w:left="1030"/>
      </w:pPr>
      <w:r w:rsidRPr="0097529E">
        <w:t>491    -- mst_ip2bus_addr   &lt;= mst_reg(7) &amp; mst_reg(6) &amp; mst_reg(5) &amp; mst_reg(4);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492    -- mst_ip2bus_addr   &lt;= mst_reg(7)(7 downto 1) &amp; cnt_burst &amp; x"00"; </w:t>
      </w:r>
    </w:p>
    <w:p w:rsidR="0097529E" w:rsidRPr="0097529E" w:rsidRDefault="0097529E" w:rsidP="0097529E">
      <w:pPr>
        <w:pStyle w:val="120"/>
        <w:ind w:left="1030"/>
      </w:pPr>
      <w:r w:rsidRPr="0097529E">
        <w:t>493    --- max pattern 307200</w:t>
      </w:r>
    </w:p>
    <w:p w:rsidR="0097529E" w:rsidRPr="0097529E" w:rsidRDefault="0097529E" w:rsidP="0097529E">
      <w:pPr>
        <w:pStyle w:val="120"/>
        <w:ind w:left="1030"/>
      </w:pPr>
      <w:r w:rsidRPr="0097529E">
        <w:t>494    --- 307200/128 == 2400 == 0x960</w:t>
      </w:r>
    </w:p>
    <w:p w:rsidR="0097529E" w:rsidRPr="0097529E" w:rsidRDefault="0097529E" w:rsidP="0097529E">
      <w:pPr>
        <w:pStyle w:val="120"/>
        <w:ind w:left="1030"/>
      </w:pPr>
      <w:r w:rsidRPr="0097529E">
        <w:t>495    --- every burst move 128byte ==&gt; 0x80 ==&gt; 0b1000_0000</w:t>
      </w:r>
    </w:p>
    <w:p w:rsidR="0097529E" w:rsidRPr="0097529E" w:rsidRDefault="0097529E" w:rsidP="0097529E">
      <w:pPr>
        <w:pStyle w:val="120"/>
        <w:ind w:left="1030"/>
      </w:pPr>
      <w:r w:rsidRPr="0097529E">
        <w:t>496    --- 24 + (12 + 1) + 7</w:t>
      </w:r>
    </w:p>
    <w:p w:rsidR="0097529E" w:rsidRDefault="0097529E" w:rsidP="0097529E">
      <w:pPr>
        <w:pStyle w:val="120"/>
        <w:ind w:left="1030"/>
      </w:pPr>
      <w:r w:rsidRPr="0097529E">
        <w:t xml:space="preserve">497  -- </w:t>
      </w:r>
      <w:r w:rsidRPr="0097529E">
        <w:tab/>
        <w:t xml:space="preserve">npi_v4_00_a mst_ip2bus_addr   &lt;= mst_reg(7) &amp; mst_reg(6)(7 downto 3) &amp; cnt_burst &amp; mst_reg(5)(6 downto 0); </w:t>
      </w:r>
    </w:p>
    <w:p w:rsidR="00B463F4" w:rsidRPr="0097529E" w:rsidRDefault="00B463F4" w:rsidP="00B463F4">
      <w:pPr>
        <w:pStyle w:val="af1"/>
      </w:pPr>
      <w:r>
        <w:t>N</w:t>
      </w:r>
      <w:r>
        <w:rPr>
          <w:rFonts w:hint="eastAsia"/>
        </w:rPr>
        <w:t>pi</w:t>
      </w:r>
      <w:r>
        <w:rPr>
          <w:rFonts w:hint="eastAsia"/>
        </w:rPr>
        <w:t>를</w:t>
      </w:r>
      <w:r>
        <w:rPr>
          <w:rFonts w:hint="eastAsia"/>
        </w:rPr>
        <w:t xml:space="preserve"> rd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때와</w:t>
      </w:r>
      <w:r>
        <w:rPr>
          <w:rFonts w:hint="eastAsia"/>
        </w:rPr>
        <w:t xml:space="preserve"> wr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어드레스를</w:t>
      </w:r>
      <w:r>
        <w:rPr>
          <w:rFonts w:hint="eastAsia"/>
        </w:rPr>
        <w:t xml:space="preserve"> </w:t>
      </w:r>
      <w:r>
        <w:rPr>
          <w:rFonts w:hint="eastAsia"/>
        </w:rPr>
        <w:t>지정하는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498  </w:t>
      </w:r>
      <w:r w:rsidRPr="0097529E">
        <w:tab/>
        <w:t xml:space="preserve">mst_ip2bus_addr   &lt;= mst_reg(7) &amp; mst_reg(6) &amp; fumate_base_add_bus_clk &amp; "00" &amp; x"000"; 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499  </w:t>
      </w:r>
      <w:r w:rsidRPr="0097529E">
        <w:tab/>
        <w:t>used_for_wr       &lt;= mst_reg(8)(0);</w:t>
      </w:r>
    </w:p>
    <w:p w:rsidR="0097529E" w:rsidRPr="0097529E" w:rsidRDefault="0097529E" w:rsidP="0097529E">
      <w:pPr>
        <w:pStyle w:val="120"/>
        <w:ind w:left="1030"/>
      </w:pPr>
      <w:r w:rsidRPr="0097529E">
        <w:t>500    --mst_ip2bus_be     &lt;= mst_reg(9) &amp; mst_reg(8);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501  </w:t>
      </w:r>
      <w:r w:rsidRPr="0097529E">
        <w:tab/>
        <w:t xml:space="preserve">mst_ip2bus_be     &lt;= x"ffff";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502  </w:t>
      </w:r>
      <w:r w:rsidRPr="0097529E">
        <w:tab/>
        <w:t>c_cnt_repeat      &lt;= mst_reg(11) &amp; mst_reg(10);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503    </w:t>
      </w:r>
      <w:r w:rsidRPr="0097529E">
        <w:tab/>
        <w:t>mst_xfer_reg_len_rd  &lt;= x"00080";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504  </w:t>
      </w:r>
      <w:r w:rsidRPr="0097529E">
        <w:tab/>
        <w:t xml:space="preserve">mst_xfer_reg_len_wr  &lt;= "00" &amp; fumate_tx_data_const_bus_clk &amp; "00";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505  </w:t>
      </w:r>
      <w:r w:rsidRPr="0097529E">
        <w:tab/>
        <w:t>mst_xfer_length   &lt;= mst_xfer_reg_len_wr(c_length_width - 1 downto 0 ) when used_for_wr = '1' else mst_xfer_reg_len_rd(c_length_width - 1 downto 0 );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506  </w:t>
      </w:r>
    </w:p>
    <w:p w:rsidR="0097529E" w:rsidRPr="0097529E" w:rsidRDefault="0097529E" w:rsidP="0097529E">
      <w:pPr>
        <w:pStyle w:val="120"/>
        <w:ind w:left="1030"/>
      </w:pPr>
      <w:r w:rsidRPr="0097529E">
        <w:t>507    -- implement byte write enable for each byte slice of the master model registers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508  </w:t>
      </w:r>
      <w:r w:rsidRPr="0097529E">
        <w:tab/>
        <w:t>master_reg_byte_wr_en : process( bus2ip_be, mst_reg_write_req, mst_reg_write_sel )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509  </w:t>
      </w:r>
      <w:r w:rsidRPr="0097529E">
        <w:tab/>
      </w:r>
      <w:r w:rsidRPr="0097529E">
        <w:tab/>
        <w:t>constant be_width : integer := c_slv_dwidth/8;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510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511  </w:t>
      </w:r>
      <w:r w:rsidRPr="0097529E">
        <w:tab/>
      </w:r>
      <w:r w:rsidRPr="0097529E">
        <w:tab/>
        <w:t>for byte_index in 0 to 15 loop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512  </w:t>
      </w:r>
      <w:r w:rsidRPr="0097529E">
        <w:tab/>
      </w:r>
      <w:r w:rsidRPr="0097529E">
        <w:tab/>
      </w:r>
      <w:r w:rsidRPr="0097529E">
        <w:tab/>
        <w:t>mst_byte_we(byte_index) &lt;= mst_reg_write_req and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513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   mst_reg_write_sel(3 - (byte_index/be_width) ) and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514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   bus2ip_be(byte_index- ((byte_index/be_width)*be_width));</w:t>
      </w:r>
    </w:p>
    <w:p w:rsidR="0097529E" w:rsidRPr="0097529E" w:rsidRDefault="0097529E" w:rsidP="0097529E">
      <w:pPr>
        <w:pStyle w:val="120"/>
        <w:ind w:left="1030"/>
      </w:pPr>
      <w:r w:rsidRPr="0097529E">
        <w:t>515  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>516  --</w:t>
      </w:r>
      <w:r w:rsidRPr="0097529E">
        <w:tab/>
      </w:r>
      <w:r w:rsidRPr="0097529E">
        <w:tab/>
      </w:r>
      <w:r w:rsidRPr="0097529E">
        <w:tab/>
        <w:t>mst_byte_we(0) &lt;= mst_reg_write_req and mst_reg_write_sel(3 - 0/4) and bus2ip_be(0 - ((0/4)*4);</w:t>
      </w:r>
      <w:r w:rsidRPr="0097529E">
        <w:tab/>
      </w:r>
    </w:p>
    <w:p w:rsidR="0097529E" w:rsidRPr="0097529E" w:rsidRDefault="0097529E" w:rsidP="0097529E">
      <w:pPr>
        <w:pStyle w:val="120"/>
        <w:ind w:left="1030"/>
      </w:pPr>
      <w:r w:rsidRPr="0097529E">
        <w:t>517  --</w:t>
      </w:r>
      <w:r w:rsidRPr="0097529E">
        <w:tab/>
      </w:r>
      <w:r w:rsidRPr="0097529E">
        <w:tab/>
      </w:r>
      <w:r w:rsidRPr="0097529E">
        <w:tab/>
        <w:t>mst_byte_we(1) &lt;= mst_reg_write_req and mst_reg_write_sel(3 - 1/4) and bus2ip_be(1 - ((1/4)*4);</w:t>
      </w:r>
    </w:p>
    <w:p w:rsidR="0097529E" w:rsidRPr="0097529E" w:rsidRDefault="0097529E" w:rsidP="0097529E">
      <w:pPr>
        <w:pStyle w:val="120"/>
        <w:ind w:left="1030"/>
      </w:pPr>
      <w:r w:rsidRPr="0097529E">
        <w:t>518  --</w:t>
      </w:r>
      <w:r w:rsidRPr="0097529E">
        <w:tab/>
      </w:r>
      <w:r w:rsidRPr="0097529E">
        <w:tab/>
      </w:r>
      <w:r w:rsidRPr="0097529E">
        <w:tab/>
        <w:t>mst_byte_we(2) &lt;= mst_reg_write_req and mst_reg_write_sel(3 - 2/4) and bus2ip_be(2 - ((2/4)*4);</w:t>
      </w:r>
    </w:p>
    <w:p w:rsidR="0097529E" w:rsidRPr="0097529E" w:rsidRDefault="0097529E" w:rsidP="0097529E">
      <w:pPr>
        <w:pStyle w:val="120"/>
        <w:ind w:left="1030"/>
      </w:pPr>
      <w:r w:rsidRPr="0097529E">
        <w:t>519  --</w:t>
      </w:r>
      <w:r w:rsidRPr="0097529E">
        <w:tab/>
      </w:r>
      <w:r w:rsidRPr="0097529E">
        <w:tab/>
      </w:r>
      <w:r w:rsidRPr="0097529E">
        <w:tab/>
        <w:t>mst_byte_we(3) &lt;= mst_reg_write_req and mst_reg_write_sel(3 - 3/4) and bus2ip_be(3 - ((3/4)*4);</w:t>
      </w:r>
    </w:p>
    <w:p w:rsidR="0097529E" w:rsidRPr="0097529E" w:rsidRDefault="0097529E" w:rsidP="0097529E">
      <w:pPr>
        <w:pStyle w:val="120"/>
        <w:ind w:left="1030"/>
      </w:pPr>
      <w:r w:rsidRPr="0097529E">
        <w:t>520  --</w:t>
      </w:r>
      <w:r w:rsidRPr="0097529E">
        <w:tab/>
      </w:r>
      <w:r w:rsidRPr="0097529E">
        <w:tab/>
      </w:r>
      <w:r w:rsidRPr="0097529E">
        <w:tab/>
        <w:t>mst_byte_we(4) &lt;= mst_reg_write_req and mst_reg_write_sel(3 - 4/4) and bus2ip_be(4 - ((4/4)*4);</w:t>
      </w:r>
    </w:p>
    <w:p w:rsidR="0097529E" w:rsidRPr="0097529E" w:rsidRDefault="0097529E" w:rsidP="0097529E">
      <w:pPr>
        <w:pStyle w:val="120"/>
        <w:ind w:left="1030"/>
      </w:pPr>
      <w:r w:rsidRPr="0097529E">
        <w:t>521  --</w:t>
      </w:r>
      <w:r w:rsidRPr="0097529E">
        <w:tab/>
      </w:r>
      <w:r w:rsidRPr="0097529E">
        <w:tab/>
      </w:r>
      <w:r w:rsidRPr="0097529E">
        <w:tab/>
        <w:t>mst_byte_we(5) &lt;= mst_reg_write_req and mst_reg_write_sel(3 - 5/4) and bus2ip_be(5 - ((5/4)*4);</w:t>
      </w:r>
    </w:p>
    <w:p w:rsidR="0097529E" w:rsidRPr="0097529E" w:rsidRDefault="0097529E" w:rsidP="0097529E">
      <w:pPr>
        <w:pStyle w:val="120"/>
        <w:ind w:left="1030"/>
      </w:pPr>
      <w:r w:rsidRPr="0097529E">
        <w:t>522  --</w:t>
      </w:r>
      <w:r w:rsidRPr="0097529E">
        <w:tab/>
      </w:r>
      <w:r w:rsidRPr="0097529E">
        <w:tab/>
      </w:r>
      <w:r w:rsidRPr="0097529E">
        <w:tab/>
        <w:t>mst_byte_we(7) &lt;= mst_reg_write_req and mst_reg_write_sel(3 - 7/4) and bus2ip_be(7 - ((7/4)*4);</w:t>
      </w:r>
    </w:p>
    <w:p w:rsidR="0097529E" w:rsidRPr="0097529E" w:rsidRDefault="0097529E" w:rsidP="0097529E">
      <w:pPr>
        <w:pStyle w:val="120"/>
        <w:ind w:left="1030"/>
      </w:pPr>
      <w:r w:rsidRPr="0097529E">
        <w:t>523  --</w:t>
      </w:r>
      <w:r w:rsidRPr="0097529E">
        <w:tab/>
      </w:r>
      <w:r w:rsidRPr="0097529E">
        <w:tab/>
      </w:r>
      <w:r w:rsidRPr="0097529E">
        <w:tab/>
        <w:t>mst_byte_we(11) &lt;= mst_reg_write_req and mst_reg_write_sel(3 - 11/4) and bus2ip_be(11 - ((11/4)*4);</w:t>
      </w:r>
    </w:p>
    <w:p w:rsidR="0097529E" w:rsidRPr="0097529E" w:rsidRDefault="0097529E" w:rsidP="0097529E">
      <w:pPr>
        <w:pStyle w:val="120"/>
        <w:ind w:left="1030"/>
      </w:pPr>
      <w:r w:rsidRPr="0097529E">
        <w:t>524  --</w:t>
      </w:r>
      <w:r w:rsidRPr="0097529E">
        <w:tab/>
      </w:r>
      <w:r w:rsidRPr="0097529E">
        <w:tab/>
      </w:r>
      <w:r w:rsidRPr="0097529E">
        <w:tab/>
        <w:t>mst_byte_we(15) &lt;= mst_reg_write_req and mst_reg_write_sel(3 - 15/4) and bus2ip_be(15 - ((15/4)*4);</w:t>
      </w:r>
    </w:p>
    <w:p w:rsidR="0097529E" w:rsidRPr="0097529E" w:rsidRDefault="0097529E" w:rsidP="0097529E">
      <w:pPr>
        <w:pStyle w:val="120"/>
        <w:ind w:left="1030"/>
      </w:pPr>
      <w:r w:rsidRPr="0097529E">
        <w:t>525  --</w:t>
      </w:r>
    </w:p>
    <w:p w:rsidR="0097529E" w:rsidRPr="0097529E" w:rsidRDefault="0097529E" w:rsidP="0097529E">
      <w:pPr>
        <w:pStyle w:val="120"/>
        <w:ind w:left="1030"/>
      </w:pPr>
      <w:r w:rsidRPr="0097529E">
        <w:t>526  --</w:t>
      </w:r>
      <w:r w:rsidRPr="0097529E">
        <w:tab/>
      </w:r>
      <w:r w:rsidRPr="0097529E">
        <w:tab/>
      </w:r>
      <w:r w:rsidRPr="0097529E">
        <w:tab/>
        <w:t>mst_byte_we(0) &lt;= mst_reg_write_req and mst_reg_write_sel(3) and bus2ip_be(0);</w:t>
      </w:r>
    </w:p>
    <w:p w:rsidR="0097529E" w:rsidRPr="0097529E" w:rsidRDefault="0097529E" w:rsidP="0097529E">
      <w:pPr>
        <w:pStyle w:val="120"/>
        <w:ind w:left="1030"/>
      </w:pPr>
      <w:r w:rsidRPr="0097529E">
        <w:t>527  --</w:t>
      </w:r>
      <w:r w:rsidRPr="0097529E">
        <w:tab/>
      </w:r>
      <w:r w:rsidRPr="0097529E">
        <w:tab/>
      </w:r>
      <w:r w:rsidRPr="0097529E">
        <w:tab/>
        <w:t>mst_byte_we(1) &lt;= mst_reg_write_req and mst_reg_write_sel(3) and bus2ip_be(1);</w:t>
      </w:r>
    </w:p>
    <w:p w:rsidR="0097529E" w:rsidRPr="0097529E" w:rsidRDefault="0097529E" w:rsidP="0097529E">
      <w:pPr>
        <w:pStyle w:val="120"/>
        <w:ind w:left="1030"/>
      </w:pPr>
      <w:r w:rsidRPr="0097529E">
        <w:t>528  --</w:t>
      </w:r>
      <w:r w:rsidRPr="0097529E">
        <w:tab/>
      </w:r>
      <w:r w:rsidRPr="0097529E">
        <w:tab/>
      </w:r>
      <w:r w:rsidRPr="0097529E">
        <w:tab/>
        <w:t>mst_byte_we(2) &lt;= mst_reg_write_req and mst_reg_write_sel(3) and bus2ip_be(2);</w:t>
      </w:r>
    </w:p>
    <w:p w:rsidR="0097529E" w:rsidRPr="0097529E" w:rsidRDefault="0097529E" w:rsidP="0097529E">
      <w:pPr>
        <w:pStyle w:val="120"/>
        <w:ind w:left="1030"/>
      </w:pPr>
      <w:r w:rsidRPr="0097529E">
        <w:t>529  --</w:t>
      </w:r>
      <w:r w:rsidRPr="0097529E">
        <w:tab/>
      </w:r>
      <w:r w:rsidRPr="0097529E">
        <w:tab/>
      </w:r>
      <w:r w:rsidRPr="0097529E">
        <w:tab/>
        <w:t>mst_byte_we(3) &lt;= mst_reg_write_req and mst_reg_write_sel(3) and bus2ip_be(3);</w:t>
      </w:r>
    </w:p>
    <w:p w:rsidR="0097529E" w:rsidRPr="0097529E" w:rsidRDefault="0097529E" w:rsidP="0097529E">
      <w:pPr>
        <w:pStyle w:val="120"/>
        <w:ind w:left="1030"/>
      </w:pPr>
      <w:r w:rsidRPr="0097529E">
        <w:t>530  --</w:t>
      </w:r>
      <w:r w:rsidRPr="0097529E">
        <w:tab/>
      </w:r>
      <w:r w:rsidRPr="0097529E">
        <w:tab/>
      </w:r>
      <w:r w:rsidRPr="0097529E">
        <w:tab/>
        <w:t>mst_byte_we(4) &lt;= mst_reg_write_req and mst_reg_write_sel(2) and bus2ip_be(0);</w:t>
      </w:r>
    </w:p>
    <w:p w:rsidR="0097529E" w:rsidRPr="0097529E" w:rsidRDefault="0097529E" w:rsidP="0097529E">
      <w:pPr>
        <w:pStyle w:val="120"/>
        <w:ind w:left="1030"/>
      </w:pPr>
      <w:r w:rsidRPr="0097529E">
        <w:t>531  --</w:t>
      </w:r>
      <w:r w:rsidRPr="0097529E">
        <w:tab/>
      </w:r>
      <w:r w:rsidRPr="0097529E">
        <w:tab/>
      </w:r>
      <w:r w:rsidRPr="0097529E">
        <w:tab/>
        <w:t>mst_byte_we(5) &lt;= mst_reg_write_req and mst_reg_write_sel(2) and bus2ip_be(1);</w:t>
      </w:r>
    </w:p>
    <w:p w:rsidR="0097529E" w:rsidRPr="0097529E" w:rsidRDefault="0097529E" w:rsidP="0097529E">
      <w:pPr>
        <w:pStyle w:val="120"/>
        <w:ind w:left="1030"/>
      </w:pPr>
      <w:r w:rsidRPr="0097529E">
        <w:t>532  --</w:t>
      </w:r>
      <w:r w:rsidRPr="0097529E">
        <w:tab/>
      </w:r>
      <w:r w:rsidRPr="0097529E">
        <w:tab/>
      </w:r>
      <w:r w:rsidRPr="0097529E">
        <w:tab/>
        <w:t>mst_byte_we(6) &lt;= mst_reg_write_req and mst_reg_write_sel(2) and bus2ip_be(2);</w:t>
      </w:r>
    </w:p>
    <w:p w:rsidR="0097529E" w:rsidRPr="0097529E" w:rsidRDefault="0097529E" w:rsidP="0097529E">
      <w:pPr>
        <w:pStyle w:val="120"/>
        <w:ind w:left="1030"/>
      </w:pPr>
      <w:r w:rsidRPr="0097529E">
        <w:t>533  --</w:t>
      </w:r>
      <w:r w:rsidRPr="0097529E">
        <w:tab/>
      </w:r>
      <w:r w:rsidRPr="0097529E">
        <w:tab/>
      </w:r>
      <w:r w:rsidRPr="0097529E">
        <w:tab/>
        <w:t>mst_byte_we(7) &lt;= mst_reg_write_req and mst_reg_write_sel(2) and bus2ip_be(3);</w:t>
      </w:r>
    </w:p>
    <w:p w:rsidR="0097529E" w:rsidRPr="0097529E" w:rsidRDefault="0097529E" w:rsidP="0097529E">
      <w:pPr>
        <w:pStyle w:val="120"/>
        <w:ind w:left="1030"/>
      </w:pPr>
      <w:r w:rsidRPr="0097529E">
        <w:t>534  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>535  --</w:t>
      </w:r>
      <w:r w:rsidRPr="0097529E">
        <w:tab/>
      </w:r>
      <w:r w:rsidRPr="0097529E">
        <w:tab/>
        <w:t xml:space="preserve">   </w:t>
      </w:r>
      <w:r w:rsidRPr="0097529E">
        <w:tab/>
        <w:t>mst_reg_write_sel(3) ==&gt; master offset (0x100) + 0x0</w:t>
      </w:r>
    </w:p>
    <w:p w:rsidR="0097529E" w:rsidRPr="0097529E" w:rsidRDefault="0097529E" w:rsidP="0097529E">
      <w:pPr>
        <w:pStyle w:val="120"/>
        <w:ind w:left="1030"/>
      </w:pPr>
      <w:r w:rsidRPr="0097529E">
        <w:t>536  --</w:t>
      </w:r>
      <w:r w:rsidRPr="0097529E">
        <w:tab/>
      </w:r>
      <w:r w:rsidRPr="0097529E">
        <w:tab/>
        <w:t xml:space="preserve">   </w:t>
      </w:r>
      <w:r w:rsidRPr="0097529E">
        <w:tab/>
        <w:t>mst_reg_write_sel(2) ==&gt; master offset (0x100) + 0x4</w:t>
      </w:r>
    </w:p>
    <w:p w:rsidR="0097529E" w:rsidRPr="0097529E" w:rsidRDefault="0097529E" w:rsidP="0097529E">
      <w:pPr>
        <w:pStyle w:val="120"/>
        <w:ind w:left="1030"/>
      </w:pPr>
      <w:r w:rsidRPr="0097529E">
        <w:t>537  --</w:t>
      </w:r>
      <w:r w:rsidRPr="0097529E">
        <w:tab/>
      </w:r>
      <w:r w:rsidRPr="0097529E">
        <w:tab/>
        <w:t xml:space="preserve">   </w:t>
      </w:r>
      <w:r w:rsidRPr="0097529E">
        <w:tab/>
        <w:t>mst_reg_write_sel(1) ==&gt; master offset (0x100) + 0x8</w:t>
      </w:r>
    </w:p>
    <w:p w:rsidR="0097529E" w:rsidRPr="0097529E" w:rsidRDefault="0097529E" w:rsidP="0097529E">
      <w:pPr>
        <w:pStyle w:val="120"/>
        <w:ind w:left="1030"/>
      </w:pPr>
      <w:r w:rsidRPr="0097529E">
        <w:t>538  --</w:t>
      </w:r>
      <w:r w:rsidRPr="0097529E">
        <w:tab/>
      </w:r>
      <w:r w:rsidRPr="0097529E">
        <w:tab/>
        <w:t xml:space="preserve">   </w:t>
      </w:r>
      <w:r w:rsidRPr="0097529E">
        <w:tab/>
        <w:t>mst_reg_write_sel(0) ==&gt; master offset (0x100) + 0xc</w:t>
      </w:r>
    </w:p>
    <w:p w:rsidR="0097529E" w:rsidRPr="0097529E" w:rsidRDefault="0097529E" w:rsidP="0097529E">
      <w:pPr>
        <w:pStyle w:val="120"/>
        <w:ind w:left="1030"/>
      </w:pPr>
      <w:r w:rsidRPr="0097529E">
        <w:t>539  ----------------------------------------------------------------------------------------------------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540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541  </w:t>
      </w:r>
      <w:r w:rsidRPr="0097529E">
        <w:tab/>
      </w:r>
      <w:r w:rsidRPr="0097529E">
        <w:tab/>
        <w:t>end loop;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542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543  </w:t>
      </w:r>
      <w:r w:rsidRPr="0097529E">
        <w:tab/>
        <w:t>end process master_reg_byte_wr_en;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544  </w:t>
      </w:r>
    </w:p>
    <w:p w:rsidR="0097529E" w:rsidRPr="0097529E" w:rsidRDefault="0097529E" w:rsidP="0097529E">
      <w:pPr>
        <w:pStyle w:val="120"/>
        <w:ind w:left="1030"/>
      </w:pPr>
      <w:r w:rsidRPr="0097529E">
        <w:t>545    -- implement master model registers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546  </w:t>
      </w:r>
      <w:r w:rsidRPr="0097529E">
        <w:tab/>
        <w:t>master_reg_write_proc : process( bus2ip_clk )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547  </w:t>
      </w:r>
      <w:r w:rsidRPr="0097529E">
        <w:tab/>
      </w:r>
      <w:r w:rsidRPr="0097529E">
        <w:tab/>
        <w:t>constant be_width : integer := c_slv_dwidth/8;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548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549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550  </w:t>
      </w:r>
      <w:r w:rsidRPr="0097529E">
        <w:tab/>
      </w:r>
      <w:r w:rsidRPr="0097529E">
        <w:tab/>
        <w:t>if( bus2ip_clk'event and bus2ip_clk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551  </w:t>
      </w:r>
      <w:r w:rsidRPr="0097529E">
        <w:tab/>
      </w:r>
      <w:r w:rsidRPr="0097529E">
        <w:tab/>
      </w:r>
      <w:r w:rsidRPr="0097529E">
        <w:tab/>
        <w:t>if( bus2ip_resetn = '0'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552  </w:t>
      </w:r>
      <w:r w:rsidRPr="0097529E">
        <w:tab/>
      </w:r>
      <w:r w:rsidRPr="0097529E">
        <w:tab/>
      </w:r>
      <w:r w:rsidRPr="0097529E">
        <w:tab/>
      </w:r>
      <w:r w:rsidRPr="0097529E">
        <w:tab/>
        <w:t>mst_reg(0 to 14) &lt;= (others =&gt; "00000000");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553  </w:t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554  </w:t>
      </w:r>
      <w:r w:rsidRPr="0097529E">
        <w:tab/>
      </w:r>
      <w:r w:rsidRPr="0097529E">
        <w:tab/>
        <w:t>-- control register (byte 0)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555  </w:t>
      </w:r>
      <w:r w:rsidRPr="0097529E">
        <w:tab/>
      </w:r>
      <w:r w:rsidRPr="0097529E">
        <w:tab/>
      </w:r>
      <w:r w:rsidRPr="0097529E">
        <w:tab/>
      </w:r>
      <w:r w:rsidRPr="0097529E">
        <w:tab/>
        <w:t>if( mst_byte_we(0)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mst_reg(0) &lt;= bus2ip_data(7 downto 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557  </w:t>
      </w:r>
      <w:r w:rsidRPr="0097529E">
        <w:tab/>
      </w:r>
      <w:r w:rsidRPr="0097529E">
        <w:tab/>
      </w:r>
      <w:r w:rsidRPr="0097529E">
        <w:tab/>
      </w:r>
      <w:r w:rsidRPr="0097529E">
        <w:tab/>
        <w:t>-- mst_reg(0)(0) used for rd_req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558  </w:t>
      </w:r>
      <w:r w:rsidRPr="0097529E">
        <w:tab/>
      </w:r>
      <w:r w:rsidRPr="0097529E">
        <w:tab/>
      </w:r>
      <w:r w:rsidRPr="0097529E">
        <w:tab/>
      </w:r>
      <w:r w:rsidRPr="0097529E">
        <w:tab/>
        <w:t>-- mst_reg(0)(1) used for wr_req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559  </w:t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-- mst_reg(0)(2) used for bus_lock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560  </w:t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-- mst_reg(0)(3) used for control_burst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561  </w:t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562  </w:t>
      </w:r>
      <w:r w:rsidRPr="0097529E">
        <w:tab/>
      </w:r>
      <w:r w:rsidRPr="0097529E">
        <w:tab/>
        <w:t>-- status register (byte 1)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563  </w:t>
      </w:r>
      <w:r w:rsidRPr="0097529E">
        <w:tab/>
      </w:r>
      <w:r w:rsidRPr="0097529E">
        <w:tab/>
      </w:r>
      <w:r w:rsidRPr="0097529E">
        <w:tab/>
      </w:r>
      <w:r w:rsidRPr="0097529E">
        <w:tab/>
        <w:t>mst_reg(1)(1) &lt;= mst_cmd_sm_busy;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564  </w:t>
      </w:r>
      <w:r w:rsidRPr="0097529E">
        <w:tab/>
      </w:r>
      <w:r w:rsidRPr="0097529E">
        <w:tab/>
      </w:r>
      <w:r w:rsidRPr="0097529E">
        <w:tab/>
      </w:r>
      <w:r w:rsidRPr="0097529E">
        <w:tab/>
        <w:t>if( mst_byte_we(1)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565  </w:t>
      </w:r>
      <w:r w:rsidRPr="0097529E">
        <w:tab/>
      </w:r>
      <w:r w:rsidRPr="0097529E">
        <w:tab/>
        <w:t xml:space="preserve">  -- allows a clear of the 'done'/'error'/'timeout'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566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--mst_reg(1)(0) &lt;= bus2ip_data((1-(1/be_width)*be_width)*8);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567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--mst_reg(1)(2) &lt;= bus2ip_data((1-(1/be_width)*be_width)*8+2);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568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--mst_reg(1)(3) &lt;= bus2ip_data((1-(1/be_width)*be_width)*8+3);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569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570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mst_reg(1)(0) &lt;= bus2ip_data(8);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571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mst_reg(1)(2) &lt;= bus2ip_data(10);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572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mst_reg(1)(3) &lt;= bus2ip_data(11);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573  </w:t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574  </w:t>
      </w:r>
      <w:r w:rsidRPr="0097529E">
        <w:tab/>
      </w:r>
      <w:r w:rsidRPr="0097529E">
        <w:tab/>
        <w:t xml:space="preserve">  -- 'done'/'error'/'timeout' from master control state machine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575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mst_reg(1)(0)  &lt;= mst_cmd_sm_set_done or mst_reg(1)(0);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576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mst_reg(1)(2)  &lt;= mst_cmd_sm_set_error or mst_reg(1)(2);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577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mst_reg(1)(3)  &lt;= mst_cmd_sm_set_timeout or mst_reg(1)(3);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578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mst_reg(1)(4)  &lt;= mst_go;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579  </w:t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580  </w:t>
      </w:r>
      <w:r w:rsidRPr="0097529E">
        <w:tab/>
      </w:r>
      <w:r w:rsidRPr="0097529E">
        <w:tab/>
        <w:t>-- byte 2 and 3 are reserved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581  </w:t>
      </w:r>
      <w:r w:rsidRPr="0097529E">
        <w:tab/>
      </w:r>
      <w:r w:rsidRPr="0097529E">
        <w:tab/>
        <w:t>-- address register (byte 4 to 7)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582  </w:t>
      </w:r>
      <w:r w:rsidRPr="0097529E">
        <w:tab/>
      </w:r>
      <w:r w:rsidRPr="0097529E">
        <w:tab/>
        <w:t>-- be register (byte 8 to 9)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583  </w:t>
      </w:r>
      <w:r w:rsidRPr="0097529E">
        <w:tab/>
      </w:r>
      <w:r w:rsidRPr="0097529E">
        <w:tab/>
        <w:t>-- length register (byte 12 to 13)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584  </w:t>
      </w:r>
      <w:r w:rsidRPr="0097529E">
        <w:tab/>
      </w:r>
      <w:r w:rsidRPr="0097529E">
        <w:tab/>
        <w:t>-- byte 10, 11 and 14 are reserved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585  </w:t>
      </w:r>
      <w:r w:rsidRPr="0097529E">
        <w:tab/>
      </w:r>
      <w:r w:rsidRPr="0097529E">
        <w:tab/>
      </w:r>
      <w:r w:rsidRPr="0097529E">
        <w:tab/>
      </w:r>
      <w:r w:rsidRPr="0097529E">
        <w:tab/>
        <w:t>for byte_index in 2 to 14 loop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586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mst_byte_we(byte_index)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587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mst_reg(byte_index) &lt;= bus2ip_data(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588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   (byte_index-(byte_index/be_width)*be_width)*8+7 downto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589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   (byte_index-(byte_index/be_width)*be_width)*8);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590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591  </w:t>
      </w:r>
      <w:r w:rsidRPr="0097529E">
        <w:tab/>
      </w:r>
      <w:r w:rsidRPr="0097529E">
        <w:tab/>
      </w:r>
      <w:r w:rsidRPr="0097529E">
        <w:tab/>
      </w:r>
      <w:r w:rsidRPr="0097529E">
        <w:tab/>
        <w:t>end loop;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592  </w:t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593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594  </w:t>
      </w:r>
      <w:r w:rsidRPr="0097529E">
        <w:tab/>
        <w:t>end process master_reg_write_proc;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595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596  </w:t>
      </w:r>
      <w:r w:rsidRPr="0097529E">
        <w:tab/>
        <w:t>-- implement master model write only 'go' port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597  </w:t>
      </w:r>
      <w:r w:rsidRPr="0097529E">
        <w:tab/>
        <w:t>master_write_go_port : process( bus2ip_clk )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598  </w:t>
      </w:r>
      <w:r w:rsidRPr="0097529E">
        <w:tab/>
      </w:r>
      <w:r w:rsidRPr="0097529E">
        <w:tab/>
        <w:t>constant go_data_key  : std_logic_vector(7 downto 0) := x"0a";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599  </w:t>
      </w:r>
      <w:r w:rsidRPr="0097529E">
        <w:tab/>
      </w:r>
      <w:r w:rsidRPr="0097529E">
        <w:tab/>
        <w:t>constant go_byte_lane : integer := 15;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600  </w:t>
      </w:r>
      <w:r w:rsidRPr="0097529E">
        <w:tab/>
      </w:r>
      <w:r w:rsidRPr="0097529E">
        <w:tab/>
        <w:t>constant be_width     : integer := c_slv_dwidth/8;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601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602  </w:t>
      </w:r>
      <w:r w:rsidRPr="0097529E">
        <w:tab/>
      </w:r>
      <w:r w:rsidRPr="0097529E">
        <w:tab/>
        <w:t>if( bus2ip_clk'event and bus2ip_clk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603  </w:t>
      </w:r>
      <w:r w:rsidRPr="0097529E">
        <w:tab/>
      </w:r>
      <w:r w:rsidRPr="0097529E">
        <w:tab/>
      </w:r>
      <w:r w:rsidRPr="0097529E">
        <w:tab/>
        <w:t>if( bus2ip_resetn = '0' or mst_cmd_sm_clr_go = '1' or sm_reset_s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604  </w:t>
      </w:r>
      <w:r w:rsidRPr="0097529E">
        <w:tab/>
      </w:r>
      <w:r w:rsidRPr="0097529E">
        <w:tab/>
      </w:r>
      <w:r w:rsidRPr="0097529E">
        <w:tab/>
      </w:r>
      <w:r w:rsidRPr="0097529E">
        <w:tab/>
        <w:t>mst_go   &lt;= '0';</w:t>
      </w:r>
    </w:p>
    <w:p w:rsidR="0097529E" w:rsidRDefault="0097529E" w:rsidP="0097529E">
      <w:pPr>
        <w:pStyle w:val="120"/>
        <w:ind w:left="1030"/>
      </w:pPr>
      <w:r w:rsidRPr="0097529E">
        <w:t xml:space="preserve">605  </w:t>
      </w:r>
      <w:r w:rsidRPr="0097529E">
        <w:tab/>
      </w:r>
      <w:r w:rsidRPr="0097529E">
        <w:tab/>
      </w:r>
      <w:r w:rsidRPr="0097529E">
        <w:tab/>
        <w:t>--elsif( mst_cmd_sm_busy = '0' and mst_byte_we(go_byte_lane) = '1' and bus2ip_data((go_byte_lane-(go_byte_lane/be_width)*be_width)*8+7 downto (go_byte_lane-(go_byte_lane/be_width)*be_width)*8)= go_data_key ) then</w:t>
      </w:r>
    </w:p>
    <w:p w:rsidR="00166C77" w:rsidRPr="00166C77" w:rsidRDefault="00166C77" w:rsidP="00166C77">
      <w:pPr>
        <w:pStyle w:val="af1"/>
      </w:pPr>
      <w:r>
        <w:rPr>
          <w:rFonts w:hint="eastAsia"/>
        </w:rPr>
        <w:lastRenderedPageBreak/>
        <w:t>프로세서가</w:t>
      </w:r>
      <w:r>
        <w:rPr>
          <w:rFonts w:hint="eastAsia"/>
        </w:rPr>
        <w:t xml:space="preserve"> NPI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해석하는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현재</w:t>
      </w:r>
      <w:r>
        <w:rPr>
          <w:rFonts w:hint="eastAsia"/>
        </w:rPr>
        <w:t xml:space="preserve"> NPI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정지상태이고</w:t>
      </w:r>
      <w:r>
        <w:rPr>
          <w:rFonts w:hint="eastAsia"/>
        </w:rPr>
        <w:t xml:space="preserve"> </w:t>
      </w:r>
      <w:r>
        <w:rPr>
          <w:rFonts w:hint="eastAsia"/>
        </w:rPr>
        <w:t>마스터</w:t>
      </w:r>
      <w:r>
        <w:rPr>
          <w:rFonts w:hint="eastAsia"/>
        </w:rPr>
        <w:t xml:space="preserve"> </w:t>
      </w:r>
      <w:r>
        <w:rPr>
          <w:rFonts w:hint="eastAsia"/>
        </w:rPr>
        <w:t>억세스</w:t>
      </w:r>
      <w:r>
        <w:rPr>
          <w:rFonts w:hint="eastAsia"/>
        </w:rPr>
        <w:t xml:space="preserve"> </w:t>
      </w:r>
      <w:r>
        <w:rPr>
          <w:rFonts w:hint="eastAsia"/>
        </w:rPr>
        <w:t>레지스터</w:t>
      </w:r>
      <w:r>
        <w:rPr>
          <w:rFonts w:hint="eastAsia"/>
        </w:rPr>
        <w:t xml:space="preserve"> 16</w:t>
      </w:r>
      <w:r>
        <w:rPr>
          <w:rFonts w:hint="eastAsia"/>
        </w:rPr>
        <w:t>번째</w:t>
      </w:r>
      <w:r>
        <w:rPr>
          <w:rFonts w:hint="eastAsia"/>
        </w:rPr>
        <w:t xml:space="preserve"> (15</w:t>
      </w:r>
      <w:r>
        <w:rPr>
          <w:rFonts w:hint="eastAsia"/>
        </w:rPr>
        <w:t>번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버스에</w:t>
      </w:r>
      <w:r>
        <w:rPr>
          <w:rFonts w:hint="eastAsia"/>
        </w:rPr>
        <w:t xml:space="preserve"> </w:t>
      </w:r>
      <w:r>
        <w:rPr>
          <w:rFonts w:hint="eastAsia"/>
        </w:rPr>
        <w:t>실린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값중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8</w:t>
      </w:r>
      <w:r>
        <w:rPr>
          <w:rFonts w:hint="eastAsia"/>
        </w:rPr>
        <w:t>비트가</w:t>
      </w:r>
      <w:r>
        <w:rPr>
          <w:rFonts w:hint="eastAsia"/>
        </w:rPr>
        <w:t xml:space="preserve"> go_data_key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mst_go </w:t>
      </w:r>
      <w:r>
        <w:rPr>
          <w:rFonts w:hint="eastAsia"/>
        </w:rPr>
        <w:t>레지스터</w:t>
      </w:r>
      <w:r>
        <w:rPr>
          <w:rFonts w:hint="eastAsia"/>
        </w:rPr>
        <w:t xml:space="preserve"> assert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606  </w:t>
      </w:r>
      <w:r w:rsidRPr="0097529E">
        <w:tab/>
      </w:r>
      <w:r w:rsidRPr="0097529E">
        <w:tab/>
      </w:r>
      <w:r w:rsidRPr="0097529E">
        <w:tab/>
        <w:t>elsif( mst_cmd_sm_busy = '0' and mst_byte_we(15) = '1' and bus2ip_data(31 downto 24) = go_data_key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607  </w:t>
      </w:r>
      <w:r w:rsidRPr="0097529E">
        <w:tab/>
      </w:r>
      <w:r w:rsidRPr="0097529E">
        <w:tab/>
      </w:r>
      <w:r w:rsidRPr="0097529E">
        <w:tab/>
      </w:r>
      <w:r w:rsidRPr="0097529E">
        <w:tab/>
        <w:t>mst_go  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608  </w:t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609  </w:t>
      </w:r>
      <w:r w:rsidRPr="0097529E">
        <w:tab/>
      </w:r>
      <w:r w:rsidRPr="0097529E">
        <w:tab/>
      </w:r>
      <w:r w:rsidRPr="0097529E">
        <w:tab/>
      </w:r>
      <w:r w:rsidRPr="0097529E">
        <w:tab/>
        <w:t>null;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610  </w:t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611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612  </w:t>
      </w:r>
      <w:r w:rsidRPr="0097529E">
        <w:tab/>
        <w:t>end process master_write_go_port;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613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614  </w:t>
      </w:r>
      <w:r w:rsidRPr="0097529E">
        <w:tab/>
        <w:t>-- implement master model register read mux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615  </w:t>
      </w:r>
      <w:r w:rsidRPr="0097529E">
        <w:tab/>
        <w:t>master_reg_read_proc : process( mst_reg_read_sel, mst_reg )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616  </w:t>
      </w:r>
      <w:r w:rsidRPr="0097529E">
        <w:tab/>
      </w:r>
      <w:r w:rsidRPr="0097529E">
        <w:tab/>
        <w:t>constant be_width : integer := c_slv_dwidth/8;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617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618  </w:t>
      </w:r>
      <w:r w:rsidRPr="0097529E">
        <w:tab/>
      </w:r>
      <w:r w:rsidRPr="0097529E">
        <w:tab/>
        <w:t>case mst_reg_read_sel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619  </w:t>
      </w:r>
      <w:r w:rsidRPr="0097529E">
        <w:tab/>
      </w:r>
      <w:r w:rsidRPr="0097529E">
        <w:tab/>
      </w:r>
      <w:r w:rsidRPr="0097529E">
        <w:tab/>
        <w:t>when "1000"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620  </w:t>
      </w:r>
      <w:r w:rsidRPr="0097529E">
        <w:tab/>
      </w:r>
      <w:r w:rsidRPr="0097529E">
        <w:tab/>
      </w:r>
      <w:r w:rsidRPr="0097529E">
        <w:tab/>
      </w:r>
      <w:r w:rsidRPr="0097529E">
        <w:tab/>
        <w:t>for byte_index in 0 to be_width-1 loop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621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mst_ip2bus_data(byte_index*8+7 downto byte_index*8) &lt;= mst_reg(byte_index);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622  </w:t>
      </w:r>
      <w:r w:rsidRPr="0097529E">
        <w:tab/>
      </w:r>
      <w:r w:rsidRPr="0097529E">
        <w:tab/>
      </w:r>
      <w:r w:rsidRPr="0097529E">
        <w:tab/>
      </w:r>
      <w:r w:rsidRPr="0097529E">
        <w:tab/>
        <w:t>end loop;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623  </w:t>
      </w:r>
      <w:r w:rsidRPr="0097529E">
        <w:tab/>
      </w:r>
      <w:r w:rsidRPr="0097529E">
        <w:tab/>
      </w:r>
      <w:r w:rsidRPr="0097529E">
        <w:tab/>
        <w:t>when "0100"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624  </w:t>
      </w:r>
      <w:r w:rsidRPr="0097529E">
        <w:tab/>
      </w:r>
      <w:r w:rsidRPr="0097529E">
        <w:tab/>
      </w:r>
      <w:r w:rsidRPr="0097529E">
        <w:tab/>
      </w:r>
      <w:r w:rsidRPr="0097529E">
        <w:tab/>
        <w:t>for byte_index in 0 to be_width-1 loop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625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mst_ip2bus_data(byte_index*8+7 downto byte_index*8) &lt;= mst_reg(be_width+byte_index);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626  </w:t>
      </w:r>
      <w:r w:rsidRPr="0097529E">
        <w:tab/>
      </w:r>
      <w:r w:rsidRPr="0097529E">
        <w:tab/>
      </w:r>
      <w:r w:rsidRPr="0097529E">
        <w:tab/>
      </w:r>
      <w:r w:rsidRPr="0097529E">
        <w:tab/>
        <w:t>end loop;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627  </w:t>
      </w:r>
      <w:r w:rsidRPr="0097529E">
        <w:tab/>
      </w:r>
      <w:r w:rsidRPr="0097529E">
        <w:tab/>
      </w:r>
      <w:r w:rsidRPr="0097529E">
        <w:tab/>
        <w:t>when "0010"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628  </w:t>
      </w:r>
      <w:r w:rsidRPr="0097529E">
        <w:tab/>
      </w:r>
      <w:r w:rsidRPr="0097529E">
        <w:tab/>
      </w:r>
      <w:r w:rsidRPr="0097529E">
        <w:tab/>
      </w:r>
      <w:r w:rsidRPr="0097529E">
        <w:tab/>
        <w:t>for byte_index in 0 to be_width-1 loop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629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mst_ip2bus_data(byte_index*8+7 downto byte_index*8) &lt;= mst_reg(be_width*2+byte_index);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630  </w:t>
      </w:r>
      <w:r w:rsidRPr="0097529E">
        <w:tab/>
      </w:r>
      <w:r w:rsidRPr="0097529E">
        <w:tab/>
      </w:r>
      <w:r w:rsidRPr="0097529E">
        <w:tab/>
      </w:r>
      <w:r w:rsidRPr="0097529E">
        <w:tab/>
        <w:t>end loop;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631  </w:t>
      </w:r>
      <w:r w:rsidRPr="0097529E">
        <w:tab/>
      </w:r>
      <w:r w:rsidRPr="0097529E">
        <w:tab/>
      </w:r>
      <w:r w:rsidRPr="0097529E">
        <w:tab/>
        <w:t>when "0001"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632  </w:t>
      </w:r>
      <w:r w:rsidRPr="0097529E">
        <w:tab/>
      </w:r>
      <w:r w:rsidRPr="0097529E">
        <w:tab/>
      </w:r>
      <w:r w:rsidRPr="0097529E">
        <w:tab/>
      </w:r>
      <w:r w:rsidRPr="0097529E">
        <w:tab/>
        <w:t>for byte_index in 0 to be_width-1 loop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633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byte_index = be_width-1 )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634  </w:t>
      </w:r>
      <w:r w:rsidRPr="0097529E">
        <w:tab/>
      </w:r>
      <w:r w:rsidRPr="0097529E">
        <w:tab/>
      </w:r>
      <w:r w:rsidRPr="0097529E">
        <w:tab/>
        <w:t>-- go port is not readable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635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mst_ip2bus_data(byte_index*8+7 downto byte_index*8)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636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637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mst_ip2bus_data(byte_index*8+7 downto byte_index*8) &lt;= mst_reg(be_width*3+byte_index);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638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639  </w:t>
      </w:r>
      <w:r w:rsidRPr="0097529E">
        <w:tab/>
      </w:r>
      <w:r w:rsidRPr="0097529E">
        <w:tab/>
      </w:r>
      <w:r w:rsidRPr="0097529E">
        <w:tab/>
      </w:r>
      <w:r w:rsidRPr="0097529E">
        <w:tab/>
        <w:t>end loop;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640  </w:t>
      </w:r>
      <w:r w:rsidRPr="0097529E">
        <w:tab/>
      </w:r>
      <w:r w:rsidRPr="0097529E">
        <w:tab/>
      </w:r>
      <w:r w:rsidRPr="0097529E">
        <w:tab/>
        <w:t>when others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641  </w:t>
      </w:r>
      <w:r w:rsidRPr="0097529E">
        <w:tab/>
      </w:r>
      <w:r w:rsidRPr="0097529E">
        <w:tab/>
      </w:r>
      <w:r w:rsidRPr="0097529E">
        <w:tab/>
      </w:r>
      <w:r w:rsidRPr="0097529E">
        <w:tab/>
        <w:t>mst_ip2bus_data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642  </w:t>
      </w:r>
      <w:r w:rsidRPr="0097529E">
        <w:tab/>
      </w:r>
      <w:r w:rsidRPr="0097529E">
        <w:tab/>
        <w:t>end case;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643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644  </w:t>
      </w:r>
      <w:r w:rsidRPr="0097529E">
        <w:tab/>
        <w:t>end process master_reg_read_proc;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645  </w:t>
      </w:r>
    </w:p>
    <w:p w:rsidR="0097529E" w:rsidRPr="0097529E" w:rsidRDefault="0097529E" w:rsidP="0097529E">
      <w:pPr>
        <w:pStyle w:val="120"/>
        <w:ind w:left="1030"/>
      </w:pPr>
      <w:r w:rsidRPr="0097529E">
        <w:t>646    -- user logic master command interface assignments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647  </w:t>
      </w:r>
      <w:r w:rsidRPr="0097529E">
        <w:tab/>
        <w:t>ip2bus_mstrd_req  &lt;= mst_cmd_sm_rd_req;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648  </w:t>
      </w:r>
      <w:r w:rsidRPr="0097529E">
        <w:tab/>
        <w:t>ip2bus_mstwr_req  &lt;= mst_cmd_sm_wr_req;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649  </w:t>
      </w:r>
      <w:r w:rsidRPr="0097529E">
        <w:tab/>
        <w:t>ip2bus_mst_addr   &lt;= mst_cmd_sm_ip2bus_addr;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650  </w:t>
      </w:r>
      <w:r w:rsidRPr="0097529E">
        <w:tab/>
        <w:t>ip2bus_mst_be     &lt;= mst_cmd_sm_ip2bus_be;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651  </w:t>
      </w:r>
      <w:r w:rsidRPr="0097529E">
        <w:tab/>
        <w:t>ip2bus_mst_type   &lt;= mst_cmd_sm_xfer_type;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652  </w:t>
      </w:r>
      <w:r w:rsidRPr="0097529E">
        <w:tab/>
        <w:t>ip2bus_mst_length &lt;= mst_cmd_sm_xfer_length;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653  </w:t>
      </w:r>
      <w:r w:rsidRPr="0097529E">
        <w:tab/>
        <w:t>ip2bus_mst_lock   &lt;= mst_cmd_sm_bus_lock;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654  </w:t>
      </w:r>
      <w:r w:rsidRPr="0097529E">
        <w:tab/>
        <w:t>ip2bus_mst_reset  &lt;= mst_cmd_sm_reset;</w:t>
      </w:r>
    </w:p>
    <w:p w:rsidR="0097529E" w:rsidRDefault="0097529E" w:rsidP="0097529E">
      <w:pPr>
        <w:pStyle w:val="120"/>
        <w:ind w:left="1030"/>
      </w:pPr>
      <w:r w:rsidRPr="0097529E">
        <w:t xml:space="preserve">655  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프로세서의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해석하는</w:t>
      </w:r>
      <w:r>
        <w:rPr>
          <w:rFonts w:hint="eastAsia"/>
        </w:rPr>
        <w:t xml:space="preserve"> state mahince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>656    --implement master command interface state machine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657  </w:t>
      </w:r>
      <w:r w:rsidRPr="0097529E">
        <w:tab/>
        <w:t>master_cmd_sm_proc : process( bus2ip_clk )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658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659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660  </w:t>
      </w:r>
      <w:r w:rsidRPr="0097529E">
        <w:tab/>
      </w:r>
      <w:r w:rsidRPr="0097529E">
        <w:tab/>
        <w:t>if( bus2ip_clk'event and bus2ip_clk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661  </w:t>
      </w:r>
      <w:r w:rsidRPr="0097529E">
        <w:tab/>
      </w:r>
      <w:r w:rsidRPr="0097529E">
        <w:tab/>
      </w:r>
      <w:r w:rsidRPr="0097529E">
        <w:tab/>
        <w:t>if( bus2ip_resetn = '0' or sm_reset_s = '1')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662  </w:t>
      </w:r>
      <w:r w:rsidRPr="0097529E">
        <w:tab/>
      </w:r>
      <w:r w:rsidRPr="0097529E">
        <w:tab/>
        <w:t>-- reset condition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663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mst_cmd_sm_clr_go  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664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mst_cmd_sm_rd_req  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665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mst_cmd_sm_wr_req  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666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mst_cmd_sm_bus_lock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667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mst_cmd_sm_reset   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668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mst_cmd_sm_ip2bus_addr   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669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mst_cmd_sm_ip2bus_be     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670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mst_cmd_sm_xfer_type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671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mst_cmd_sm_xfer_length   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672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mst_cmd_sm_set_done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673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mst_cmd_sm_set_error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674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mst_cmd_sm_set_timeout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675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mst_cmd_sm_busy    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676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mst_cmd_sm_start_rd_llink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677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mst_cmd_sm_start_wr_llink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678  </w:t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cnt_burst &lt;= (others =&gt; '0');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679  </w:t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cnt_repeat &lt;= (others =&gt; '0');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680  </w:t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fumate_tx_int_cnt &lt;= (others =&gt; '0');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681  </w:t>
      </w:r>
      <w:r w:rsidRPr="0097529E">
        <w:tab/>
      </w:r>
      <w:r w:rsidRPr="0097529E">
        <w:tab/>
      </w:r>
      <w:r w:rsidRPr="0097529E">
        <w:tab/>
      </w:r>
      <w:r w:rsidRPr="0097529E">
        <w:tab/>
        <w:t>rd_fifo_interrupt_s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682  </w:t>
      </w:r>
      <w:r w:rsidRPr="0097529E">
        <w:tab/>
      </w:r>
      <w:r w:rsidRPr="0097529E">
        <w:tab/>
      </w:r>
      <w:r w:rsidRPr="0097529E">
        <w:tab/>
      </w:r>
      <w:r w:rsidRPr="0097529E">
        <w:tab/>
        <w:t>wr_fifo_interrupt_s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683  </w:t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x"1";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684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         &lt;= cmd_idle;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685  </w:t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686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687  </w:t>
      </w:r>
      <w:r w:rsidRPr="0097529E">
        <w:tab/>
      </w:r>
      <w:r w:rsidRPr="0097529E">
        <w:tab/>
        <w:t>-- default condition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688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mst_cmd_sm_clr_go  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689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mst_cmd_sm_rd_req  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690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mst_cmd_sm_wr_req  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691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mst_cmd_sm_bus_lock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692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mst_cmd_sm_reset   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693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mst_cmd_sm_ip2bus_addr   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694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mst_cmd_sm_ip2bus_be     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695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mst_cmd_sm_xfer_type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696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mst_cmd_sm_xfer_length   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697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mst_cmd_sm_set_done 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698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mst_cmd_sm_set_error 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699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mst_cmd_sm_set_timeout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700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mst_cmd_sm_busy          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701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mst_cmd_sm_start_rd_llink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702  </w:t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mst_cmd_sm_start_wr_llink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703  </w:t>
      </w:r>
      <w:r w:rsidRPr="0097529E">
        <w:tab/>
      </w:r>
      <w:r w:rsidRPr="0097529E">
        <w:tab/>
      </w:r>
      <w:r w:rsidRPr="0097529E">
        <w:tab/>
      </w:r>
      <w:r w:rsidRPr="0097529E">
        <w:tab/>
        <w:t>rd_fifo_interrupt_s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704  </w:t>
      </w:r>
      <w:r w:rsidRPr="0097529E">
        <w:tab/>
      </w:r>
      <w:r w:rsidRPr="0097529E">
        <w:tab/>
      </w:r>
      <w:r w:rsidRPr="0097529E">
        <w:tab/>
      </w:r>
      <w:r w:rsidRPr="0097529E">
        <w:tab/>
        <w:t>wr_fifo_interrupt_s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705  </w:t>
      </w:r>
      <w:r w:rsidRPr="0097529E">
        <w:tab/>
      </w:r>
      <w:r w:rsidRPr="0097529E">
        <w:tab/>
        <w:t>-- state transition</w:t>
      </w:r>
    </w:p>
    <w:p w:rsidR="0097529E" w:rsidRDefault="0097529E" w:rsidP="0097529E">
      <w:pPr>
        <w:pStyle w:val="120"/>
        <w:ind w:left="1030"/>
      </w:pPr>
      <w:r w:rsidRPr="0097529E">
        <w:t xml:space="preserve">706  </w:t>
      </w:r>
      <w:r w:rsidRPr="0097529E">
        <w:tab/>
      </w:r>
      <w:r w:rsidRPr="0097529E">
        <w:tab/>
      </w:r>
      <w:r w:rsidRPr="0097529E">
        <w:tab/>
      </w:r>
      <w:r w:rsidRPr="0097529E">
        <w:tab/>
        <w:t>case mst_cmd_sm_state is</w:t>
      </w:r>
    </w:p>
    <w:p w:rsidR="00B463F4" w:rsidRPr="0097529E" w:rsidRDefault="00B463F4" w:rsidP="00B463F4">
      <w:pPr>
        <w:pStyle w:val="af1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기다리는</w:t>
      </w:r>
      <w:r>
        <w:rPr>
          <w:rFonts w:hint="eastAsia"/>
        </w:rPr>
        <w:t xml:space="preserve"> </w:t>
      </w:r>
      <w:r>
        <w:rPr>
          <w:rFonts w:hint="eastAsia"/>
        </w:rPr>
        <w:t>상태이지만</w:t>
      </w:r>
      <w:r>
        <w:rPr>
          <w:rFonts w:hint="eastAsia"/>
        </w:rPr>
        <w:t xml:space="preserve"> rd </w:t>
      </w:r>
      <w:r>
        <w:rPr>
          <w:rFonts w:hint="eastAsia"/>
        </w:rPr>
        <w:t>또는</w:t>
      </w:r>
      <w:r>
        <w:rPr>
          <w:rFonts w:hint="eastAsia"/>
        </w:rPr>
        <w:t xml:space="preserve"> wr </w:t>
      </w:r>
      <w:r>
        <w:rPr>
          <w:rFonts w:hint="eastAsia"/>
        </w:rPr>
        <w:t>명령이</w:t>
      </w:r>
      <w:r>
        <w:rPr>
          <w:rFonts w:hint="eastAsia"/>
        </w:rPr>
        <w:t xml:space="preserve"> </w:t>
      </w:r>
      <w:r>
        <w:rPr>
          <w:rFonts w:hint="eastAsia"/>
        </w:rPr>
        <w:t>내려오면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state machine</w:t>
      </w:r>
      <w:r w:rsidR="00525F30">
        <w:rPr>
          <w:rFonts w:hint="eastAsia"/>
        </w:rPr>
        <w:t>이</w:t>
      </w:r>
      <w:r w:rsidR="00525F30">
        <w:rPr>
          <w:rFonts w:hint="eastAsia"/>
        </w:rPr>
        <w:t xml:space="preserve"> </w:t>
      </w:r>
      <w:r w:rsidR="00525F30">
        <w:rPr>
          <w:rFonts w:hint="eastAsia"/>
        </w:rPr>
        <w:t>동작하도록</w:t>
      </w:r>
      <w:r w:rsidR="00525F30">
        <w:rPr>
          <w:rFonts w:hint="eastAsia"/>
        </w:rPr>
        <w:t xml:space="preserve"> </w:t>
      </w:r>
      <w:r w:rsidR="00525F30">
        <w:rPr>
          <w:rFonts w:hint="eastAsia"/>
        </w:rPr>
        <w:t>플레그를</w:t>
      </w:r>
      <w:r w:rsidR="00525F30">
        <w:rPr>
          <w:rFonts w:hint="eastAsia"/>
        </w:rPr>
        <w:t xml:space="preserve"> </w:t>
      </w:r>
      <w:r w:rsidR="00525F30">
        <w:rPr>
          <w:rFonts w:hint="eastAsia"/>
        </w:rPr>
        <w:t>셋팅</w:t>
      </w:r>
      <w:r w:rsidR="00525F30">
        <w:rPr>
          <w:rFonts w:hint="eastAsia"/>
        </w:rPr>
        <w:t xml:space="preserve"> </w:t>
      </w:r>
      <w:r w:rsidR="00525F30">
        <w:rPr>
          <w:rFonts w:hint="eastAsia"/>
        </w:rPr>
        <w:t>합니다</w:t>
      </w:r>
      <w:r w:rsidR="00525F30"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707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cmd_idle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708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mst_go = '1')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709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mst_cntl_rd_req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710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 rd_fifo_wr_cnt_s /= "11" then</w:t>
      </w:r>
      <w:r w:rsidRPr="0097529E">
        <w:tab/>
        <w:t xml:space="preserve">-- wait until fifo has 25% data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711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mst_cmd_sm_start_rd_llink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712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x"2";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713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 &lt;= cmd_run;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714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715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elsif( mst_cntl_wr_req = '1' ) then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716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--- npi_v4_00_a if wr_fifo_wr_cnt_s /= "00" then</w:t>
      </w:r>
      <w:r w:rsidRPr="0097529E">
        <w:tab/>
        <w:t>-- wait until fifo has 25% data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717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 fumate_start_tx_bus_clk = '1'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718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mst_cmd_sm_start_wr_llink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719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x"2";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720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 &lt;= cmd_run;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721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722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723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724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x"1";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725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 &lt;= cmd_idle;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726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mst_cmd_sm_busy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727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728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cmd_run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729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bus2ip_mst_cmdack = '1' and bus2ip_mst_cmplt = '0'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730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x"3";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731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&lt;= cmd_wait_for_data;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732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elsif( bus2ip_mst_cmplt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733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x"4";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734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&lt;= cmd_done;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735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bus2ip_mst_cmd_timeout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736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mst_cmd_sm_set_error  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737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mst_cmd_sm_set_timeout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738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elsif( bus2ip_mst_error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739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-- axi4lite data transfer error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740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mst_cmd_sm_set_error  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741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742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743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x"2";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744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      &lt;= cmd_run;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745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mst_cmd_sm_rd_req      &lt;= mst_cntl_rd_req;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746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mst_cmd_sm_wr_req      &lt;= mst_cntl_wr_req;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747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mst_cmd_sm_ip2bus_addr &lt;= mst_ip2bus_addr;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748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mst_cmd_sm_ip2bus_be   &lt;= mst_ip2bus_be(15 downto 16-c_mst_native_data_width/8 );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749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mst_cmd_sm_xfer_type   &lt;= mst_cntl_burst;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750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mst_cmd_sm_xfer_length &lt;= mst_xfer_length;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751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mst_cmd_sm_bus_lock    &lt;= mst_cntl_bus_lock;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752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753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cmd_wait_for_data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754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bus2ip_mst_cmplt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755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 &lt;= x"4";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756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&lt;= cmd_done;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757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bus2ip_mst_cmd_timeout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758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-- axi4lite address phase timeout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759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mst_cmd_sm_set_error  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760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mst_cmd_sm_set_timeout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761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elsif( bus2ip_mst_error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762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-- axi4lite data transfer error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763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mst_cmd_sm_set_error   &lt;= '1';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764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765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766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x"3";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767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&lt;= cmd_wait_for_data;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768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769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cmd_done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770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if(cnt_burst = c_cnt_burst - 1)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771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cnt_burst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772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if(c_cnt_repeat /= x"ffff") then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773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if(cnt_repeat = c_cnt_repeat - 1)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774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 mst_cntl_rd_req = '1'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775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rd_fifo_interrupt_s &lt;= '1';       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776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777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mst_cmd_sm_clr_go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778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mst_cmd_sm_set_done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779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mst_cmd_sm_busy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780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 &lt;= x"5";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781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&lt;= finish;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782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783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fumate_tx_int_cnt &lt;= fumate_tx_int_cnt + 1;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784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cnt_repeat &lt;= cnt_repeat + 1;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785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wr_fifo_interrupt_s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786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   &lt;= cmd_idle;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787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788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789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fumate_tx_int_cnt &lt;= fumate_tx_int_cnt + 1;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790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wr_fifo_interrupt_s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791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x"1";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792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   &lt;= cmd_idle;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793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794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795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cnt_burst &lt;= cnt_burst + 1;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796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x"1";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797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mst_cmd_sm_set_done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798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mst_cmd_sm_busy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799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mst_sm_sts&lt;= x"1";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800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   &lt;= cmd_idle;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801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802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finish=&gt;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803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 mst_go = '0'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804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 &lt;= x"1";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805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   &lt;= cmd_idle;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806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807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others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808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mst_cmd_sm_busy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809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mst_sm_sts &lt;= x"1";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810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mst_cmd_sm_state    &lt;= cmd_idle;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811  </w:t>
      </w:r>
      <w:r w:rsidRPr="0097529E">
        <w:tab/>
      </w:r>
      <w:r w:rsidRPr="0097529E">
        <w:tab/>
      </w:r>
      <w:r w:rsidRPr="0097529E">
        <w:tab/>
      </w:r>
      <w:r w:rsidRPr="0097529E">
        <w:tab/>
        <w:t>end case;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812  </w:t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813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814  </w:t>
      </w:r>
      <w:r w:rsidRPr="0097529E">
        <w:tab/>
        <w:t>end process master_cmd_sm_proc;</w:t>
      </w:r>
    </w:p>
    <w:p w:rsidR="0097529E" w:rsidRDefault="0097529E" w:rsidP="0097529E">
      <w:pPr>
        <w:pStyle w:val="120"/>
        <w:ind w:left="1030"/>
      </w:pPr>
      <w:r w:rsidRPr="0097529E">
        <w:t xml:space="preserve">815  </w:t>
      </w:r>
    </w:p>
    <w:p w:rsidR="00525F30" w:rsidRDefault="00525F30" w:rsidP="00525F30">
      <w:pPr>
        <w:pStyle w:val="af1"/>
      </w:pPr>
      <w:r>
        <w:rPr>
          <w:rFonts w:hint="eastAsia"/>
        </w:rPr>
        <w:lastRenderedPageBreak/>
        <w:t xml:space="preserve">RD </w:t>
      </w:r>
      <w:r>
        <w:t>F</w:t>
      </w:r>
      <w:r>
        <w:rPr>
          <w:rFonts w:hint="eastAsia"/>
        </w:rPr>
        <w:t xml:space="preserve">ifo </w:t>
      </w:r>
      <w:r>
        <w:rPr>
          <w:rFonts w:hint="eastAsia"/>
        </w:rPr>
        <w:t>블록에</w:t>
      </w:r>
      <w:r>
        <w:rPr>
          <w:rFonts w:hint="eastAsia"/>
        </w:rPr>
        <w:t xml:space="preserve"> </w:t>
      </w:r>
      <w:r>
        <w:rPr>
          <w:rFonts w:hint="eastAsia"/>
        </w:rPr>
        <w:t>일정한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차면</w:t>
      </w:r>
      <w:r>
        <w:rPr>
          <w:rFonts w:hint="eastAsia"/>
        </w:rPr>
        <w:t xml:space="preserve"> </w:t>
      </w:r>
      <w:r>
        <w:rPr>
          <w:rFonts w:hint="eastAsia"/>
        </w:rPr>
        <w:t>플레그가</w:t>
      </w:r>
      <w:r>
        <w:rPr>
          <w:rFonts w:hint="eastAsia"/>
        </w:rPr>
        <w:t xml:space="preserve"> </w:t>
      </w:r>
      <w:r>
        <w:rPr>
          <w:rFonts w:hint="eastAsia"/>
        </w:rPr>
        <w:t>세팅되고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전송되고</w:t>
      </w:r>
      <w:r>
        <w:rPr>
          <w:rFonts w:hint="eastAsia"/>
        </w:rPr>
        <w:t xml:space="preserve"> </w:t>
      </w:r>
      <w:r>
        <w:rPr>
          <w:rFonts w:hint="eastAsia"/>
        </w:rPr>
        <w:t>나면</w:t>
      </w:r>
      <w:r>
        <w:rPr>
          <w:rFonts w:hint="eastAsia"/>
        </w:rPr>
        <w:t xml:space="preserve"> </w:t>
      </w:r>
      <w:r>
        <w:rPr>
          <w:rFonts w:hint="eastAsia"/>
        </w:rPr>
        <w:t>인터럽트가</w:t>
      </w:r>
      <w:r>
        <w:rPr>
          <w:rFonts w:hint="eastAsia"/>
        </w:rPr>
        <w:t xml:space="preserve"> </w:t>
      </w:r>
      <w:r>
        <w:rPr>
          <w:rFonts w:hint="eastAsia"/>
        </w:rPr>
        <w:t>발생하도록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525F30" w:rsidRPr="00525F30" w:rsidRDefault="00525F30" w:rsidP="00525F30">
      <w:pPr>
        <w:pStyle w:val="af1"/>
      </w:pPr>
      <w:r>
        <w:rPr>
          <w:rFonts w:hint="eastAsia"/>
        </w:rPr>
        <w:t>내부에는</w:t>
      </w:r>
      <w:r>
        <w:rPr>
          <w:rFonts w:hint="eastAsia"/>
        </w:rPr>
        <w:t xml:space="preserve"> </w:t>
      </w:r>
      <w:r>
        <w:rPr>
          <w:rFonts w:hint="eastAsia"/>
        </w:rPr>
        <w:t>카운터를</w:t>
      </w:r>
      <w:r>
        <w:rPr>
          <w:rFonts w:hint="eastAsia"/>
        </w:rPr>
        <w:t xml:space="preserve"> </w:t>
      </w:r>
      <w:r>
        <w:rPr>
          <w:rFonts w:hint="eastAsia"/>
        </w:rPr>
        <w:t>둬서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인터럽트가</w:t>
      </w:r>
      <w:r>
        <w:rPr>
          <w:rFonts w:hint="eastAsia"/>
        </w:rPr>
        <w:t xml:space="preserve"> </w:t>
      </w:r>
      <w:r>
        <w:rPr>
          <w:rFonts w:hint="eastAsia"/>
        </w:rPr>
        <w:t>발생했는지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816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817  </w:t>
      </w:r>
      <w:r w:rsidRPr="0097529E">
        <w:tab/>
        <w:t>process(bus2ip_clk)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818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819  </w:t>
      </w:r>
      <w:r w:rsidRPr="0097529E">
        <w:tab/>
      </w:r>
      <w:r w:rsidRPr="0097529E">
        <w:tab/>
        <w:t>if rising_edge(bus2ip_clk)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820  </w:t>
      </w:r>
      <w:r w:rsidRPr="0097529E">
        <w:tab/>
      </w:r>
      <w:r w:rsidRPr="0097529E">
        <w:tab/>
      </w:r>
      <w:r w:rsidRPr="0097529E">
        <w:tab/>
        <w:t>if bus2ip_resetn = '0'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821  </w:t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wr_fifo_interrupt &lt;= '0';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822  </w:t>
      </w:r>
      <w:r w:rsidRPr="0097529E">
        <w:tab/>
      </w:r>
      <w:r w:rsidRPr="0097529E">
        <w:tab/>
      </w:r>
      <w:r w:rsidRPr="0097529E">
        <w:tab/>
      </w:r>
      <w:r w:rsidRPr="0097529E">
        <w:tab/>
        <w:t>st_int &lt;= st_0;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823  </w:t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824  </w:t>
      </w:r>
      <w:r w:rsidRPr="0097529E">
        <w:tab/>
      </w:r>
      <w:r w:rsidRPr="0097529E">
        <w:tab/>
      </w:r>
      <w:r w:rsidRPr="0097529E">
        <w:tab/>
      </w:r>
      <w:r w:rsidRPr="0097529E">
        <w:tab/>
        <w:t>case st_int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825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st_0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826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 wr_fifo_interrupt_s = '1'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827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wr_fifo_interrupt &lt;= '1';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828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cnt_int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829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st_int &lt;= st_1;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830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elsif rd_fifo_interrupt_s = '1'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831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rd_fifo_interrupt &lt;= '1';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832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cnt_int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833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st_int &lt;= st_2;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834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835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st_1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836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 cnt_int = x"1a4"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837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wr_fifo_interrupt &lt;= '0';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838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st_int &lt;= st_0;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839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840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cnt_int &lt;= cnt_int + 1;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841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842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st_2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843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 cnt_int = x"1a4"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844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rd_fifo_interrupt &lt;= '0';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845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st_int &lt;= st_0;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846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847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cnt_int &lt;= cnt_int + 1;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848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849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others =&gt; null;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850  </w:t>
      </w:r>
      <w:r w:rsidRPr="0097529E">
        <w:tab/>
      </w:r>
      <w:r w:rsidRPr="0097529E">
        <w:tab/>
      </w:r>
      <w:r w:rsidRPr="0097529E">
        <w:tab/>
      </w:r>
      <w:r w:rsidRPr="0097529E">
        <w:tab/>
        <w:t>end case;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851  </w:t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852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853  </w:t>
      </w:r>
      <w:r w:rsidRPr="0097529E">
        <w:tab/>
        <w:t>end process;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854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855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856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857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858  </w:t>
      </w:r>
    </w:p>
    <w:p w:rsidR="0097529E" w:rsidRPr="0097529E" w:rsidRDefault="0097529E" w:rsidP="0097529E">
      <w:pPr>
        <w:pStyle w:val="120"/>
        <w:ind w:left="1030"/>
      </w:pPr>
      <w:r w:rsidRPr="0097529E">
        <w:t>859    -- user logic master read locallink interface assignments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860  </w:t>
      </w:r>
      <w:r w:rsidRPr="0097529E">
        <w:tab/>
        <w:t>ip2bus_mstrd_dst_rdy_n &lt;= not(mst_llrd_sm_dst_rdy);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861  </w:t>
      </w:r>
      <w:r w:rsidRPr="0097529E">
        <w:tab/>
        <w:t>ip2bus_mstrd_dst_dsc_n &lt;= '1'; -- do not throttle data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862  </w:t>
      </w:r>
    </w:p>
    <w:p w:rsidR="0097529E" w:rsidRPr="0097529E" w:rsidRDefault="0097529E" w:rsidP="0097529E">
      <w:pPr>
        <w:pStyle w:val="120"/>
        <w:ind w:left="1030"/>
      </w:pPr>
      <w:r w:rsidRPr="0097529E">
        <w:t>863    -- implement a simple state machine to enable the</w:t>
      </w:r>
    </w:p>
    <w:p w:rsidR="0097529E" w:rsidRPr="0097529E" w:rsidRDefault="0097529E" w:rsidP="0097529E">
      <w:pPr>
        <w:pStyle w:val="120"/>
        <w:ind w:left="1030"/>
      </w:pPr>
      <w:r w:rsidRPr="0097529E">
        <w:t>864    -- read locallink interface to transfer data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865  </w:t>
      </w:r>
      <w:r w:rsidRPr="0097529E">
        <w:tab/>
        <w:t>llink_rd_sm_process : process( bus2ip_clk )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866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867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868  </w:t>
      </w:r>
      <w:r w:rsidRPr="0097529E">
        <w:tab/>
      </w:r>
      <w:r w:rsidRPr="0097529E">
        <w:tab/>
        <w:t>if( bus2ip_clk'event and bus2ip_clk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869  </w:t>
      </w:r>
      <w:r w:rsidRPr="0097529E">
        <w:tab/>
      </w:r>
      <w:r w:rsidRPr="0097529E">
        <w:tab/>
      </w:r>
      <w:r w:rsidRPr="0097529E">
        <w:tab/>
        <w:t>if( bus2ip_resetn = '0'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870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mst_llrd_sm_state   &lt;= llrd_idle;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871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mst_llrd_sm_dst_rdy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872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873  </w:t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874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mst_llrd_sm_state   &lt;= llrd_idle;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875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mst_llrd_sm_dst_rdy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876  </w:t>
      </w:r>
      <w:r w:rsidRPr="0097529E">
        <w:tab/>
      </w:r>
      <w:r w:rsidRPr="0097529E">
        <w:tab/>
      </w:r>
      <w:r w:rsidRPr="0097529E">
        <w:tab/>
      </w:r>
      <w:r w:rsidRPr="0097529E">
        <w:tab/>
        <w:t>case mst_llrd_sm_state is</w:t>
      </w:r>
    </w:p>
    <w:p w:rsidR="0097529E" w:rsidRPr="00C165A0" w:rsidRDefault="0097529E" w:rsidP="0097529E">
      <w:pPr>
        <w:pStyle w:val="120"/>
        <w:ind w:left="1030"/>
      </w:pPr>
      <w:r w:rsidRPr="00C165A0">
        <w:lastRenderedPageBreak/>
        <w:t xml:space="preserve">877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when llrd_idle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878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mst_cmd_sm_start_rd_llink = '1')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879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mst_llrd_sm_state &lt;= llrd_go;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880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881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mst_llrd_sm_state &lt;= llrd_idle;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882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end if;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883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when llrd_go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884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mst_llrd_sm_dst_rdy = '1' and bus2ip_mstrd_src_rdy_n = '0' and bus2ip_mstrd_eof_n = '0'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885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mst_llrd_sm_state   &lt;= llrd_idle;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886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887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mst_llrd_sm_state   &lt;= llrd_go;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888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mst_llrd_sm_dst_rdy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889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890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others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891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mst_llrd_sm_state &lt;= llrd_idle;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892  </w:t>
      </w:r>
      <w:r w:rsidRPr="0097529E">
        <w:tab/>
      </w:r>
      <w:r w:rsidRPr="0097529E">
        <w:tab/>
      </w:r>
      <w:r w:rsidRPr="0097529E">
        <w:tab/>
      </w:r>
      <w:r w:rsidRPr="0097529E">
        <w:tab/>
        <w:t>end case;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893  </w:t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894  </w:t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895  </w:t>
      </w:r>
      <w:r w:rsidRPr="0097529E">
        <w:tab/>
      </w:r>
      <w:r w:rsidRPr="0097529E">
        <w:tab/>
      </w:r>
      <w:r w:rsidRPr="0097529E">
        <w:tab/>
        <w:t>null;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896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897  </w:t>
      </w:r>
      <w:r w:rsidRPr="0097529E">
        <w:tab/>
        <w:t>end process llink_rd_sm_process;</w:t>
      </w:r>
    </w:p>
    <w:p w:rsidR="0097529E" w:rsidRDefault="0097529E" w:rsidP="0097529E">
      <w:pPr>
        <w:pStyle w:val="120"/>
        <w:ind w:left="1030"/>
      </w:pPr>
      <w:r w:rsidRPr="0097529E">
        <w:t xml:space="preserve">898  </w:t>
      </w:r>
    </w:p>
    <w:p w:rsidR="00525F30" w:rsidRDefault="00525F30" w:rsidP="00525F30">
      <w:pPr>
        <w:pStyle w:val="af1"/>
      </w:pPr>
      <w:r>
        <w:t>R</w:t>
      </w:r>
      <w:r>
        <w:rPr>
          <w:rFonts w:hint="eastAsia"/>
        </w:rPr>
        <w:t>x_fifo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정의한</w:t>
      </w:r>
      <w:r>
        <w:rPr>
          <w:rFonts w:hint="eastAsia"/>
        </w:rPr>
        <w:t xml:space="preserve"> inferrencing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525F30" w:rsidRDefault="00525F30" w:rsidP="00525F30">
      <w:pPr>
        <w:pStyle w:val="af1"/>
      </w:pPr>
      <w:r>
        <w:rPr>
          <w:rFonts w:hint="eastAsia"/>
        </w:rPr>
        <w:t>이렇게</w:t>
      </w:r>
      <w:r>
        <w:rPr>
          <w:rFonts w:hint="eastAsia"/>
        </w:rPr>
        <w:t xml:space="preserve"> inferrencing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525F30" w:rsidRDefault="00525F30" w:rsidP="00525F30">
      <w:pPr>
        <w:pStyle w:val="af1"/>
      </w:pPr>
      <w:r>
        <w:rPr>
          <w:rFonts w:hint="eastAsia"/>
        </w:rPr>
        <w:t>일반적으로</w:t>
      </w:r>
      <w:r>
        <w:t>F</w:t>
      </w:r>
      <w:r>
        <w:rPr>
          <w:rFonts w:hint="eastAsia"/>
        </w:rPr>
        <w:t>ifo</w:t>
      </w:r>
      <w:r>
        <w:rPr>
          <w:rFonts w:hint="eastAsia"/>
        </w:rPr>
        <w:t>는</w:t>
      </w:r>
      <w:r>
        <w:rPr>
          <w:rFonts w:hint="eastAsia"/>
        </w:rPr>
        <w:t xml:space="preserve"> coregen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만들지만</w:t>
      </w:r>
      <w:r>
        <w:rPr>
          <w:rFonts w:hint="eastAsia"/>
        </w:rPr>
        <w:t xml:space="preserve"> </w:t>
      </w:r>
      <w:r>
        <w:rPr>
          <w:rFonts w:hint="eastAsia"/>
        </w:rPr>
        <w:t>이때는</w:t>
      </w:r>
      <w:r>
        <w:rPr>
          <w:rFonts w:hint="eastAsia"/>
        </w:rPr>
        <w:t xml:space="preserve"> FPGA </w:t>
      </w:r>
      <w:r>
        <w:rPr>
          <w:rFonts w:hint="eastAsia"/>
        </w:rPr>
        <w:t>패밀리의</w:t>
      </w:r>
      <w:r>
        <w:rPr>
          <w:rFonts w:hint="eastAsia"/>
        </w:rPr>
        <w:t xml:space="preserve"> </w:t>
      </w:r>
      <w:r>
        <w:rPr>
          <w:rFonts w:hint="eastAsia"/>
        </w:rPr>
        <w:t>의존성이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525F30" w:rsidRDefault="00525F30" w:rsidP="00525F30">
      <w:pPr>
        <w:pStyle w:val="af1"/>
      </w:pPr>
      <w:r>
        <w:rPr>
          <w:rFonts w:hint="eastAsia"/>
        </w:rPr>
        <w:t>공용코드를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싶어도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fifo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고쳐야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부담이</w:t>
      </w:r>
      <w:r>
        <w:rPr>
          <w:rFonts w:hint="eastAsia"/>
        </w:rPr>
        <w:t xml:space="preserve"> </w:t>
      </w:r>
      <w:r>
        <w:rPr>
          <w:rFonts w:hint="eastAsia"/>
        </w:rPr>
        <w:t>생기게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</w:p>
    <w:p w:rsidR="00525F30" w:rsidRPr="0097529E" w:rsidRDefault="00525F30" w:rsidP="00525F30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899~938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패밀리의</w:t>
      </w:r>
      <w:r>
        <w:rPr>
          <w:rFonts w:hint="eastAsia"/>
        </w:rPr>
        <w:t xml:space="preserve"> </w:t>
      </w:r>
      <w:r>
        <w:rPr>
          <w:rFonts w:hint="eastAsia"/>
        </w:rPr>
        <w:t>의존성이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rPr>
          <w:rFonts w:hint="eastAsia"/>
        </w:rPr>
        <w:t xml:space="preserve"> </w:t>
      </w:r>
      <w:r>
        <w:rPr>
          <w:rFonts w:hint="eastAsia"/>
        </w:rPr>
        <w:t>파라미터들이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899  </w:t>
      </w:r>
      <w:r w:rsidRPr="0097529E">
        <w:tab/>
        <w:t>rx_fifo : entity proc_common_v3_00_a.async_fifo_fg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900  </w:t>
      </w:r>
      <w:r w:rsidRPr="0097529E">
        <w:tab/>
        <w:t>generic map(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901  </w:t>
      </w:r>
      <w:r w:rsidRPr="0097529E">
        <w:tab/>
      </w:r>
      <w:r w:rsidRPr="0097529E">
        <w:tab/>
        <w:t>c_allow_2n_depth   =&gt; 1,  -- new paramter to leverage fifo gen 2**n depth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902  </w:t>
      </w:r>
      <w:r w:rsidRPr="0097529E">
        <w:tab/>
      </w:r>
      <w:r w:rsidRPr="0097529E">
        <w:tab/>
        <w:t>c_family           =&gt; c_family,  -- new for fifo gen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903  </w:t>
      </w:r>
      <w:r w:rsidRPr="0097529E">
        <w:tab/>
      </w:r>
      <w:r w:rsidRPr="0097529E">
        <w:tab/>
        <w:t>c_data_width       =&gt; 32,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904  </w:t>
      </w:r>
      <w:r w:rsidRPr="0097529E">
        <w:tab/>
      </w:r>
      <w:r w:rsidRPr="0097529E">
        <w:tab/>
        <w:t>c_enable_rlocs     =&gt; 0,  -- not supported in fg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905  </w:t>
      </w:r>
      <w:r w:rsidRPr="0097529E">
        <w:tab/>
      </w:r>
      <w:r w:rsidRPr="0097529E">
        <w:tab/>
        <w:t>c_fifo_depth       =&gt; c_fifo_size,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906  </w:t>
      </w:r>
      <w:r w:rsidRPr="0097529E">
        <w:tab/>
      </w:r>
      <w:r w:rsidRPr="0097529E">
        <w:tab/>
        <w:t>c_has_almost_empty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907  </w:t>
      </w:r>
      <w:r w:rsidRPr="0097529E">
        <w:tab/>
      </w:r>
      <w:r w:rsidRPr="0097529E">
        <w:tab/>
        <w:t>c_has_almost_full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908  </w:t>
      </w:r>
      <w:r w:rsidRPr="0097529E">
        <w:tab/>
      </w:r>
      <w:r w:rsidRPr="0097529E">
        <w:tab/>
        <w:t>c_has_rd_ack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909  </w:t>
      </w:r>
      <w:r w:rsidRPr="0097529E">
        <w:tab/>
      </w:r>
      <w:r w:rsidRPr="0097529E">
        <w:tab/>
        <w:t>c_has_rd_count     =&gt; 1,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910  </w:t>
      </w:r>
      <w:r w:rsidRPr="0097529E">
        <w:tab/>
      </w:r>
      <w:r w:rsidRPr="0097529E">
        <w:tab/>
        <w:t>c_has_rd_err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911  </w:t>
      </w:r>
      <w:r w:rsidRPr="0097529E">
        <w:tab/>
      </w:r>
      <w:r w:rsidRPr="0097529E">
        <w:tab/>
        <w:t>c_has_wr_ack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912  </w:t>
      </w:r>
      <w:r w:rsidRPr="0097529E">
        <w:tab/>
      </w:r>
      <w:r w:rsidRPr="0097529E">
        <w:tab/>
        <w:t>c_has_wr_count     =&gt; 1,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913  </w:t>
      </w:r>
      <w:r w:rsidRPr="0097529E">
        <w:tab/>
      </w:r>
      <w:r w:rsidRPr="0097529E">
        <w:tab/>
        <w:t>c_has_wr_err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914  </w:t>
      </w:r>
      <w:r w:rsidRPr="0097529E">
        <w:tab/>
      </w:r>
      <w:r w:rsidRPr="0097529E">
        <w:tab/>
        <w:t>c_rd_ack_low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915  </w:t>
      </w:r>
      <w:r w:rsidRPr="0097529E">
        <w:tab/>
      </w:r>
      <w:r w:rsidRPr="0097529E">
        <w:tab/>
        <w:t>c_rd_count_width   =&gt; 2,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916  </w:t>
      </w:r>
      <w:r w:rsidRPr="0097529E">
        <w:tab/>
      </w:r>
      <w:r w:rsidRPr="0097529E">
        <w:tab/>
        <w:t>c_rd_err_low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917  </w:t>
      </w:r>
      <w:r w:rsidRPr="0097529E">
        <w:tab/>
      </w:r>
      <w:r w:rsidRPr="0097529E">
        <w:tab/>
        <w:t>c_use_blockmem     =&gt; 1,  -- 0 = distributed ram, 1 = bram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918  </w:t>
      </w:r>
      <w:r w:rsidRPr="0097529E">
        <w:tab/>
      </w:r>
      <w:r w:rsidRPr="0097529E">
        <w:tab/>
        <w:t>c_wr_ack_low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919  </w:t>
      </w:r>
      <w:r w:rsidRPr="0097529E">
        <w:tab/>
      </w:r>
      <w:r w:rsidRPr="0097529E">
        <w:tab/>
        <w:t>c_wr_count_width   =&gt; 2,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920  </w:t>
      </w:r>
      <w:r w:rsidRPr="0097529E">
        <w:tab/>
      </w:r>
      <w:r w:rsidRPr="0097529E">
        <w:tab/>
        <w:t>c_wr_err_low       =&gt; 0 )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921  </w:t>
      </w:r>
      <w:r w:rsidRPr="0097529E">
        <w:tab/>
        <w:t>port map(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922  </w:t>
      </w:r>
      <w:r w:rsidRPr="0097529E">
        <w:tab/>
      </w:r>
      <w:r w:rsidRPr="0097529E">
        <w:tab/>
        <w:t xml:space="preserve">din            =&gt; bus2ip_mstrd_d,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923  </w:t>
      </w:r>
      <w:r w:rsidRPr="0097529E">
        <w:tab/>
      </w:r>
      <w:r w:rsidRPr="0097529E">
        <w:tab/>
        <w:t>wr_en          =&gt; mst_fifo_valid_write_xfer,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924  </w:t>
      </w:r>
      <w:r w:rsidRPr="0097529E">
        <w:tab/>
      </w:r>
      <w:r w:rsidRPr="0097529E">
        <w:tab/>
        <w:t>wr_clk         =&gt; bus2ip_clk,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925  </w:t>
      </w:r>
      <w:r w:rsidRPr="0097529E">
        <w:tab/>
      </w:r>
      <w:r w:rsidRPr="0097529E">
        <w:tab/>
        <w:t>rd_clk         =&gt; rd_fifo_clk,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926  </w:t>
      </w:r>
      <w:r w:rsidRPr="0097529E">
        <w:tab/>
      </w:r>
      <w:r w:rsidRPr="0097529E">
        <w:tab/>
        <w:t>rd_en          =&gt; rd_fifo_rd_en,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927  </w:t>
      </w:r>
      <w:r w:rsidRPr="0097529E">
        <w:tab/>
      </w:r>
      <w:r w:rsidRPr="0097529E">
        <w:tab/>
        <w:t xml:space="preserve">ainit          =&gt; fifo_rst_s, 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928  </w:t>
      </w:r>
      <w:r w:rsidRPr="0097529E">
        <w:tab/>
      </w:r>
      <w:r w:rsidRPr="0097529E">
        <w:tab/>
        <w:t>dout           =&gt; rd_fifo_data,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929  </w:t>
      </w:r>
      <w:r w:rsidRPr="0097529E">
        <w:tab/>
      </w:r>
      <w:r w:rsidRPr="0097529E">
        <w:tab/>
        <w:t>full           =&gt; rd_fifo_full_s,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930  </w:t>
      </w:r>
      <w:r w:rsidRPr="0097529E">
        <w:tab/>
      </w:r>
      <w:r w:rsidRPr="0097529E">
        <w:tab/>
        <w:t>empty          =&gt; rd_fifo_empty_s,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931  </w:t>
      </w:r>
      <w:r w:rsidRPr="0097529E">
        <w:tab/>
      </w:r>
      <w:r w:rsidRPr="0097529E">
        <w:tab/>
        <w:t>almost_full    =&gt; open,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932  </w:t>
      </w:r>
      <w:r w:rsidRPr="0097529E">
        <w:tab/>
      </w:r>
      <w:r w:rsidRPr="0097529E">
        <w:tab/>
        <w:t xml:space="preserve">almost_empty   =&gt; open,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933  </w:t>
      </w:r>
      <w:r w:rsidRPr="0097529E">
        <w:tab/>
      </w:r>
      <w:r w:rsidRPr="0097529E">
        <w:tab/>
        <w:t>wr_count       =&gt; rd_fifo_wr_cnt_s,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934  </w:t>
      </w:r>
      <w:r w:rsidRPr="0097529E">
        <w:tab/>
      </w:r>
      <w:r w:rsidRPr="0097529E">
        <w:tab/>
        <w:t>rd_count       =&gt; open,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935  </w:t>
      </w:r>
      <w:r w:rsidRPr="0097529E">
        <w:tab/>
      </w:r>
      <w:r w:rsidRPr="0097529E">
        <w:tab/>
        <w:t>rd_ack         =&gt; open,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936  </w:t>
      </w:r>
      <w:r w:rsidRPr="0097529E">
        <w:tab/>
      </w:r>
      <w:r w:rsidRPr="0097529E">
        <w:tab/>
        <w:t>rd_err         =&gt; open,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937  </w:t>
      </w:r>
      <w:r w:rsidRPr="0097529E">
        <w:tab/>
      </w:r>
      <w:r w:rsidRPr="0097529E">
        <w:tab/>
        <w:t>wr_ack         =&gt; open,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938  </w:t>
      </w:r>
      <w:r w:rsidRPr="0097529E">
        <w:tab/>
      </w:r>
      <w:r w:rsidRPr="0097529E">
        <w:tab/>
        <w:t>wr_err         =&gt; open);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939  </w:t>
      </w:r>
    </w:p>
    <w:p w:rsidR="0097529E" w:rsidRPr="0097529E" w:rsidRDefault="0097529E" w:rsidP="0097529E">
      <w:pPr>
        <w:pStyle w:val="120"/>
        <w:ind w:left="1030"/>
      </w:pPr>
      <w:r w:rsidRPr="0097529E">
        <w:t>940    -- user logic master write locallink interface assignments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941  </w:t>
      </w:r>
      <w:r w:rsidRPr="0097529E">
        <w:tab/>
        <w:t>ip2bus_mstwr_src_rdy_n &lt;= not(mst_llwr_sm_src_rdy);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942  </w:t>
      </w:r>
      <w:r w:rsidRPr="0097529E">
        <w:tab/>
        <w:t>ip2bus_mstwr_src_dsc_n &lt;= '1'; -- do not throttle data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943  </w:t>
      </w:r>
      <w:r w:rsidRPr="0097529E">
        <w:tab/>
        <w:t>ip2bus_mstwr_rem       &lt;= 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944  </w:t>
      </w:r>
      <w:r w:rsidRPr="0097529E">
        <w:tab/>
        <w:t>ip2bus_mstwr_sof_n     &lt;= not(mst_llwr_sm_sof);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945  </w:t>
      </w:r>
      <w:r w:rsidRPr="0097529E">
        <w:tab/>
        <w:t>ip2bus_mstwr_eof_n     &lt;= not(mst_llwr_sm_eof);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946  </w:t>
      </w:r>
    </w:p>
    <w:p w:rsidR="0097529E" w:rsidRPr="0097529E" w:rsidRDefault="0097529E" w:rsidP="0097529E">
      <w:pPr>
        <w:pStyle w:val="120"/>
        <w:ind w:left="1030"/>
      </w:pPr>
      <w:r w:rsidRPr="0097529E">
        <w:t>947    -- implement a simple state machine to enable the</w:t>
      </w:r>
    </w:p>
    <w:p w:rsidR="0097529E" w:rsidRPr="0097529E" w:rsidRDefault="0097529E" w:rsidP="0097529E">
      <w:pPr>
        <w:pStyle w:val="120"/>
        <w:ind w:left="1030"/>
      </w:pPr>
      <w:r w:rsidRPr="0097529E">
        <w:t>948    -- write locallink interface to transfer data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949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950  </w:t>
      </w:r>
      <w:r w:rsidRPr="0097529E">
        <w:tab/>
        <w:t>llink_wr_sm_proc : process( bus2ip_clk )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951  </w:t>
      </w:r>
      <w:r w:rsidRPr="0097529E">
        <w:tab/>
      </w:r>
      <w:r w:rsidRPr="0097529E">
        <w:tab/>
        <w:t>constant bytes_per_beat : integer := c_mst_native_data_width/8;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952  </w:t>
      </w:r>
      <w:r w:rsidRPr="00C165A0">
        <w:tab/>
        <w:t>begin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953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954  </w:t>
      </w:r>
      <w:r w:rsidRPr="0097529E">
        <w:tab/>
      </w:r>
      <w:r w:rsidRPr="0097529E">
        <w:tab/>
        <w:t>if( bus2ip_clk'event and bus2ip_clk = '1' ) then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955  </w:t>
      </w:r>
      <w:r w:rsidRPr="00C165A0">
        <w:tab/>
      </w:r>
      <w:r w:rsidRPr="00C165A0">
        <w:tab/>
      </w:r>
      <w:r w:rsidRPr="00C165A0">
        <w:tab/>
        <w:t>if( bus2ip_resetn = '0'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956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957  </w:t>
      </w:r>
      <w:r w:rsidRPr="0097529E">
        <w:tab/>
      </w:r>
      <w:r w:rsidRPr="0097529E">
        <w:tab/>
        <w:t>-- reset condition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958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959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960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mst_llwr_sm_sof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961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mst_llwr_sm_eof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962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mst_llwr_byte_cnt   &lt;= 0;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963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964  </w:t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965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966  </w:t>
      </w:r>
      <w:r w:rsidRPr="0097529E">
        <w:tab/>
      </w:r>
      <w:r w:rsidRPr="0097529E">
        <w:tab/>
        <w:t>-- default condition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967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968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969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mst_llwr_sm_sof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970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mst_llwr_sm_eof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971  </w:t>
      </w:r>
      <w:r w:rsidRPr="0097529E">
        <w:tab/>
      </w:r>
      <w:r w:rsidRPr="0097529E">
        <w:tab/>
      </w:r>
      <w:r w:rsidRPr="0097529E">
        <w:tab/>
      </w:r>
      <w:r w:rsidRPr="0097529E">
        <w:tab/>
        <w:t>mst_llwr_byte_cnt   &lt;= 0;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972  </w:t>
      </w:r>
      <w:r w:rsidRPr="0097529E">
        <w:tab/>
      </w:r>
      <w:r w:rsidRPr="0097529E">
        <w:tab/>
        <w:t>-- state transition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973  </w:t>
      </w:r>
      <w:r w:rsidRPr="0097529E">
        <w:tab/>
      </w:r>
      <w:r w:rsidRPr="0097529E">
        <w:tab/>
      </w:r>
      <w:r w:rsidRPr="0097529E">
        <w:tab/>
      </w:r>
      <w:r w:rsidRPr="0097529E">
        <w:tab/>
        <w:t>case mst_llwr_sm_state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974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llwr_idle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975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mst_cmd_sm_start_wr_llink = '1' and mst_cntl_burst = '0'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976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&lt;= llwr_sngl_init;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977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elsif( mst_cmd_sm_start_wr_llink = '1' and mst_cntl_burst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978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&lt;= llwr_brst_init;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979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980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&lt;= llwr_idle;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981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982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983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llwr_sngl_init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984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llwr_sngl;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985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986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mst_llwr_sm_sof     &lt;= '1';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987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mst_llwr_sm_eof    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988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989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llwr_sngl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990  </w:t>
      </w:r>
      <w:r w:rsidRPr="0097529E">
        <w:tab/>
      </w:r>
      <w:r w:rsidRPr="0097529E">
        <w:tab/>
      </w:r>
      <w:r w:rsidRPr="0097529E">
        <w:tab/>
        <w:t>-- destination discontinue write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991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bus2ip_mstwr_dst_dsc_n = '0' and bus2ip_mstwr_dst_rdy_n = '0'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992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993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994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mst_llwr_sm_eof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995  </w:t>
      </w:r>
      <w:r w:rsidRPr="0097529E">
        <w:tab/>
      </w:r>
      <w:r w:rsidRPr="0097529E">
        <w:tab/>
      </w:r>
      <w:r w:rsidRPr="0097529E">
        <w:tab/>
        <w:t>-- single data beat transfer complete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996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elsif( mst_fifo_valid_read_xfer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997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998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999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mst_llwr_sm_sof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1000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mst_llwr_sm_eof    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1001  </w:t>
      </w:r>
      <w:r w:rsidRPr="0097529E">
        <w:tab/>
      </w:r>
      <w:r w:rsidRPr="0097529E">
        <w:tab/>
      </w:r>
      <w:r w:rsidRPr="0097529E">
        <w:tab/>
        <w:t>-- wait on destination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1002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1003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llwr_sngl;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1004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1005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mst_llwr_sm_sof    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1006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mst_llwr_sm_eof     &lt;= '1';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1007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end if;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1008  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1009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when llwr_brst_init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1010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llwr_brst;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1011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1012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mst_llwr_sm_sof    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1013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mst_llwr_byte_cnt   &lt;= conv_integer(mst_xfer_length);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1014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when llwr_brst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1015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mst_fifo_valid_read_xfer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1016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mst_llwr_sm_sof &lt;= '0';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1017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1018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mst_llwr_sm_sof &lt;= mst_llwr_sm_sof;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1019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end if;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1020  </w:t>
      </w:r>
      <w:r w:rsidRPr="00C165A0">
        <w:tab/>
      </w:r>
      <w:r w:rsidRPr="00C165A0">
        <w:tab/>
      </w:r>
      <w:r w:rsidRPr="00C165A0">
        <w:tab/>
      </w:r>
      <w:r w:rsidRPr="00C165A0">
        <w:tab/>
        <w:t>-- destination discontinue write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1021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bus2ip_mstwr_dst_dsc_n = '0' and bus2ip_mstwr_dst_rdy_n = '0'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1022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1023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1024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mst_llwr_sm_eof     &lt;= '1';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1025  </w:t>
      </w:r>
      <w:r w:rsidRPr="00C165A0">
        <w:tab/>
      </w:r>
      <w:r w:rsidRPr="00C165A0">
        <w:tab/>
      </w:r>
      <w:r w:rsidRPr="00C165A0">
        <w:tab/>
      </w:r>
      <w:r w:rsidRPr="00C165A0">
        <w:tab/>
        <w:t>-- last data beat write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1026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elsif( mst_fifo_valid_read_xfer = '1' and (mst_llwr_byte_cnt-bytes_per_beat) &lt;= bytes_per_beat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1027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llwr_brst_last_beat;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1028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1029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mst_llwr_sm_eof    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1030  </w:t>
      </w:r>
      <w:r w:rsidRPr="0097529E">
        <w:tab/>
      </w:r>
      <w:r w:rsidRPr="0097529E">
        <w:tab/>
      </w:r>
      <w:r w:rsidRPr="0097529E">
        <w:tab/>
      </w:r>
      <w:r w:rsidRPr="0097529E">
        <w:tab/>
        <w:t>-- wait on destination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1031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1032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llwr_brst;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1033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1034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-- decrement write transfer counter if it's a valid write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1035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mst_fifo_valid_read_xfer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1036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mst_llwr_byte_cnt &lt;= mst_llwr_byte_cnt - bytes_per_beat;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1037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1038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mst_llwr_byte_cnt &lt;= mst_llwr_byte_cnt;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1039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1040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1041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llwr_brst_last_beat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1042  </w:t>
      </w:r>
      <w:r w:rsidRPr="0097529E">
        <w:tab/>
      </w:r>
      <w:r w:rsidRPr="0097529E">
        <w:tab/>
      </w:r>
      <w:r w:rsidRPr="0097529E">
        <w:tab/>
      </w:r>
      <w:r w:rsidRPr="0097529E">
        <w:tab/>
        <w:t>-- destination discontinue write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1043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if( bus2ip_mstwr_dst_dsc_n = '0' and bus2ip_mstwr_dst_rdy_n = '0'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1044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1045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1046  </w:t>
      </w:r>
      <w:r w:rsidRPr="0097529E">
        <w:tab/>
      </w:r>
      <w:r w:rsidRPr="0097529E">
        <w:tab/>
      </w:r>
      <w:r w:rsidRPr="0097529E">
        <w:tab/>
      </w:r>
      <w:r w:rsidRPr="0097529E">
        <w:tab/>
        <w:t>-- last data beat done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1047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elsif( mst_fifo_valid_read_xfer = '1' 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1048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1049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1050  </w:t>
      </w:r>
      <w:r w:rsidRPr="0097529E">
        <w:tab/>
      </w:r>
      <w:r w:rsidRPr="0097529E">
        <w:tab/>
      </w:r>
      <w:r w:rsidRPr="0097529E">
        <w:tab/>
      </w:r>
      <w:r w:rsidRPr="0097529E">
        <w:tab/>
        <w:t>-- wait on destination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1051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1052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  &lt;= llwr_brst_last_beat;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1053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mst_llwr_sm_src_rdy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1054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mst_llwr_sm_eof    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1055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1056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others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1057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mst_llwr_sm_state &lt;= llwr_idle;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1058  </w:t>
      </w:r>
      <w:r w:rsidRPr="0097529E">
        <w:tab/>
      </w:r>
      <w:r w:rsidRPr="0097529E">
        <w:tab/>
      </w:r>
      <w:r w:rsidRPr="0097529E">
        <w:tab/>
      </w:r>
      <w:r w:rsidRPr="0097529E">
        <w:tab/>
        <w:t>end case;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1059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1060  </w:t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1061  </w:t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1062  </w:t>
      </w:r>
      <w:r w:rsidRPr="0097529E">
        <w:tab/>
      </w:r>
      <w:r w:rsidRPr="0097529E">
        <w:tab/>
      </w:r>
      <w:r w:rsidRPr="0097529E">
        <w:tab/>
        <w:t>null;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1063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1064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1065  </w:t>
      </w:r>
      <w:r w:rsidRPr="0097529E">
        <w:tab/>
        <w:t>end process llink_wr_sm_proc;</w:t>
      </w:r>
    </w:p>
    <w:p w:rsidR="0097529E" w:rsidRDefault="0097529E" w:rsidP="0097529E">
      <w:pPr>
        <w:pStyle w:val="120"/>
        <w:ind w:left="1030"/>
      </w:pPr>
      <w:r w:rsidRPr="0097529E">
        <w:t xml:space="preserve">1066  </w:t>
      </w:r>
    </w:p>
    <w:p w:rsidR="00807E51" w:rsidRPr="0097529E" w:rsidRDefault="00807E51" w:rsidP="00807E51">
      <w:pPr>
        <w:pStyle w:val="af1"/>
      </w:pPr>
      <w:r>
        <w:rPr>
          <w:rFonts w:hint="eastAsia"/>
        </w:rPr>
        <w:t>메모리로</w:t>
      </w:r>
      <w:r>
        <w:rPr>
          <w:rFonts w:hint="eastAsia"/>
        </w:rPr>
        <w:t xml:space="preserve"> write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fifo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1067  </w:t>
      </w:r>
      <w:r w:rsidRPr="0097529E">
        <w:tab/>
        <w:t>tx_fifo : entity proc_common_v3_00_a.async_fifo_fg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1068  </w:t>
      </w:r>
      <w:r w:rsidRPr="0097529E">
        <w:tab/>
        <w:t>generic map(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1069  </w:t>
      </w:r>
      <w:r w:rsidRPr="0097529E">
        <w:tab/>
      </w:r>
      <w:r w:rsidRPr="0097529E">
        <w:tab/>
        <w:t>c_allow_2n_depth   =&gt; 1,  -- new paramter to leverage fifo gen 2**n depth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1070  </w:t>
      </w:r>
      <w:r w:rsidRPr="0097529E">
        <w:tab/>
      </w:r>
      <w:r w:rsidRPr="0097529E">
        <w:tab/>
        <w:t>c_family           =&gt; c_family,  -- new for fifo gen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1071  </w:t>
      </w:r>
      <w:r w:rsidRPr="0097529E">
        <w:tab/>
      </w:r>
      <w:r w:rsidRPr="0097529E">
        <w:tab/>
        <w:t>c_data_width       =&gt; 32,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1072  </w:t>
      </w:r>
      <w:r w:rsidRPr="0097529E">
        <w:tab/>
      </w:r>
      <w:r w:rsidRPr="0097529E">
        <w:tab/>
        <w:t>c_enable_rlocs     =&gt; 0,  -- not supported in fg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1073  </w:t>
      </w:r>
      <w:r w:rsidRPr="0097529E">
        <w:tab/>
      </w:r>
      <w:r w:rsidRPr="0097529E">
        <w:tab/>
        <w:t>c_fifo_depth       =&gt; c_fifo_size,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1074  </w:t>
      </w:r>
      <w:r w:rsidRPr="0097529E">
        <w:tab/>
      </w:r>
      <w:r w:rsidRPr="0097529E">
        <w:tab/>
        <w:t>c_has_almost_empty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1075  </w:t>
      </w:r>
      <w:r w:rsidRPr="0097529E">
        <w:tab/>
      </w:r>
      <w:r w:rsidRPr="0097529E">
        <w:tab/>
        <w:t>c_has_almost_full  =&gt; 0,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1076  </w:t>
      </w:r>
      <w:r w:rsidRPr="00C165A0">
        <w:tab/>
      </w:r>
      <w:r w:rsidRPr="00C165A0">
        <w:tab/>
        <w:t>c_has_rd_ack       =&gt; 0,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1077  </w:t>
      </w:r>
      <w:r w:rsidRPr="00C165A0">
        <w:tab/>
      </w:r>
      <w:r w:rsidRPr="00C165A0">
        <w:tab/>
        <w:t>c_has_rd_count     =&gt; 1,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1078  </w:t>
      </w:r>
      <w:r w:rsidRPr="0097529E">
        <w:tab/>
      </w:r>
      <w:r w:rsidRPr="0097529E">
        <w:tab/>
        <w:t>c_has_rd_err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1079  </w:t>
      </w:r>
      <w:r w:rsidRPr="0097529E">
        <w:tab/>
      </w:r>
      <w:r w:rsidRPr="0097529E">
        <w:tab/>
        <w:t>c_has_wr_ack       =&gt; 0,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1080  </w:t>
      </w:r>
      <w:r w:rsidRPr="00C165A0">
        <w:tab/>
      </w:r>
      <w:r w:rsidRPr="00C165A0">
        <w:tab/>
        <w:t>c_has_wr_count     =&gt; 1,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1081  </w:t>
      </w:r>
      <w:r w:rsidRPr="00C165A0">
        <w:tab/>
      </w:r>
      <w:r w:rsidRPr="00C165A0">
        <w:tab/>
        <w:t>c_has_wr_err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1082  </w:t>
      </w:r>
      <w:r w:rsidRPr="0097529E">
        <w:tab/>
      </w:r>
      <w:r w:rsidRPr="0097529E">
        <w:tab/>
        <w:t>c_rd_ack_low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1083  </w:t>
      </w:r>
      <w:r w:rsidRPr="0097529E">
        <w:tab/>
      </w:r>
      <w:r w:rsidRPr="0097529E">
        <w:tab/>
        <w:t>c_rd_count_width   =&gt; 2,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1084  </w:t>
      </w:r>
      <w:r w:rsidRPr="00C165A0">
        <w:tab/>
      </w:r>
      <w:r w:rsidRPr="00C165A0">
        <w:tab/>
        <w:t>c_rd_err_low       =&gt; 0,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1085  </w:t>
      </w:r>
      <w:r w:rsidRPr="0097529E">
        <w:tab/>
      </w:r>
      <w:r w:rsidRPr="0097529E">
        <w:tab/>
        <w:t>c_use_blockmem     =&gt; 1,  -- 0 = distributed ram, 1 = bram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1086  </w:t>
      </w:r>
      <w:r w:rsidRPr="00C165A0">
        <w:tab/>
      </w:r>
      <w:r w:rsidRPr="00C165A0">
        <w:tab/>
        <w:t>c_wr_ack_low       =&gt; 0,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1087  </w:t>
      </w:r>
      <w:r w:rsidRPr="00C165A0">
        <w:tab/>
      </w:r>
      <w:r w:rsidRPr="00C165A0">
        <w:tab/>
        <w:t>c_wr_count_width   =&gt; 2,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1088  </w:t>
      </w:r>
      <w:r w:rsidRPr="00C165A0">
        <w:tab/>
      </w:r>
      <w:r w:rsidRPr="00C165A0">
        <w:tab/>
        <w:t>c_wr_err_low       =&gt; 0)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1089  </w:t>
      </w:r>
      <w:r w:rsidRPr="0097529E">
        <w:tab/>
        <w:t>port map(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1090  </w:t>
      </w:r>
      <w:r w:rsidRPr="0097529E">
        <w:tab/>
      </w:r>
      <w:r w:rsidRPr="0097529E">
        <w:tab/>
        <w:t xml:space="preserve">din            =&gt; wr_fifo_data,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1091  </w:t>
      </w:r>
      <w:r w:rsidRPr="0097529E">
        <w:tab/>
      </w:r>
      <w:r w:rsidRPr="0097529E">
        <w:tab/>
        <w:t>wr_en          =&gt; wr_fifo_wr_en,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1092  </w:t>
      </w:r>
      <w:r w:rsidRPr="0097529E">
        <w:tab/>
      </w:r>
      <w:r w:rsidRPr="0097529E">
        <w:tab/>
        <w:t>wr_clk         =&gt; wr_fifo_clk,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1093  </w:t>
      </w:r>
      <w:r w:rsidRPr="0097529E">
        <w:tab/>
      </w:r>
      <w:r w:rsidRPr="0097529E">
        <w:tab/>
        <w:t>rd_en          =&gt; mst_fifo_valid_read_xfer,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1094  </w:t>
      </w:r>
      <w:r w:rsidRPr="00C165A0">
        <w:tab/>
      </w:r>
      <w:r w:rsidRPr="00C165A0">
        <w:tab/>
        <w:t>rd_clk         =&gt; bus2ip_clk,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1095  </w:t>
      </w:r>
      <w:r w:rsidRPr="0097529E">
        <w:tab/>
      </w:r>
      <w:r w:rsidRPr="0097529E">
        <w:tab/>
        <w:t xml:space="preserve">ainit          =&gt; fifo_rst_s, 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1096  </w:t>
      </w:r>
      <w:r w:rsidRPr="0097529E">
        <w:tab/>
      </w:r>
      <w:r w:rsidRPr="0097529E">
        <w:tab/>
        <w:t>--dout           =&gt; ip2bus_mstwr_d_fifo,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1097  </w:t>
      </w:r>
      <w:r w:rsidRPr="0097529E">
        <w:tab/>
      </w:r>
      <w:r w:rsidRPr="0097529E">
        <w:tab/>
        <w:t>dout           =&gt; ip2bus_mstwr_d,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1098  </w:t>
      </w:r>
      <w:r w:rsidRPr="0097529E">
        <w:tab/>
      </w:r>
      <w:r w:rsidRPr="0097529E">
        <w:tab/>
        <w:t>full           =&gt; wr_fifo_full_s,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1099  </w:t>
      </w:r>
      <w:r w:rsidRPr="0097529E">
        <w:tab/>
      </w:r>
      <w:r w:rsidRPr="0097529E">
        <w:tab/>
        <w:t>empty          =&gt; wr_fifo_empty_s,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1100  </w:t>
      </w:r>
      <w:r w:rsidRPr="0097529E">
        <w:tab/>
      </w:r>
      <w:r w:rsidRPr="0097529E">
        <w:tab/>
        <w:t>almost_full    =&gt; open,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1101  </w:t>
      </w:r>
      <w:r w:rsidRPr="0097529E">
        <w:tab/>
      </w:r>
      <w:r w:rsidRPr="0097529E">
        <w:tab/>
        <w:t xml:space="preserve">almost_empty   =&gt; open,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1102  </w:t>
      </w:r>
      <w:r w:rsidRPr="0097529E">
        <w:tab/>
      </w:r>
      <w:r w:rsidRPr="0097529E">
        <w:tab/>
        <w:t>wr_count       =&gt; wr_fifo_wr_cnt_s,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1103  </w:t>
      </w:r>
      <w:r w:rsidRPr="0097529E">
        <w:tab/>
      </w:r>
      <w:r w:rsidRPr="0097529E">
        <w:tab/>
        <w:t>rd_count       =&gt; open,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1104  </w:t>
      </w:r>
      <w:r w:rsidRPr="0097529E">
        <w:tab/>
      </w:r>
      <w:r w:rsidRPr="0097529E">
        <w:tab/>
        <w:t>rd_ack         =&gt; open,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1105  </w:t>
      </w:r>
      <w:r w:rsidRPr="0097529E">
        <w:tab/>
      </w:r>
      <w:r w:rsidRPr="0097529E">
        <w:tab/>
        <w:t>rd_err         =&gt; open,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1106  </w:t>
      </w:r>
      <w:r w:rsidRPr="0097529E">
        <w:tab/>
      </w:r>
      <w:r w:rsidRPr="0097529E">
        <w:tab/>
        <w:t>wr_ack         =&gt; open,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1107  </w:t>
      </w:r>
      <w:r w:rsidRPr="0097529E">
        <w:tab/>
      </w:r>
      <w:r w:rsidRPr="0097529E">
        <w:tab/>
        <w:t>wr_err         =&gt; open);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1108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1109  </w:t>
      </w:r>
      <w:r w:rsidRPr="0097529E">
        <w:tab/>
        <w:t>process(bus2ip_clk)</w:t>
      </w:r>
    </w:p>
    <w:p w:rsidR="0097529E" w:rsidRPr="0097529E" w:rsidRDefault="0097529E" w:rsidP="0097529E">
      <w:pPr>
        <w:pStyle w:val="120"/>
        <w:ind w:left="1030"/>
      </w:pPr>
      <w:r w:rsidRPr="0097529E">
        <w:lastRenderedPageBreak/>
        <w:t xml:space="preserve">1110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1111  </w:t>
      </w:r>
      <w:r w:rsidRPr="0097529E">
        <w:tab/>
      </w:r>
      <w:r w:rsidRPr="0097529E">
        <w:tab/>
        <w:t>if rising_edge(bus2ip_clk)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1112  </w:t>
      </w:r>
      <w:r w:rsidRPr="0097529E">
        <w:tab/>
      </w:r>
      <w:r w:rsidRPr="0097529E">
        <w:tab/>
      </w:r>
      <w:r w:rsidRPr="0097529E">
        <w:tab/>
        <w:t xml:space="preserve">ip2bus_mstwr_d_s &lt;= ip2bus_mstwr_d_s + 1;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1113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1114  </w:t>
      </w:r>
      <w:r w:rsidRPr="0097529E">
        <w:tab/>
        <w:t>end process;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1115  </w:t>
      </w:r>
    </w:p>
    <w:p w:rsidR="0097529E" w:rsidRPr="0097529E" w:rsidRDefault="0097529E" w:rsidP="0097529E">
      <w:pPr>
        <w:pStyle w:val="120"/>
        <w:ind w:left="1030"/>
      </w:pPr>
      <w:r w:rsidRPr="0097529E">
        <w:t>1116  --</w:t>
      </w:r>
      <w:r w:rsidRPr="0097529E">
        <w:tab/>
        <w:t xml:space="preserve">ip2bus_mstwr_d &lt;= ip2bus_mstwr_d_fifo(31 downto 8) &amp; ip2bus_mstwr_d_s(7 downto 0);  </w:t>
      </w:r>
    </w:p>
    <w:p w:rsidR="0097529E" w:rsidRDefault="0097529E" w:rsidP="0097529E">
      <w:pPr>
        <w:pStyle w:val="120"/>
        <w:ind w:left="1030"/>
      </w:pPr>
      <w:r w:rsidRPr="0097529E">
        <w:t xml:space="preserve">1117  </w:t>
      </w:r>
    </w:p>
    <w:p w:rsidR="00525F30" w:rsidRPr="0097529E" w:rsidRDefault="00525F30" w:rsidP="0097529E">
      <w:pPr>
        <w:pStyle w:val="120"/>
        <w:ind w:left="1030"/>
      </w:pPr>
    </w:p>
    <w:p w:rsidR="0097529E" w:rsidRPr="0097529E" w:rsidRDefault="0097529E" w:rsidP="0097529E">
      <w:pPr>
        <w:pStyle w:val="120"/>
        <w:ind w:left="1030"/>
      </w:pPr>
      <w:r w:rsidRPr="0097529E">
        <w:t xml:space="preserve">1118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1119  </w:t>
      </w:r>
      <w:r w:rsidRPr="0097529E">
        <w:tab/>
        <w:t>mst_fifo_valid_write_xfer &lt;= not(bus2ip_mstrd_src_rdy_n) and mst_llrd_sm_dst_rdy and not(rd_fifo_full_s);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1120  </w:t>
      </w:r>
      <w:r w:rsidRPr="0097529E">
        <w:tab/>
        <w:t>mst_fifo_valid_read_xfer  &lt;= not(bus2ip_mstwr_dst_rdy_n) and mst_llwr_sm_src_rdy and not(wr_fifo_empty_s);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1121  </w:t>
      </w:r>
      <w:r w:rsidRPr="0097529E">
        <w:tab/>
        <w:t>bus2ip_reset   &lt;= not (bus2ip_resetn);</w:t>
      </w:r>
    </w:p>
    <w:p w:rsidR="0097529E" w:rsidRDefault="0097529E" w:rsidP="0097529E">
      <w:pPr>
        <w:pStyle w:val="120"/>
        <w:ind w:left="1030"/>
      </w:pPr>
      <w:r w:rsidRPr="0097529E">
        <w:t xml:space="preserve">1122  </w:t>
      </w:r>
    </w:p>
    <w:p w:rsidR="00525F30" w:rsidRPr="0097529E" w:rsidRDefault="00525F30" w:rsidP="00525F30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1123, 1124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>ser logic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npi</w:t>
      </w:r>
      <w:r>
        <w:rPr>
          <w:rFonts w:hint="eastAsia"/>
        </w:rPr>
        <w:t>의</w:t>
      </w:r>
      <w:r>
        <w:rPr>
          <w:rFonts w:hint="eastAsia"/>
        </w:rPr>
        <w:t xml:space="preserve"> rd/wr </w:t>
      </w:r>
      <w:r>
        <w:rPr>
          <w:rFonts w:hint="eastAsia"/>
        </w:rPr>
        <w:t>쪽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준비되어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플레그를</w:t>
      </w:r>
      <w:r>
        <w:rPr>
          <w:rFonts w:hint="eastAsia"/>
        </w:rPr>
        <w:t xml:space="preserve"> </w:t>
      </w:r>
      <w:r>
        <w:rPr>
          <w:rFonts w:hint="eastAsia"/>
        </w:rPr>
        <w:t>셋팅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1123  </w:t>
      </w:r>
      <w:r w:rsidRPr="0097529E">
        <w:tab/>
        <w:t xml:space="preserve">rd_fifo_ready_s &lt;= mst_go and mst_cntl_rd_req;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1124  </w:t>
      </w:r>
      <w:r w:rsidRPr="0097529E">
        <w:tab/>
        <w:t>wr_fifo_ready_s &lt;= mst_go and mst_cntl_wr_req;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1125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1126  </w:t>
      </w:r>
      <w:r w:rsidRPr="0097529E">
        <w:tab/>
        <w:t>rd_fifo_ready &lt;= rd_fifo_ready_s;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1127  </w:t>
      </w:r>
      <w:r w:rsidRPr="0097529E">
        <w:tab/>
        <w:t>wr_fifo_ready &lt;= wr_fifo_ready_s;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1128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1129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1130  </w:t>
      </w:r>
      <w:r w:rsidRPr="0097529E">
        <w:tab/>
        <w:t>rd_fifo_full &lt;= rd_fifo_full_s;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1131  </w:t>
      </w:r>
      <w:r w:rsidRPr="0097529E">
        <w:tab/>
        <w:t>rd_fifo_empty &lt;= rd_fifo_empty_s;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1132  </w:t>
      </w:r>
      <w:r w:rsidRPr="0097529E">
        <w:tab/>
        <w:t>wr_fifo_full &lt;= wr_fifo_full_s;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1133  </w:t>
      </w:r>
      <w:r w:rsidRPr="0097529E">
        <w:tab/>
        <w:t>wr_fifo_empty &lt;= wr_fifo_empty_s;</w:t>
      </w:r>
    </w:p>
    <w:p w:rsidR="0097529E" w:rsidRPr="0097529E" w:rsidRDefault="0097529E" w:rsidP="0097529E">
      <w:pPr>
        <w:pStyle w:val="120"/>
        <w:ind w:left="1030"/>
      </w:pPr>
      <w:r w:rsidRPr="0097529E">
        <w:t>1134    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>1135    -- example code to drive ip to bus signals</w:t>
      </w:r>
    </w:p>
    <w:p w:rsidR="0097529E" w:rsidRPr="0097529E" w:rsidRDefault="0097529E" w:rsidP="0097529E">
      <w:pPr>
        <w:pStyle w:val="120"/>
        <w:ind w:left="1030"/>
      </w:pPr>
      <w:r w:rsidRPr="0097529E">
        <w:t>1136    ------------------------------------------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1137  </w:t>
      </w:r>
      <w:r w:rsidRPr="0097529E">
        <w:tab/>
        <w:t>ip2bus_data  &lt;= slv_ip2bus_data when slv_read_ack = '1' 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1138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mst_ip2bus_data when mst_read_ack = '1' 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1139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(others =&gt; '0');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1140  </w:t>
      </w:r>
    </w:p>
    <w:p w:rsidR="0097529E" w:rsidRPr="0097529E" w:rsidRDefault="0097529E" w:rsidP="0097529E">
      <w:pPr>
        <w:pStyle w:val="120"/>
        <w:ind w:left="1030"/>
      </w:pPr>
      <w:r w:rsidRPr="0097529E">
        <w:t>1141    -- implement slave model software accessible register(s)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1142  </w:t>
      </w:r>
      <w:r w:rsidRPr="0097529E">
        <w:tab/>
        <w:t>slave_reg_write_proc : process(bus2ip_clk) is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1143  </w:t>
      </w:r>
      <w:r w:rsidRPr="00C165A0">
        <w:tab/>
        <w:t>begin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1144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1145  </w:t>
      </w:r>
      <w:r w:rsidRPr="0097529E">
        <w:tab/>
      </w:r>
      <w:r w:rsidRPr="0097529E">
        <w:tab/>
        <w:t>if bus2ip_clk'event and bus2ip_clk = '1' then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1146  </w:t>
      </w:r>
      <w:r w:rsidRPr="00C165A0">
        <w:tab/>
      </w:r>
      <w:r w:rsidRPr="00C165A0">
        <w:tab/>
      </w:r>
      <w:r w:rsidRPr="00C165A0">
        <w:tab/>
        <w:t>if bus2ip_resetn = '0' then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1147  </w:t>
      </w:r>
      <w:r w:rsidRPr="00C165A0">
        <w:tab/>
      </w:r>
      <w:r w:rsidRPr="00C165A0">
        <w:tab/>
      </w:r>
      <w:r w:rsidRPr="00C165A0">
        <w:tab/>
      </w:r>
      <w:r w:rsidRPr="00C165A0">
        <w:tab/>
        <w:t>slv_reg7 &lt;= (others =&gt; '0');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1148  </w:t>
      </w:r>
      <w:r w:rsidRPr="00C165A0">
        <w:tab/>
      </w:r>
      <w:r w:rsidRPr="00C165A0">
        <w:tab/>
      </w:r>
      <w:r w:rsidRPr="00C165A0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1149  </w:t>
      </w:r>
      <w:r w:rsidRPr="0097529E">
        <w:tab/>
      </w:r>
      <w:r w:rsidRPr="0097529E">
        <w:tab/>
      </w:r>
      <w:r w:rsidRPr="0097529E">
        <w:tab/>
      </w:r>
      <w:r w:rsidRPr="0097529E">
        <w:tab/>
        <w:t>case slv_reg_write_sel is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1150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when "00000001"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1151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for byte_index in 0 to (c_slv_dwidth/8)-1 loop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1152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 (bus2ip_be(byte_index) = '1')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1153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slv_reg7(byte_index*8+7 downto byte_index*8) &lt;= bus2ip_data(byte_index*8+7 downto byte_index*8);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1154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end if;</w:t>
      </w:r>
    </w:p>
    <w:p w:rsidR="0097529E" w:rsidRPr="00C165A0" w:rsidRDefault="0097529E" w:rsidP="0097529E">
      <w:pPr>
        <w:pStyle w:val="120"/>
        <w:ind w:left="1030"/>
      </w:pPr>
      <w:r w:rsidRPr="00C165A0">
        <w:t xml:space="preserve">1155  </w:t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</w:r>
      <w:r w:rsidRPr="00C165A0">
        <w:tab/>
        <w:t>end loop;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1156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others =&gt; null;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1157  </w:t>
      </w:r>
      <w:r w:rsidRPr="0097529E">
        <w:tab/>
      </w:r>
      <w:r w:rsidRPr="0097529E">
        <w:tab/>
      </w:r>
      <w:r w:rsidRPr="0097529E">
        <w:tab/>
      </w:r>
      <w:r w:rsidRPr="0097529E">
        <w:tab/>
        <w:t>end case;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1158  </w:t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1159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1160  </w:t>
      </w:r>
      <w:r w:rsidRPr="0097529E">
        <w:tab/>
        <w:t>end process slave_reg_write_proc;</w:t>
      </w:r>
    </w:p>
    <w:p w:rsidR="0097529E" w:rsidRDefault="0097529E" w:rsidP="0097529E">
      <w:pPr>
        <w:pStyle w:val="120"/>
        <w:ind w:left="1030"/>
      </w:pPr>
      <w:r w:rsidRPr="0097529E">
        <w:t xml:space="preserve">1161  </w:t>
      </w:r>
    </w:p>
    <w:p w:rsidR="00525F30" w:rsidRPr="0097529E" w:rsidRDefault="00525F30" w:rsidP="00525F30">
      <w:pPr>
        <w:pStyle w:val="af1"/>
      </w:pPr>
      <w:r>
        <w:lastRenderedPageBreak/>
        <w:t>F</w:t>
      </w:r>
      <w:r>
        <w:rPr>
          <w:rFonts w:hint="eastAsia"/>
        </w:rPr>
        <w:t>ifo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리셋하는</w:t>
      </w:r>
      <w:r>
        <w:rPr>
          <w:rFonts w:hint="eastAsia"/>
        </w:rPr>
        <w:t xml:space="preserve"> </w:t>
      </w:r>
      <w:r>
        <w:rPr>
          <w:rFonts w:hint="eastAsia"/>
        </w:rPr>
        <w:t>부분과</w:t>
      </w:r>
      <w:r>
        <w:rPr>
          <w:rFonts w:hint="eastAsia"/>
        </w:rPr>
        <w:t xml:space="preserve"> state machine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리셋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프로세서가</w:t>
      </w:r>
      <w:r>
        <w:rPr>
          <w:rFonts w:hint="eastAsia"/>
        </w:rP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레지스터에</w:t>
      </w:r>
      <w:r>
        <w:rPr>
          <w:rFonts w:hint="eastAsia"/>
        </w:rPr>
        <w:t xml:space="preserve"> </w:t>
      </w:r>
      <w:r>
        <w:rPr>
          <w:rFonts w:hint="eastAsia"/>
        </w:rPr>
        <w:t>쓰면</w:t>
      </w:r>
      <w:r>
        <w:rPr>
          <w:rFonts w:hint="eastAsia"/>
        </w:rPr>
        <w:t xml:space="preserve"> </w:t>
      </w:r>
      <w:r>
        <w:rPr>
          <w:rFonts w:hint="eastAsia"/>
        </w:rPr>
        <w:t>동작하도록</w:t>
      </w:r>
      <w:r>
        <w:rPr>
          <w:rFonts w:hint="eastAsia"/>
        </w:rPr>
        <w:t xml:space="preserve"> </w:t>
      </w:r>
      <w:r>
        <w:rPr>
          <w:rFonts w:hint="eastAsia"/>
        </w:rPr>
        <w:t>만들었습다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1162  </w:t>
      </w:r>
      <w:r w:rsidRPr="0097529E">
        <w:tab/>
        <w:t>fifo_rst_s &lt;= '1' when slv_reg7(3 downto 0) = x"1" else bus2ip_reset;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1163  </w:t>
      </w:r>
      <w:r w:rsidRPr="0097529E">
        <w:tab/>
        <w:t xml:space="preserve">sm_reset_s &lt;= '1' when slv_reg7(3 downto 0) = x"4" else '0';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1164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1165  </w:t>
      </w:r>
      <w:r w:rsidRPr="0097529E">
        <w:tab/>
        <w:t>ip2bus_wrack &lt;= slv_write_ack or mst_write_ack;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1166  </w:t>
      </w:r>
      <w:r w:rsidRPr="0097529E">
        <w:tab/>
        <w:t>ip2bus_rdack &lt;= slv_read_ack or mst_read_ack;</w:t>
      </w:r>
    </w:p>
    <w:p w:rsidR="0097529E" w:rsidRDefault="0097529E" w:rsidP="0097529E">
      <w:pPr>
        <w:pStyle w:val="120"/>
        <w:ind w:left="1030"/>
      </w:pPr>
      <w:r w:rsidRPr="0097529E">
        <w:t xml:space="preserve">1167  </w:t>
      </w:r>
      <w:r w:rsidRPr="0097529E">
        <w:tab/>
        <w:t>ip2bus_error &lt;= '0';</w:t>
      </w:r>
    </w:p>
    <w:p w:rsidR="00807E51" w:rsidRPr="0097529E" w:rsidRDefault="00807E51" w:rsidP="00807E51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1168~1213</w:t>
      </w:r>
      <w:r>
        <w:rPr>
          <w:rFonts w:hint="eastAsia"/>
        </w:rPr>
        <w:t>은</w:t>
      </w:r>
      <w:r>
        <w:rPr>
          <w:rFonts w:hint="eastAsia"/>
        </w:rPr>
        <w:t xml:space="preserve"> rx_dv</w:t>
      </w:r>
      <w:r>
        <w:rPr>
          <w:rFonts w:hint="eastAsia"/>
        </w:rPr>
        <w:t>가</w:t>
      </w:r>
      <w:r>
        <w:rPr>
          <w:rFonts w:hint="eastAsia"/>
        </w:rPr>
        <w:t xml:space="preserve"> deassert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카운터를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wr master</w:t>
      </w:r>
      <w:r>
        <w:rPr>
          <w:rFonts w:hint="eastAsia"/>
        </w:rPr>
        <w:t>로직이</w:t>
      </w:r>
      <w:r>
        <w:rPr>
          <w:rFonts w:hint="eastAsia"/>
        </w:rPr>
        <w:t xml:space="preserve"> </w:t>
      </w:r>
      <w:r>
        <w:rPr>
          <w:rFonts w:hint="eastAsia"/>
        </w:rPr>
        <w:t>동작할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동기화</w:t>
      </w:r>
      <w:r>
        <w:rPr>
          <w:rFonts w:hint="eastAsia"/>
        </w:rPr>
        <w:t xml:space="preserve"> </w:t>
      </w:r>
      <w:r>
        <w:rPr>
          <w:rFonts w:hint="eastAsia"/>
        </w:rPr>
        <w:t>시켜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1168  </w:t>
      </w:r>
      <w:r w:rsidRPr="0097529E">
        <w:tab/>
        <w:t>----------------------------------------------------------------------------------------------------</w:t>
      </w:r>
      <w:r w:rsidRPr="0097529E">
        <w:tab/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1169  </w:t>
      </w:r>
      <w:r w:rsidRPr="0097529E">
        <w:tab/>
        <w:t xml:space="preserve">-- npi_v4_10_a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1170  </w:t>
      </w:r>
      <w:r w:rsidRPr="0097529E">
        <w:tab/>
        <w:t>----------------------------------------------------------------------------------------------------</w:t>
      </w:r>
      <w:r w:rsidRPr="0097529E">
        <w:tab/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1171  </w:t>
      </w:r>
      <w:r w:rsidRPr="0097529E">
        <w:tab/>
        <w:t>process(wr_fifo_clk)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1172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1173  </w:t>
      </w:r>
      <w:r w:rsidRPr="0097529E">
        <w:tab/>
      </w:r>
      <w:r w:rsidRPr="0097529E">
        <w:tab/>
        <w:t>if rising_edge(wr_fifo_clk)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1174  </w:t>
      </w:r>
      <w:r w:rsidRPr="0097529E">
        <w:tab/>
      </w:r>
      <w:r w:rsidRPr="0097529E">
        <w:tab/>
      </w:r>
      <w:r w:rsidRPr="0097529E">
        <w:tab/>
        <w:t>if (bus2ip_reset = '1' or sm_reset_s = '1')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1175  </w:t>
      </w:r>
      <w:r w:rsidRPr="0097529E">
        <w:tab/>
      </w:r>
      <w:r w:rsidRPr="0097529E">
        <w:tab/>
      </w:r>
      <w:r w:rsidRPr="0097529E">
        <w:tab/>
      </w:r>
      <w:r w:rsidRPr="0097529E">
        <w:tab/>
        <w:t>st_tx &lt;= tx0;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1176  </w:t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fumate_base_add &lt;= (others =&gt; '0');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1177  </w:t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fumate_wr_en_count &lt;= (others =&gt; '0');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1178  </w:t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fumate_tx_data_cnt &lt;= (others =&gt; '0');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1179  </w:t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fumate_start_tx &lt;= '0';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1180  </w:t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1181  </w:t>
      </w:r>
      <w:r w:rsidRPr="0097529E">
        <w:tab/>
      </w:r>
      <w:r w:rsidRPr="0097529E">
        <w:tab/>
      </w:r>
      <w:r w:rsidRPr="0097529E">
        <w:tab/>
      </w:r>
      <w:r w:rsidRPr="0097529E">
        <w:tab/>
        <w:t>case st_tx is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1182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tx0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1183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 wr_fifo_wr_en = '1'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1184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fumate_tx_data_cnt &lt;= x"0002";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1185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st_tx &lt;= tx1;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1186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1187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fumate_start_tx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1188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1189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tx1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1190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if wr_fifo_wr_en = '0'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1191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fumate_start_tx &lt;= '1';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1192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fumate_wr_en_count &lt;= fumate_wr_en_count + 1;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1193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fumate_base_add &lt;= fumate_base_add + 1;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1194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 xml:space="preserve">fumate_tx_data_const &lt;= fumate_tx_data_cnt;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1195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st_tx &lt;= tx2;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1196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else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1197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fumate_tx_data_cnt &lt;= fumate_tx_data_cnt + 1;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1198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1199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tx2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1200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st_tx &lt;= tx3;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1201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tx3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1202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st_tx &lt;= tx4;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1203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tx4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1204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fumate_start_tx &lt;= '0';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1205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st_tx &lt;= tx5;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1206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tx5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1207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st_tx &lt;= tx0;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1208  </w:t>
      </w:r>
      <w:r w:rsidRPr="0097529E">
        <w:tab/>
      </w:r>
      <w:r w:rsidRPr="0097529E">
        <w:tab/>
      </w:r>
      <w:r w:rsidRPr="0097529E">
        <w:tab/>
      </w:r>
      <w:r w:rsidRPr="0097529E">
        <w:tab/>
      </w:r>
      <w:r w:rsidRPr="0097529E">
        <w:tab/>
        <w:t>when others =&gt;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1209  </w:t>
      </w:r>
      <w:r w:rsidRPr="0097529E">
        <w:tab/>
      </w:r>
      <w:r w:rsidRPr="0097529E">
        <w:tab/>
      </w:r>
      <w:r w:rsidRPr="0097529E">
        <w:tab/>
      </w:r>
      <w:r w:rsidRPr="0097529E">
        <w:tab/>
        <w:t>end case;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1210  </w:t>
      </w:r>
      <w:r w:rsidRPr="0097529E">
        <w:tab/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1211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1212  </w:t>
      </w:r>
      <w:r w:rsidRPr="0097529E">
        <w:tab/>
        <w:t>end process;</w:t>
      </w:r>
    </w:p>
    <w:p w:rsidR="0097529E" w:rsidRDefault="0097529E" w:rsidP="0097529E">
      <w:pPr>
        <w:pStyle w:val="120"/>
        <w:ind w:left="1030"/>
      </w:pPr>
      <w:r w:rsidRPr="0097529E">
        <w:lastRenderedPageBreak/>
        <w:t xml:space="preserve">1213  </w:t>
      </w:r>
    </w:p>
    <w:p w:rsidR="00525F30" w:rsidRPr="0097529E" w:rsidRDefault="00525F30" w:rsidP="00525F30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1214 ~ 1223</w:t>
      </w:r>
      <w:r>
        <w:rPr>
          <w:rFonts w:hint="eastAsia"/>
        </w:rPr>
        <w:t>에는</w:t>
      </w:r>
      <w:r>
        <w:rPr>
          <w:rFonts w:hint="eastAsia"/>
        </w:rPr>
        <w:t xml:space="preserve"> user clk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동기된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클럭에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동기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1214  </w:t>
      </w:r>
      <w:r w:rsidRPr="0097529E">
        <w:tab/>
        <w:t>------- resync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1215  </w:t>
      </w:r>
      <w:r w:rsidRPr="0097529E">
        <w:tab/>
        <w:t>process(bus2ip_clk)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1216  </w:t>
      </w:r>
      <w:r w:rsidRPr="0097529E">
        <w:tab/>
        <w:t>begin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1217  </w:t>
      </w:r>
      <w:r w:rsidRPr="0097529E">
        <w:tab/>
      </w:r>
      <w:r w:rsidRPr="0097529E">
        <w:tab/>
        <w:t>if rising_edge(bus2ip_clk) then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1218  </w:t>
      </w:r>
      <w:r w:rsidRPr="0097529E">
        <w:tab/>
      </w:r>
      <w:r w:rsidRPr="0097529E">
        <w:tab/>
      </w:r>
      <w:r w:rsidRPr="0097529E">
        <w:tab/>
        <w:t xml:space="preserve">fumate_tx_data_const_bus_clk &lt;= fumate_tx_data_const; 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1219  </w:t>
      </w:r>
      <w:r w:rsidRPr="0097529E">
        <w:tab/>
      </w:r>
      <w:r w:rsidRPr="0097529E">
        <w:tab/>
      </w:r>
      <w:r w:rsidRPr="0097529E">
        <w:tab/>
        <w:t>fumate_base_add_bus_clk &lt;= fumate_base_add;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1220  </w:t>
      </w:r>
      <w:r w:rsidRPr="0097529E">
        <w:tab/>
      </w:r>
      <w:r w:rsidRPr="0097529E">
        <w:tab/>
      </w:r>
      <w:r w:rsidRPr="0097529E">
        <w:tab/>
        <w:t xml:space="preserve">fumate_start_tx_bus_clk &lt;= fumate_start_tx; 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1221  </w:t>
      </w:r>
      <w:r w:rsidRPr="0097529E">
        <w:tab/>
      </w:r>
      <w:r w:rsidRPr="0097529E">
        <w:tab/>
        <w:t>end if;</w:t>
      </w:r>
    </w:p>
    <w:p w:rsidR="0097529E" w:rsidRPr="0097529E" w:rsidRDefault="0097529E" w:rsidP="0097529E">
      <w:pPr>
        <w:pStyle w:val="120"/>
        <w:ind w:left="1030"/>
      </w:pPr>
      <w:r w:rsidRPr="0097529E">
        <w:t xml:space="preserve">1222  </w:t>
      </w:r>
      <w:r w:rsidRPr="0097529E">
        <w:tab/>
        <w:t>end process;</w:t>
      </w:r>
    </w:p>
    <w:p w:rsidR="0097529E" w:rsidRPr="0097529E" w:rsidRDefault="0097529E" w:rsidP="0097529E">
      <w:pPr>
        <w:pStyle w:val="120"/>
        <w:ind w:left="1030"/>
      </w:pPr>
      <w:r w:rsidRPr="0097529E">
        <w:t>1223  end IMP;</w:t>
      </w:r>
    </w:p>
    <w:p w:rsidR="0097529E" w:rsidRPr="0097529E" w:rsidRDefault="0097529E" w:rsidP="0097529E">
      <w:pPr>
        <w:pStyle w:val="120"/>
        <w:ind w:left="1030"/>
        <w:rPr>
          <w:lang w:val="ko-KR"/>
        </w:rPr>
      </w:pPr>
      <w:r w:rsidRPr="0097529E">
        <w:rPr>
          <w:lang w:val="ko-KR"/>
        </w:rPr>
        <w:t xml:space="preserve">1224  </w:t>
      </w:r>
    </w:p>
    <w:p w:rsidR="0097529E" w:rsidRPr="0097529E" w:rsidRDefault="0097529E" w:rsidP="0097529E">
      <w:pPr>
        <w:pStyle w:val="120"/>
        <w:ind w:left="1030"/>
        <w:rPr>
          <w:lang w:val="ko-KR"/>
        </w:rPr>
      </w:pPr>
      <w:r w:rsidRPr="0097529E">
        <w:rPr>
          <w:lang w:val="ko-KR"/>
        </w:rPr>
        <w:t>1225</w:t>
      </w:r>
    </w:p>
    <w:p w:rsidR="00D16043" w:rsidRDefault="00D16043" w:rsidP="00D16043">
      <w:pPr>
        <w:pStyle w:val="20"/>
      </w:pPr>
      <w:r>
        <w:rPr>
          <w:rFonts w:hint="eastAsia"/>
        </w:rPr>
        <w:t>디바이스</w:t>
      </w:r>
      <w:r>
        <w:rPr>
          <w:rFonts w:hint="eastAsia"/>
        </w:rPr>
        <w:t xml:space="preserve"> </w:t>
      </w:r>
      <w:r>
        <w:rPr>
          <w:rFonts w:hint="eastAsia"/>
        </w:rPr>
        <w:t>드라이버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:rsidR="00D16043" w:rsidRDefault="00D16043" w:rsidP="00D16043">
      <w:pPr>
        <w:pStyle w:val="120"/>
        <w:ind w:left="1030"/>
      </w:pPr>
      <w:r>
        <w:t>1  /*</w:t>
      </w:r>
    </w:p>
    <w:p w:rsidR="00D16043" w:rsidRDefault="00D16043" w:rsidP="00D16043">
      <w:pPr>
        <w:pStyle w:val="120"/>
        <w:ind w:left="1030"/>
      </w:pPr>
      <w:r>
        <w:t>2   * npi.c</w:t>
      </w:r>
    </w:p>
    <w:p w:rsidR="00D16043" w:rsidRDefault="00D16043" w:rsidP="00D16043">
      <w:pPr>
        <w:pStyle w:val="120"/>
        <w:ind w:left="1030"/>
      </w:pPr>
      <w:r>
        <w:t>3   *</w:t>
      </w:r>
    </w:p>
    <w:p w:rsidR="00D16043" w:rsidRDefault="00D16043" w:rsidP="00D16043">
      <w:pPr>
        <w:pStyle w:val="120"/>
        <w:ind w:left="1030"/>
      </w:pPr>
      <w:r>
        <w:t>4   *  Created on: Jan 15, 2013</w:t>
      </w:r>
    </w:p>
    <w:p w:rsidR="00D16043" w:rsidRDefault="00D16043" w:rsidP="00D16043">
      <w:pPr>
        <w:pStyle w:val="120"/>
        <w:ind w:left="1030"/>
      </w:pPr>
      <w:r>
        <w:t>5   *      Author: hyukk</w:t>
      </w:r>
    </w:p>
    <w:p w:rsidR="00D16043" w:rsidRDefault="00D16043" w:rsidP="00D16043">
      <w:pPr>
        <w:pStyle w:val="120"/>
        <w:ind w:left="1030"/>
      </w:pPr>
      <w:r>
        <w:t>6   */</w:t>
      </w:r>
    </w:p>
    <w:p w:rsidR="00D16043" w:rsidRDefault="00D16043" w:rsidP="00D16043">
      <w:pPr>
        <w:pStyle w:val="120"/>
        <w:ind w:left="1030"/>
      </w:pPr>
      <w:r>
        <w:t xml:space="preserve">7  </w:t>
      </w:r>
    </w:p>
    <w:p w:rsidR="00D273A2" w:rsidRDefault="00D273A2" w:rsidP="00D273A2">
      <w:pPr>
        <w:pStyle w:val="af1"/>
      </w:pP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원형을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D16043" w:rsidRDefault="00D16043" w:rsidP="00D16043">
      <w:pPr>
        <w:pStyle w:val="120"/>
        <w:ind w:left="1030"/>
      </w:pPr>
      <w:r>
        <w:t>8  #include "npi.h"</w:t>
      </w:r>
    </w:p>
    <w:p w:rsidR="00D16043" w:rsidRDefault="00D16043" w:rsidP="00D16043">
      <w:pPr>
        <w:pStyle w:val="120"/>
        <w:ind w:left="1030"/>
      </w:pPr>
      <w:r>
        <w:t xml:space="preserve">9  </w:t>
      </w:r>
    </w:p>
    <w:p w:rsidR="00D273A2" w:rsidRDefault="00D273A2" w:rsidP="00D273A2">
      <w:pPr>
        <w:pStyle w:val="af1"/>
      </w:pPr>
      <w:r>
        <w:rPr>
          <w:rFonts w:hint="eastAsia"/>
        </w:rPr>
        <w:t>현재</w:t>
      </w:r>
      <w:r>
        <w:rPr>
          <w:rFonts w:hint="eastAsia"/>
        </w:rPr>
        <w:t xml:space="preserve"> NPI </w:t>
      </w:r>
      <w:r>
        <w:rPr>
          <w:rFonts w:hint="eastAsia"/>
        </w:rPr>
        <w:t>상태를</w:t>
      </w:r>
      <w:r>
        <w:rPr>
          <w:rFonts w:hint="eastAsia"/>
        </w:rPr>
        <w:t xml:space="preserve"> report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D16043" w:rsidRDefault="00D16043" w:rsidP="00D16043">
      <w:pPr>
        <w:pStyle w:val="120"/>
        <w:ind w:left="1030"/>
      </w:pPr>
      <w:r>
        <w:t>10  int axi_npi_status(int npi_base_add)</w:t>
      </w:r>
    </w:p>
    <w:p w:rsidR="00D16043" w:rsidRDefault="00D16043" w:rsidP="00D16043">
      <w:pPr>
        <w:pStyle w:val="120"/>
        <w:ind w:left="1030"/>
      </w:pPr>
      <w:r>
        <w:t>11  {</w:t>
      </w:r>
    </w:p>
    <w:p w:rsidR="00D16043" w:rsidRDefault="00D16043" w:rsidP="00D16043">
      <w:pPr>
        <w:pStyle w:val="120"/>
        <w:ind w:left="1030"/>
      </w:pPr>
      <w:r>
        <w:t xml:space="preserve">12  </w:t>
      </w:r>
      <w:r>
        <w:tab/>
        <w:t>unsigned int *add, data;</w:t>
      </w:r>
    </w:p>
    <w:p w:rsidR="00D16043" w:rsidRDefault="00D16043" w:rsidP="00D16043">
      <w:pPr>
        <w:pStyle w:val="120"/>
        <w:ind w:left="1030"/>
      </w:pPr>
      <w:r>
        <w:t xml:space="preserve">13  </w:t>
      </w:r>
      <w:r>
        <w:tab/>
        <w:t>unsigned int npi_ver, cnt_rx_bus, cnt_tx_bus, npi_ready_sts, mst_sm_sts, mst_cmd_sts, fifo_sts;</w:t>
      </w:r>
    </w:p>
    <w:p w:rsidR="00D16043" w:rsidRDefault="00D16043" w:rsidP="00D16043">
      <w:pPr>
        <w:pStyle w:val="120"/>
        <w:ind w:left="1030"/>
      </w:pPr>
      <w:r>
        <w:t xml:space="preserve">14  </w:t>
      </w:r>
      <w:r>
        <w:tab/>
        <w:t>unsigned int mst_ip2bus_addr, c_cnt_burst, cnt_burst, c_cnt_repeat, cnt_repeat;</w:t>
      </w:r>
    </w:p>
    <w:p w:rsidR="00D16043" w:rsidRDefault="00D16043" w:rsidP="00D16043">
      <w:pPr>
        <w:pStyle w:val="120"/>
        <w:ind w:left="1030"/>
      </w:pPr>
      <w:r>
        <w:t xml:space="preserve">15  </w:t>
      </w:r>
      <w:r>
        <w:tab/>
        <w:t>unsigned int fumate_wr_en_count,fumate_tx_int_cnt;</w:t>
      </w:r>
    </w:p>
    <w:p w:rsidR="00D16043" w:rsidRDefault="00D16043" w:rsidP="00D16043">
      <w:pPr>
        <w:pStyle w:val="120"/>
        <w:ind w:left="1030"/>
      </w:pPr>
      <w:r>
        <w:t xml:space="preserve">16  </w:t>
      </w:r>
      <w:r>
        <w:tab/>
        <w:t>add = (unsigned int *) npi_base_add;</w:t>
      </w:r>
    </w:p>
    <w:p w:rsidR="00D16043" w:rsidRDefault="00D16043" w:rsidP="00D16043">
      <w:pPr>
        <w:pStyle w:val="120"/>
        <w:ind w:left="1030"/>
      </w:pPr>
      <w:r>
        <w:t xml:space="preserve">17  </w:t>
      </w:r>
    </w:p>
    <w:p w:rsidR="00D16043" w:rsidRDefault="00D16043" w:rsidP="00D16043">
      <w:pPr>
        <w:pStyle w:val="120"/>
        <w:ind w:left="1030"/>
      </w:pPr>
      <w:r>
        <w:t xml:space="preserve">18  </w:t>
      </w:r>
      <w:r>
        <w:tab/>
        <w:t>data = *add++;</w:t>
      </w:r>
    </w:p>
    <w:p w:rsidR="00D16043" w:rsidRDefault="00D16043" w:rsidP="00D16043">
      <w:pPr>
        <w:pStyle w:val="120"/>
        <w:ind w:left="1030"/>
      </w:pPr>
      <w:r>
        <w:t xml:space="preserve">19  </w:t>
      </w:r>
      <w:r>
        <w:tab/>
        <w:t>fifo_sts      = data &amp; 0xf; data = data &gt;&gt; 4;</w:t>
      </w:r>
      <w:r>
        <w:tab/>
        <w:t>// // offset 0x0</w:t>
      </w:r>
    </w:p>
    <w:p w:rsidR="00D16043" w:rsidRDefault="00D16043" w:rsidP="00D16043">
      <w:pPr>
        <w:pStyle w:val="120"/>
        <w:ind w:left="1030"/>
      </w:pPr>
      <w:r>
        <w:t xml:space="preserve">20  </w:t>
      </w:r>
      <w:r>
        <w:tab/>
        <w:t>mst_cmd_sts   = data &amp; 0xf; data = data &gt;&gt; 4;</w:t>
      </w:r>
    </w:p>
    <w:p w:rsidR="00D16043" w:rsidRDefault="00D16043" w:rsidP="00D16043">
      <w:pPr>
        <w:pStyle w:val="120"/>
        <w:ind w:left="1030"/>
      </w:pPr>
      <w:r>
        <w:t xml:space="preserve">21  </w:t>
      </w:r>
      <w:r>
        <w:tab/>
        <w:t>mst_sm_sts    = data &amp; 0xf; data = data &gt;&gt; 4;</w:t>
      </w:r>
    </w:p>
    <w:p w:rsidR="00D16043" w:rsidRDefault="00D16043" w:rsidP="00D16043">
      <w:pPr>
        <w:pStyle w:val="120"/>
        <w:ind w:left="1030"/>
      </w:pPr>
      <w:r>
        <w:t xml:space="preserve">22  </w:t>
      </w:r>
      <w:r>
        <w:tab/>
        <w:t>npi_ready_sts = data &amp; 0x3; data = data &gt;&gt; 2;</w:t>
      </w:r>
    </w:p>
    <w:p w:rsidR="00D16043" w:rsidRDefault="00D16043" w:rsidP="00D16043">
      <w:pPr>
        <w:pStyle w:val="120"/>
        <w:ind w:left="1030"/>
      </w:pPr>
      <w:r>
        <w:t xml:space="preserve">23  </w:t>
      </w:r>
      <w:r>
        <w:tab/>
        <w:t>cnt_tx_bus    = data &amp; 0xf; data = data &gt;&gt; 4;</w:t>
      </w:r>
    </w:p>
    <w:p w:rsidR="00D16043" w:rsidRDefault="00D16043" w:rsidP="00D16043">
      <w:pPr>
        <w:pStyle w:val="120"/>
        <w:ind w:left="1030"/>
      </w:pPr>
      <w:r>
        <w:t xml:space="preserve">24  </w:t>
      </w:r>
      <w:r>
        <w:tab/>
        <w:t>cnt_rx_bus    = data &amp; 0xf; data = data &gt;&gt; 4;</w:t>
      </w:r>
    </w:p>
    <w:p w:rsidR="00D16043" w:rsidRDefault="00D16043" w:rsidP="00D16043">
      <w:pPr>
        <w:pStyle w:val="120"/>
        <w:ind w:left="1030"/>
      </w:pPr>
      <w:r>
        <w:t xml:space="preserve">25  </w:t>
      </w:r>
      <w:r>
        <w:tab/>
        <w:t>npi_ver       = data &amp; 0x3ff; data = data &gt;&gt; 10;</w:t>
      </w:r>
    </w:p>
    <w:p w:rsidR="00D16043" w:rsidRDefault="00D16043" w:rsidP="00D16043">
      <w:pPr>
        <w:pStyle w:val="120"/>
        <w:ind w:left="1030"/>
      </w:pPr>
      <w:r>
        <w:t xml:space="preserve">26  </w:t>
      </w:r>
    </w:p>
    <w:p w:rsidR="00D16043" w:rsidRDefault="00D16043" w:rsidP="00D16043">
      <w:pPr>
        <w:pStyle w:val="120"/>
        <w:ind w:left="1030"/>
      </w:pPr>
      <w:r>
        <w:t xml:space="preserve">27  </w:t>
      </w:r>
      <w:r>
        <w:tab/>
        <w:t>data = *add++;</w:t>
      </w:r>
    </w:p>
    <w:p w:rsidR="00D16043" w:rsidRDefault="00D16043" w:rsidP="00D16043">
      <w:pPr>
        <w:pStyle w:val="120"/>
        <w:ind w:left="1030"/>
      </w:pPr>
      <w:r>
        <w:t xml:space="preserve">28  </w:t>
      </w:r>
      <w:r>
        <w:tab/>
        <w:t>mst_ip2bus_addr = data;</w:t>
      </w:r>
      <w:r>
        <w:tab/>
        <w:t xml:space="preserve">// </w:t>
      </w:r>
      <w:r>
        <w:tab/>
        <w:t>// offset 0x4</w:t>
      </w:r>
    </w:p>
    <w:p w:rsidR="00D16043" w:rsidRDefault="00D16043" w:rsidP="00D16043">
      <w:pPr>
        <w:pStyle w:val="120"/>
        <w:ind w:left="1030"/>
      </w:pPr>
      <w:r>
        <w:t xml:space="preserve">29  </w:t>
      </w:r>
    </w:p>
    <w:p w:rsidR="00D16043" w:rsidRDefault="00D16043" w:rsidP="00D16043">
      <w:pPr>
        <w:pStyle w:val="120"/>
        <w:ind w:left="1030"/>
      </w:pPr>
      <w:r>
        <w:t xml:space="preserve">30  </w:t>
      </w:r>
      <w:r>
        <w:tab/>
        <w:t>data = *add++;</w:t>
      </w:r>
    </w:p>
    <w:p w:rsidR="00D16043" w:rsidRDefault="00D16043" w:rsidP="00D16043">
      <w:pPr>
        <w:pStyle w:val="120"/>
        <w:ind w:left="1030"/>
      </w:pPr>
      <w:r>
        <w:t xml:space="preserve">31  </w:t>
      </w:r>
      <w:r>
        <w:tab/>
        <w:t>cnt_burst   = data &amp; 0xfff; data = data &gt;&gt; 12;</w:t>
      </w:r>
      <w:r>
        <w:tab/>
        <w:t xml:space="preserve">// </w:t>
      </w:r>
      <w:r>
        <w:tab/>
        <w:t>// offset 0x8</w:t>
      </w:r>
    </w:p>
    <w:p w:rsidR="00D16043" w:rsidRDefault="00D16043" w:rsidP="00D16043">
      <w:pPr>
        <w:pStyle w:val="120"/>
        <w:ind w:left="1030"/>
      </w:pPr>
      <w:r>
        <w:lastRenderedPageBreak/>
        <w:t xml:space="preserve">32  </w:t>
      </w:r>
      <w:r>
        <w:tab/>
        <w:t>c_cnt_burst = data &amp; 0xfff; data = data &gt;&gt; 12;</w:t>
      </w:r>
    </w:p>
    <w:p w:rsidR="00D16043" w:rsidRDefault="00D16043" w:rsidP="00D16043">
      <w:pPr>
        <w:pStyle w:val="120"/>
        <w:ind w:left="1030"/>
      </w:pPr>
      <w:r>
        <w:t xml:space="preserve">33  </w:t>
      </w:r>
    </w:p>
    <w:p w:rsidR="00D16043" w:rsidRDefault="00D16043" w:rsidP="00D16043">
      <w:pPr>
        <w:pStyle w:val="120"/>
        <w:ind w:left="1030"/>
      </w:pPr>
      <w:r>
        <w:t xml:space="preserve">34  </w:t>
      </w:r>
      <w:r>
        <w:tab/>
        <w:t>data = *add++;</w:t>
      </w:r>
    </w:p>
    <w:p w:rsidR="00D16043" w:rsidRDefault="00D16043" w:rsidP="00D16043">
      <w:pPr>
        <w:pStyle w:val="120"/>
        <w:ind w:left="1030"/>
      </w:pPr>
      <w:r>
        <w:t xml:space="preserve">35  </w:t>
      </w:r>
      <w:r>
        <w:tab/>
        <w:t>cnt_repeat  = data &amp; 0xffff; data = data &gt;&gt; 16;</w:t>
      </w:r>
      <w:r>
        <w:tab/>
        <w:t xml:space="preserve">// </w:t>
      </w:r>
      <w:r>
        <w:tab/>
        <w:t>// offset 0xc</w:t>
      </w:r>
    </w:p>
    <w:p w:rsidR="00D16043" w:rsidRDefault="00D16043" w:rsidP="00D16043">
      <w:pPr>
        <w:pStyle w:val="120"/>
        <w:ind w:left="1030"/>
      </w:pPr>
      <w:r>
        <w:t xml:space="preserve">36  </w:t>
      </w:r>
      <w:r>
        <w:tab/>
        <w:t>c_cnt_repeat = data &amp; 0xffff; data = data &gt;&gt; 16;</w:t>
      </w:r>
    </w:p>
    <w:p w:rsidR="00D16043" w:rsidRDefault="00D16043" w:rsidP="00D16043">
      <w:pPr>
        <w:pStyle w:val="120"/>
        <w:ind w:left="1030"/>
      </w:pPr>
      <w:r>
        <w:t xml:space="preserve">37  </w:t>
      </w:r>
    </w:p>
    <w:p w:rsidR="00D16043" w:rsidRDefault="00D16043" w:rsidP="00D16043">
      <w:pPr>
        <w:pStyle w:val="120"/>
        <w:ind w:left="1030"/>
      </w:pPr>
      <w:r>
        <w:t xml:space="preserve">38  </w:t>
      </w:r>
      <w:r>
        <w:tab/>
        <w:t>data = *add++;</w:t>
      </w:r>
    </w:p>
    <w:p w:rsidR="00D16043" w:rsidRDefault="00D16043" w:rsidP="00D16043">
      <w:pPr>
        <w:pStyle w:val="120"/>
        <w:ind w:left="1030"/>
      </w:pPr>
      <w:r>
        <w:t xml:space="preserve">39  </w:t>
      </w:r>
      <w:r>
        <w:tab/>
        <w:t>fumate_tx_int_cnt  = data &amp; 0xffff; data = data &gt;&gt; 16;</w:t>
      </w:r>
      <w:r>
        <w:tab/>
        <w:t>// offset 0x10</w:t>
      </w:r>
    </w:p>
    <w:p w:rsidR="00D16043" w:rsidRDefault="00D16043" w:rsidP="00D16043">
      <w:pPr>
        <w:pStyle w:val="120"/>
        <w:ind w:left="1030"/>
      </w:pPr>
      <w:r>
        <w:t xml:space="preserve">40  </w:t>
      </w:r>
      <w:r>
        <w:tab/>
        <w:t>fumate_wr_en_count = data &amp; 0xffff; data = data &gt;&gt; 16;</w:t>
      </w:r>
    </w:p>
    <w:p w:rsidR="00D16043" w:rsidRDefault="00D16043" w:rsidP="00D16043">
      <w:pPr>
        <w:pStyle w:val="120"/>
        <w:ind w:left="1030"/>
      </w:pPr>
      <w:r>
        <w:t xml:space="preserve">41  </w:t>
      </w:r>
    </w:p>
    <w:p w:rsidR="00D16043" w:rsidRDefault="00D16043" w:rsidP="00D16043">
      <w:pPr>
        <w:pStyle w:val="120"/>
        <w:ind w:left="1030"/>
      </w:pPr>
      <w:r>
        <w:t xml:space="preserve">42  </w:t>
      </w:r>
      <w:r>
        <w:tab/>
        <w:t>xil_printf("\n\r %30s 0x%04x", "npi ver", npi_ver);</w:t>
      </w:r>
    </w:p>
    <w:p w:rsidR="00D16043" w:rsidRDefault="00D16043" w:rsidP="00D16043">
      <w:pPr>
        <w:pStyle w:val="120"/>
        <w:ind w:left="1030"/>
      </w:pPr>
      <w:r>
        <w:t xml:space="preserve">43  </w:t>
      </w:r>
      <w:r>
        <w:tab/>
        <w:t>if(npi_ver == 0x41) {</w:t>
      </w:r>
    </w:p>
    <w:p w:rsidR="00D16043" w:rsidRDefault="00D16043" w:rsidP="00D16043">
      <w:pPr>
        <w:pStyle w:val="120"/>
        <w:ind w:left="1030"/>
      </w:pPr>
      <w:r>
        <w:t xml:space="preserve">44  </w:t>
      </w:r>
      <w:r>
        <w:tab/>
      </w:r>
      <w:r>
        <w:tab/>
        <w:t>xil_printf("\n\r %30s", "0x41 ver is used for fumate");</w:t>
      </w:r>
    </w:p>
    <w:p w:rsidR="00D16043" w:rsidRDefault="00D16043" w:rsidP="00D16043">
      <w:pPr>
        <w:pStyle w:val="120"/>
        <w:ind w:left="1030"/>
      </w:pPr>
      <w:r>
        <w:t xml:space="preserve">45  </w:t>
      </w:r>
      <w:r>
        <w:tab/>
        <w:t>}</w:t>
      </w:r>
    </w:p>
    <w:p w:rsidR="00D16043" w:rsidRDefault="00D16043" w:rsidP="00D16043">
      <w:pPr>
        <w:pStyle w:val="120"/>
        <w:ind w:left="1030"/>
      </w:pPr>
      <w:r>
        <w:t xml:space="preserve">46  </w:t>
      </w:r>
      <w:r>
        <w:tab/>
        <w:t>switch (mst_sm_sts) {</w:t>
      </w:r>
    </w:p>
    <w:p w:rsidR="00D16043" w:rsidRDefault="00D16043" w:rsidP="00D16043">
      <w:pPr>
        <w:pStyle w:val="120"/>
        <w:ind w:left="1030"/>
      </w:pPr>
      <w:r>
        <w:t xml:space="preserve">47  </w:t>
      </w:r>
      <w:r>
        <w:tab/>
      </w:r>
      <w:r>
        <w:tab/>
        <w:t>case 1: xil_printf("\n\r %30s", "npi is CMD_IDLE"); break;</w:t>
      </w:r>
    </w:p>
    <w:p w:rsidR="00D16043" w:rsidRDefault="00D16043" w:rsidP="00D16043">
      <w:pPr>
        <w:pStyle w:val="120"/>
        <w:ind w:left="1030"/>
      </w:pPr>
      <w:r>
        <w:t xml:space="preserve">48  </w:t>
      </w:r>
      <w:r>
        <w:tab/>
      </w:r>
      <w:r>
        <w:tab/>
        <w:t>case 2: xil_printf("\n\r %30s", "npi is CMD_RUN"); break;</w:t>
      </w:r>
    </w:p>
    <w:p w:rsidR="00D16043" w:rsidRDefault="00D16043" w:rsidP="00D16043">
      <w:pPr>
        <w:pStyle w:val="120"/>
        <w:ind w:left="1030"/>
      </w:pPr>
      <w:r>
        <w:t xml:space="preserve">49  </w:t>
      </w:r>
      <w:r>
        <w:tab/>
      </w:r>
      <w:r>
        <w:tab/>
        <w:t>case 3: xil_printf("\n\r %30s", "npi is CMD_WAIT_FOR_DATA"); break;</w:t>
      </w:r>
    </w:p>
    <w:p w:rsidR="00D16043" w:rsidRDefault="00D16043" w:rsidP="00D16043">
      <w:pPr>
        <w:pStyle w:val="120"/>
        <w:ind w:left="1030"/>
      </w:pPr>
      <w:r>
        <w:t xml:space="preserve">50  </w:t>
      </w:r>
      <w:r>
        <w:tab/>
      </w:r>
      <w:r>
        <w:tab/>
        <w:t>case 4: xil_printf("\n\r %30s", "npi is CMD_DONE"); break;</w:t>
      </w:r>
    </w:p>
    <w:p w:rsidR="00D16043" w:rsidRDefault="00D16043" w:rsidP="00D16043">
      <w:pPr>
        <w:pStyle w:val="120"/>
        <w:ind w:left="1030"/>
      </w:pPr>
      <w:r>
        <w:t xml:space="preserve">51  </w:t>
      </w:r>
      <w:r>
        <w:tab/>
      </w:r>
      <w:r>
        <w:tab/>
        <w:t>case 5: xil_printf("\n\r %30s", "npi is FINISH"); break;</w:t>
      </w:r>
    </w:p>
    <w:p w:rsidR="00D16043" w:rsidRDefault="00D16043" w:rsidP="00D16043">
      <w:pPr>
        <w:pStyle w:val="120"/>
        <w:ind w:left="1030"/>
      </w:pPr>
      <w:r>
        <w:t xml:space="preserve">52  </w:t>
      </w:r>
      <w:r>
        <w:tab/>
      </w:r>
      <w:r>
        <w:tab/>
        <w:t>default: xil_printf("\n\r %30s", "unknown"); break;</w:t>
      </w:r>
    </w:p>
    <w:p w:rsidR="00D16043" w:rsidRDefault="00D16043" w:rsidP="00D16043">
      <w:pPr>
        <w:pStyle w:val="120"/>
        <w:ind w:left="1030"/>
      </w:pPr>
      <w:r>
        <w:t xml:space="preserve">53  </w:t>
      </w:r>
      <w:r>
        <w:tab/>
        <w:t>}</w:t>
      </w:r>
    </w:p>
    <w:p w:rsidR="00D16043" w:rsidRDefault="00D16043" w:rsidP="00D16043">
      <w:pPr>
        <w:pStyle w:val="120"/>
        <w:ind w:left="1030"/>
      </w:pPr>
      <w:r>
        <w:t xml:space="preserve">54  </w:t>
      </w:r>
    </w:p>
    <w:p w:rsidR="00D16043" w:rsidRDefault="00D16043" w:rsidP="00D16043">
      <w:pPr>
        <w:pStyle w:val="120"/>
        <w:ind w:left="1030"/>
      </w:pPr>
      <w:r>
        <w:t xml:space="preserve">55  </w:t>
      </w:r>
      <w:r>
        <w:tab/>
        <w:t>xil_printf("\n\r %30s 0x%x", "rd_fifo_empty is", fifo_sts &amp; 0x1);</w:t>
      </w:r>
      <w:r>
        <w:tab/>
        <w:t>fifo_sts = fifo_sts &gt;&gt; 1;</w:t>
      </w:r>
    </w:p>
    <w:p w:rsidR="00D16043" w:rsidRDefault="00D16043" w:rsidP="00D16043">
      <w:pPr>
        <w:pStyle w:val="120"/>
        <w:ind w:left="1030"/>
      </w:pPr>
      <w:r>
        <w:t xml:space="preserve">56  </w:t>
      </w:r>
      <w:r>
        <w:tab/>
        <w:t>xil_printf("\n\r %30s 0x%x", "rd_fifo_full is", fifo_sts &amp; 0x1);</w:t>
      </w:r>
      <w:r>
        <w:tab/>
        <w:t>fifo_sts = fifo_sts &gt;&gt; 1;</w:t>
      </w:r>
    </w:p>
    <w:p w:rsidR="00D16043" w:rsidRDefault="00D16043" w:rsidP="00D16043">
      <w:pPr>
        <w:pStyle w:val="120"/>
        <w:ind w:left="1030"/>
      </w:pPr>
      <w:r>
        <w:t xml:space="preserve">57  </w:t>
      </w:r>
      <w:r>
        <w:tab/>
        <w:t>xil_printf("\n\r %30s 0x%x", "wr_fifo_empty is", fifo_sts &amp; 0x1);</w:t>
      </w:r>
      <w:r>
        <w:tab/>
        <w:t>fifo_sts = fifo_sts &gt;&gt; 1;</w:t>
      </w:r>
    </w:p>
    <w:p w:rsidR="00D16043" w:rsidRDefault="00D16043" w:rsidP="00D16043">
      <w:pPr>
        <w:pStyle w:val="120"/>
        <w:ind w:left="1030"/>
      </w:pPr>
      <w:r>
        <w:t xml:space="preserve">58  </w:t>
      </w:r>
      <w:r>
        <w:tab/>
        <w:t>xil_printf("\n\r %30s 0x%x", "wr_fifo_full is", fifo_sts &amp; 0x1);</w:t>
      </w:r>
      <w:r>
        <w:tab/>
        <w:t>fifo_sts = fifo_sts &gt;&gt; 1;</w:t>
      </w:r>
    </w:p>
    <w:p w:rsidR="00D16043" w:rsidRDefault="00D16043" w:rsidP="00D16043">
      <w:pPr>
        <w:pStyle w:val="120"/>
        <w:ind w:left="1030"/>
      </w:pPr>
      <w:r>
        <w:t xml:space="preserve">59  </w:t>
      </w:r>
    </w:p>
    <w:p w:rsidR="00D16043" w:rsidRDefault="00D16043" w:rsidP="00D16043">
      <w:pPr>
        <w:pStyle w:val="120"/>
        <w:ind w:left="1030"/>
      </w:pPr>
      <w:r>
        <w:t xml:space="preserve">60  </w:t>
      </w:r>
      <w:r>
        <w:tab/>
        <w:t>xil_printf("\n\r %30s 0x%x", "rd_fifo_ready_s is", npi_ready_sts &amp; 0x1);</w:t>
      </w:r>
      <w:r>
        <w:tab/>
        <w:t>npi_ready_sts = npi_ready_sts &gt;&gt; 1;</w:t>
      </w:r>
    </w:p>
    <w:p w:rsidR="00D16043" w:rsidRDefault="00D16043" w:rsidP="00D16043">
      <w:pPr>
        <w:pStyle w:val="120"/>
        <w:ind w:left="1030"/>
      </w:pPr>
      <w:r>
        <w:t xml:space="preserve">61  </w:t>
      </w:r>
      <w:r>
        <w:tab/>
        <w:t>xil_printf("\n\r %30s 0x%x", "wr_fifo_ready_s is", npi_ready_sts &amp; 0x1);</w:t>
      </w:r>
      <w:r>
        <w:tab/>
        <w:t>npi_ready_sts = npi_ready_sts &gt;&gt; 1;</w:t>
      </w:r>
    </w:p>
    <w:p w:rsidR="00D16043" w:rsidRDefault="00D16043" w:rsidP="00D16043">
      <w:pPr>
        <w:pStyle w:val="120"/>
        <w:ind w:left="1030"/>
      </w:pPr>
      <w:r>
        <w:t xml:space="preserve">62  </w:t>
      </w:r>
    </w:p>
    <w:p w:rsidR="00D16043" w:rsidRDefault="00D16043" w:rsidP="00D16043">
      <w:pPr>
        <w:pStyle w:val="120"/>
        <w:ind w:left="1030"/>
      </w:pPr>
      <w:r>
        <w:t xml:space="preserve">63  </w:t>
      </w:r>
      <w:r>
        <w:tab/>
        <w:t>xil_printf("\n\r %30s 0x%x", "mst_go is", mst_cmd_sts &amp; 0x1);</w:t>
      </w:r>
      <w:r>
        <w:tab/>
        <w:t>mst_cmd_sts = mst_cmd_sts &gt;&gt; 1;</w:t>
      </w:r>
    </w:p>
    <w:p w:rsidR="00D16043" w:rsidRDefault="00D16043" w:rsidP="00D16043">
      <w:pPr>
        <w:pStyle w:val="120"/>
        <w:ind w:left="1030"/>
      </w:pPr>
      <w:r>
        <w:t xml:space="preserve">64  </w:t>
      </w:r>
      <w:r>
        <w:tab/>
        <w:t>xil_printf("\n\r %30s 0x%x", "mst_cmd_sm_set_timeout is", mst_cmd_sts &amp; 0x1);</w:t>
      </w:r>
      <w:r>
        <w:tab/>
        <w:t>mst_cmd_sts = mst_cmd_sts &gt;&gt; 1;</w:t>
      </w:r>
    </w:p>
    <w:p w:rsidR="00D16043" w:rsidRDefault="00D16043" w:rsidP="00D16043">
      <w:pPr>
        <w:pStyle w:val="120"/>
        <w:ind w:left="1030"/>
      </w:pPr>
      <w:r>
        <w:t xml:space="preserve">65  </w:t>
      </w:r>
      <w:r>
        <w:tab/>
        <w:t>xil_printf("\n\r %30s 0x%x", "mst_cmd_sm_set_error is", mst_cmd_sts &amp; 0x1);</w:t>
      </w:r>
      <w:r>
        <w:tab/>
        <w:t>mst_cmd_sts = mst_cmd_sts &gt;&gt; 1;</w:t>
      </w:r>
    </w:p>
    <w:p w:rsidR="00D16043" w:rsidRDefault="00D16043" w:rsidP="00D16043">
      <w:pPr>
        <w:pStyle w:val="120"/>
        <w:ind w:left="1030"/>
      </w:pPr>
      <w:r>
        <w:t xml:space="preserve">66  </w:t>
      </w:r>
      <w:r>
        <w:tab/>
        <w:t>xil_printf("\n\r %30s 0x%x", "mst_cmd_sm_set_done is", mst_cmd_sts &amp; 0x1);</w:t>
      </w:r>
      <w:r>
        <w:tab/>
        <w:t>mst_cmd_sts = mst_cmd_sts &gt;&gt; 1;</w:t>
      </w:r>
    </w:p>
    <w:p w:rsidR="00D16043" w:rsidRDefault="00D16043" w:rsidP="00D16043">
      <w:pPr>
        <w:pStyle w:val="120"/>
        <w:ind w:left="1030"/>
      </w:pPr>
      <w:r>
        <w:t xml:space="preserve">67  </w:t>
      </w:r>
    </w:p>
    <w:p w:rsidR="00D16043" w:rsidRDefault="00D16043" w:rsidP="00D16043">
      <w:pPr>
        <w:pStyle w:val="120"/>
        <w:ind w:left="1030"/>
      </w:pPr>
      <w:r>
        <w:t xml:space="preserve">68  </w:t>
      </w:r>
      <w:r>
        <w:tab/>
        <w:t>xil_printf("\n\r %30s 0x%x", "current access add is", mst_ip2bus_addr);</w:t>
      </w:r>
    </w:p>
    <w:p w:rsidR="00D16043" w:rsidRDefault="00D16043" w:rsidP="00D16043">
      <w:pPr>
        <w:pStyle w:val="120"/>
        <w:ind w:left="1030"/>
      </w:pPr>
      <w:r>
        <w:t xml:space="preserve">69  </w:t>
      </w:r>
      <w:r>
        <w:tab/>
        <w:t>xil_printf("\n\r %30s 0x%x", "cnt_burst is", cnt_burst);</w:t>
      </w:r>
    </w:p>
    <w:p w:rsidR="00D16043" w:rsidRDefault="00D16043" w:rsidP="00D16043">
      <w:pPr>
        <w:pStyle w:val="120"/>
        <w:ind w:left="1030"/>
      </w:pPr>
      <w:r>
        <w:t xml:space="preserve">70  </w:t>
      </w:r>
      <w:r>
        <w:tab/>
        <w:t>xil_printf("\n\r %30s 0x%x", "c_cnt_burst is", c_cnt_burst);</w:t>
      </w:r>
    </w:p>
    <w:p w:rsidR="00D16043" w:rsidRDefault="00D16043" w:rsidP="00D16043">
      <w:pPr>
        <w:pStyle w:val="120"/>
        <w:ind w:left="1030"/>
      </w:pPr>
      <w:r>
        <w:t xml:space="preserve">71  </w:t>
      </w:r>
      <w:r>
        <w:tab/>
        <w:t>xil_printf("\n\r %30s 0x%x", "cnt_repeat is", cnt_repeat);</w:t>
      </w:r>
    </w:p>
    <w:p w:rsidR="00D16043" w:rsidRDefault="00D16043" w:rsidP="00D16043">
      <w:pPr>
        <w:pStyle w:val="120"/>
        <w:ind w:left="1030"/>
      </w:pPr>
      <w:r>
        <w:t xml:space="preserve">72  </w:t>
      </w:r>
      <w:r>
        <w:tab/>
        <w:t>xil_printf("\n\r %30s 0x%x", "c_cnt_repeat is", c_cnt_repeat);</w:t>
      </w:r>
    </w:p>
    <w:p w:rsidR="00D16043" w:rsidRDefault="00D16043" w:rsidP="00D16043">
      <w:pPr>
        <w:pStyle w:val="120"/>
        <w:ind w:left="1030"/>
      </w:pPr>
      <w:r>
        <w:t xml:space="preserve">73  </w:t>
      </w:r>
      <w:r>
        <w:tab/>
        <w:t>xil_printf("\n\r %30s 0x%x", "cnt_rx is", cnt_rx_bus);</w:t>
      </w:r>
    </w:p>
    <w:p w:rsidR="00D16043" w:rsidRDefault="00D16043" w:rsidP="00D16043">
      <w:pPr>
        <w:pStyle w:val="120"/>
        <w:ind w:left="1030"/>
      </w:pPr>
      <w:r>
        <w:t xml:space="preserve">74  </w:t>
      </w:r>
      <w:r>
        <w:tab/>
        <w:t>xil_printf("\n\r %30s 0x%x", "cnt_tx is", cnt_tx_bus);</w:t>
      </w:r>
    </w:p>
    <w:p w:rsidR="00D16043" w:rsidRDefault="00D16043" w:rsidP="00D16043">
      <w:pPr>
        <w:pStyle w:val="120"/>
        <w:ind w:left="1030"/>
      </w:pPr>
      <w:r>
        <w:t xml:space="preserve">75  </w:t>
      </w:r>
    </w:p>
    <w:p w:rsidR="00D16043" w:rsidRDefault="00D16043" w:rsidP="00D16043">
      <w:pPr>
        <w:pStyle w:val="120"/>
        <w:ind w:left="1030"/>
      </w:pPr>
      <w:r>
        <w:t xml:space="preserve">76  </w:t>
      </w:r>
      <w:r>
        <w:tab/>
        <w:t>if(npi_ver == 0x41) {</w:t>
      </w:r>
    </w:p>
    <w:p w:rsidR="00D16043" w:rsidRDefault="00D16043" w:rsidP="00D16043">
      <w:pPr>
        <w:pStyle w:val="120"/>
        <w:ind w:left="1030"/>
      </w:pPr>
      <w:r>
        <w:t xml:space="preserve">77  </w:t>
      </w:r>
      <w:r>
        <w:tab/>
      </w:r>
      <w:r>
        <w:tab/>
        <w:t>xil_printf("\n\r %30s 0x%x",  "fumate_tx_int_cnt is", fumate_tx_int_cnt);</w:t>
      </w:r>
    </w:p>
    <w:p w:rsidR="00D16043" w:rsidRDefault="00D16043" w:rsidP="00D16043">
      <w:pPr>
        <w:pStyle w:val="120"/>
        <w:ind w:left="1030"/>
      </w:pPr>
      <w:r>
        <w:t xml:space="preserve">78  </w:t>
      </w:r>
      <w:r>
        <w:tab/>
      </w:r>
      <w:r>
        <w:tab/>
        <w:t>xil_printf("\n\r %30s 0x%x",  "fumate_wr_en_cnt is", fumate_wr_en_count);</w:t>
      </w:r>
    </w:p>
    <w:p w:rsidR="00D16043" w:rsidRDefault="00D16043" w:rsidP="00D16043">
      <w:pPr>
        <w:pStyle w:val="120"/>
        <w:ind w:left="1030"/>
      </w:pPr>
      <w:r>
        <w:t xml:space="preserve">79  </w:t>
      </w:r>
      <w:r>
        <w:tab/>
        <w:t>}</w:t>
      </w:r>
    </w:p>
    <w:p w:rsidR="00D16043" w:rsidRDefault="00D16043" w:rsidP="00D16043">
      <w:pPr>
        <w:pStyle w:val="120"/>
        <w:ind w:left="1030"/>
      </w:pPr>
      <w:r>
        <w:t>80  }</w:t>
      </w:r>
    </w:p>
    <w:p w:rsidR="00D16043" w:rsidRDefault="00D16043" w:rsidP="00D16043">
      <w:pPr>
        <w:pStyle w:val="120"/>
        <w:ind w:left="1030"/>
      </w:pPr>
      <w:r>
        <w:t xml:space="preserve">81  </w:t>
      </w:r>
    </w:p>
    <w:p w:rsidR="00D273A2" w:rsidRDefault="00D273A2" w:rsidP="00D273A2">
      <w:pPr>
        <w:pStyle w:val="af1"/>
      </w:pPr>
      <w:r>
        <w:rPr>
          <w:rFonts w:hint="eastAsia"/>
        </w:rPr>
        <w:t>현재</w:t>
      </w:r>
      <w:r>
        <w:rPr>
          <w:rFonts w:hint="eastAsia"/>
        </w:rPr>
        <w:t xml:space="preserve"> NPI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D16043" w:rsidRDefault="00D16043" w:rsidP="00D16043">
      <w:pPr>
        <w:pStyle w:val="120"/>
        <w:ind w:left="1030"/>
      </w:pPr>
      <w:r>
        <w:t>82  int axi_npi_ver(int npi_base_add)</w:t>
      </w:r>
    </w:p>
    <w:p w:rsidR="00D16043" w:rsidRDefault="00D16043" w:rsidP="00D16043">
      <w:pPr>
        <w:pStyle w:val="120"/>
        <w:ind w:left="1030"/>
      </w:pPr>
      <w:r>
        <w:t>83  {</w:t>
      </w:r>
    </w:p>
    <w:p w:rsidR="00D16043" w:rsidRDefault="00D16043" w:rsidP="00D16043">
      <w:pPr>
        <w:pStyle w:val="120"/>
        <w:ind w:left="1030"/>
      </w:pPr>
      <w:r>
        <w:t xml:space="preserve">84  </w:t>
      </w:r>
      <w:r>
        <w:tab/>
        <w:t>int *add;</w:t>
      </w:r>
    </w:p>
    <w:p w:rsidR="00D16043" w:rsidRDefault="00D16043" w:rsidP="00D16043">
      <w:pPr>
        <w:pStyle w:val="120"/>
        <w:ind w:left="1030"/>
      </w:pPr>
      <w:r>
        <w:t xml:space="preserve">85  </w:t>
      </w:r>
    </w:p>
    <w:p w:rsidR="00D16043" w:rsidRDefault="00D16043" w:rsidP="00D16043">
      <w:pPr>
        <w:pStyle w:val="120"/>
        <w:ind w:left="1030"/>
      </w:pPr>
      <w:r>
        <w:t xml:space="preserve">86  </w:t>
      </w:r>
      <w:r>
        <w:tab/>
        <w:t>add = (int *) npi_base_add;</w:t>
      </w:r>
    </w:p>
    <w:p w:rsidR="00D16043" w:rsidRDefault="00D16043" w:rsidP="00D16043">
      <w:pPr>
        <w:pStyle w:val="120"/>
        <w:ind w:left="1030"/>
      </w:pPr>
      <w:r>
        <w:lastRenderedPageBreak/>
        <w:t xml:space="preserve">87  </w:t>
      </w:r>
      <w:r>
        <w:tab/>
        <w:t>return ((*add &gt;&gt; 22) &amp; 0x3ff);</w:t>
      </w:r>
    </w:p>
    <w:p w:rsidR="00D16043" w:rsidRDefault="00D16043" w:rsidP="00D16043">
      <w:pPr>
        <w:pStyle w:val="120"/>
        <w:ind w:left="1030"/>
      </w:pPr>
      <w:r>
        <w:t>88  }</w:t>
      </w:r>
    </w:p>
    <w:p w:rsidR="00D16043" w:rsidRDefault="00D16043" w:rsidP="00D16043">
      <w:pPr>
        <w:pStyle w:val="120"/>
        <w:ind w:left="1030"/>
      </w:pPr>
      <w:r>
        <w:t xml:space="preserve">89  </w:t>
      </w:r>
    </w:p>
    <w:p w:rsidR="00D273A2" w:rsidRDefault="00D273A2" w:rsidP="00D273A2">
      <w:pPr>
        <w:pStyle w:val="af1"/>
      </w:pPr>
      <w:r>
        <w:t>N</w:t>
      </w:r>
      <w:r>
        <w:rPr>
          <w:rFonts w:hint="eastAsia"/>
        </w:rPr>
        <w:t>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읽기용으로</w:t>
      </w:r>
      <w:r>
        <w:rPr>
          <w:rFonts w:hint="eastAsia"/>
        </w:rPr>
        <w:t xml:space="preserve"> </w:t>
      </w:r>
      <w:r>
        <w:rPr>
          <w:rFonts w:hint="eastAsia"/>
        </w:rPr>
        <w:t>쓸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쓰기용으로</w:t>
      </w:r>
      <w:r>
        <w:rPr>
          <w:rFonts w:hint="eastAsia"/>
        </w:rPr>
        <w:t xml:space="preserve"> </w:t>
      </w:r>
      <w:r>
        <w:rPr>
          <w:rFonts w:hint="eastAsia"/>
        </w:rPr>
        <w:t>쓸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D16043" w:rsidRDefault="00D16043" w:rsidP="00D16043">
      <w:pPr>
        <w:pStyle w:val="120"/>
        <w:ind w:left="1030"/>
      </w:pPr>
      <w:r>
        <w:t>90  void set_axi_npi_as_wr(int npi_base_add)</w:t>
      </w:r>
    </w:p>
    <w:p w:rsidR="00D16043" w:rsidRDefault="00D16043" w:rsidP="00D16043">
      <w:pPr>
        <w:pStyle w:val="120"/>
        <w:ind w:left="1030"/>
      </w:pPr>
      <w:r>
        <w:t>91  {</w:t>
      </w:r>
    </w:p>
    <w:p w:rsidR="00D16043" w:rsidRDefault="00D16043" w:rsidP="00D16043">
      <w:pPr>
        <w:pStyle w:val="120"/>
        <w:ind w:left="1030"/>
      </w:pPr>
      <w:r>
        <w:t xml:space="preserve">92  </w:t>
      </w:r>
      <w:r>
        <w:tab/>
        <w:t>if(axi_npi_ver(npi_base_add) == 0x41)</w:t>
      </w:r>
    </w:p>
    <w:p w:rsidR="00D16043" w:rsidRDefault="00D16043" w:rsidP="00D16043">
      <w:pPr>
        <w:pStyle w:val="120"/>
        <w:ind w:left="1030"/>
      </w:pPr>
      <w:r>
        <w:t xml:space="preserve">93  </w:t>
      </w:r>
      <w:r>
        <w:tab/>
      </w:r>
      <w:r>
        <w:tab/>
        <w:t>*(char *) (npi_base_add + 0x100 + 0x8) = 0x1;</w:t>
      </w:r>
    </w:p>
    <w:p w:rsidR="00D16043" w:rsidRDefault="00D16043" w:rsidP="00D16043">
      <w:pPr>
        <w:pStyle w:val="120"/>
        <w:ind w:left="1030"/>
      </w:pPr>
      <w:r>
        <w:t xml:space="preserve">94  </w:t>
      </w:r>
    </w:p>
    <w:p w:rsidR="00D16043" w:rsidRDefault="00D16043" w:rsidP="00D16043">
      <w:pPr>
        <w:pStyle w:val="120"/>
        <w:ind w:left="1030"/>
      </w:pPr>
      <w:r>
        <w:t>95  }</w:t>
      </w:r>
    </w:p>
    <w:p w:rsidR="00D16043" w:rsidRDefault="00D16043" w:rsidP="00D16043">
      <w:pPr>
        <w:pStyle w:val="120"/>
        <w:ind w:left="1030"/>
      </w:pPr>
      <w:r>
        <w:t xml:space="preserve">96  </w:t>
      </w:r>
    </w:p>
    <w:p w:rsidR="00D16043" w:rsidRDefault="00D16043" w:rsidP="00D16043">
      <w:pPr>
        <w:pStyle w:val="120"/>
        <w:ind w:left="1030"/>
      </w:pPr>
      <w:r>
        <w:t>97  void set_axi_npi_as_rd(int npi_base_add)</w:t>
      </w:r>
    </w:p>
    <w:p w:rsidR="00D16043" w:rsidRDefault="00D16043" w:rsidP="00D16043">
      <w:pPr>
        <w:pStyle w:val="120"/>
        <w:ind w:left="1030"/>
      </w:pPr>
      <w:r>
        <w:t>98  {</w:t>
      </w:r>
    </w:p>
    <w:p w:rsidR="00D16043" w:rsidRDefault="00D16043" w:rsidP="00D16043">
      <w:pPr>
        <w:pStyle w:val="120"/>
        <w:ind w:left="1030"/>
      </w:pPr>
      <w:r>
        <w:t xml:space="preserve">99  </w:t>
      </w:r>
      <w:r>
        <w:tab/>
        <w:t>if(axi_npi_ver(npi_base_add) == 0x41)</w:t>
      </w:r>
    </w:p>
    <w:p w:rsidR="00D16043" w:rsidRDefault="00D16043" w:rsidP="00D16043">
      <w:pPr>
        <w:pStyle w:val="120"/>
        <w:ind w:left="1030"/>
      </w:pPr>
      <w:r>
        <w:t xml:space="preserve">100  </w:t>
      </w:r>
      <w:r>
        <w:tab/>
      </w:r>
      <w:r>
        <w:tab/>
        <w:t>*(char *) (npi_base_add + 0x100 + 0x8) = 0x0;</w:t>
      </w:r>
    </w:p>
    <w:p w:rsidR="00D16043" w:rsidRDefault="00D16043" w:rsidP="00D16043">
      <w:pPr>
        <w:pStyle w:val="120"/>
        <w:ind w:left="1030"/>
      </w:pPr>
      <w:r>
        <w:t>101  }</w:t>
      </w:r>
    </w:p>
    <w:p w:rsidR="00D16043" w:rsidRDefault="00D16043" w:rsidP="00D16043">
      <w:pPr>
        <w:pStyle w:val="120"/>
        <w:ind w:left="1030"/>
      </w:pPr>
      <w:r>
        <w:t xml:space="preserve">102  </w:t>
      </w:r>
    </w:p>
    <w:p w:rsidR="00D273A2" w:rsidRDefault="00D273A2" w:rsidP="00D273A2">
      <w:pPr>
        <w:pStyle w:val="af1"/>
      </w:pPr>
      <w:r>
        <w:rPr>
          <w:rFonts w:hint="eastAsia"/>
        </w:rPr>
        <w:t>NPI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D16043" w:rsidRDefault="00D16043" w:rsidP="00D16043">
      <w:pPr>
        <w:pStyle w:val="120"/>
        <w:ind w:left="1030"/>
      </w:pPr>
      <w:r>
        <w:t>103  void axi_npi_rd(int npi_base_add, int src, int cnt_burst, int cnt_repeat)</w:t>
      </w:r>
    </w:p>
    <w:p w:rsidR="00D16043" w:rsidRDefault="00D16043" w:rsidP="00D16043">
      <w:pPr>
        <w:pStyle w:val="120"/>
        <w:ind w:left="1030"/>
      </w:pPr>
      <w:r>
        <w:t>104  {</w:t>
      </w:r>
    </w:p>
    <w:p w:rsidR="00D16043" w:rsidRDefault="00D16043" w:rsidP="00D16043">
      <w:pPr>
        <w:pStyle w:val="120"/>
        <w:ind w:left="1030"/>
      </w:pPr>
      <w:r>
        <w:t>105  #define GO_CMD 0x0a</w:t>
      </w:r>
    </w:p>
    <w:p w:rsidR="00D16043" w:rsidRDefault="00D16043" w:rsidP="00D16043">
      <w:pPr>
        <w:pStyle w:val="120"/>
        <w:ind w:left="1030"/>
      </w:pPr>
      <w:r>
        <w:t xml:space="preserve">106  </w:t>
      </w:r>
      <w:r>
        <w:tab/>
        <w:t>*(char *) (npi_base_add + 0x100 + 0x0) = 0x9;</w:t>
      </w:r>
    </w:p>
    <w:p w:rsidR="00D16043" w:rsidRDefault="00D16043" w:rsidP="00D16043">
      <w:pPr>
        <w:pStyle w:val="120"/>
        <w:ind w:left="1030"/>
      </w:pPr>
      <w:r>
        <w:t xml:space="preserve">107  </w:t>
      </w:r>
      <w:r>
        <w:tab/>
        <w:t>*(short int *) (npi_base_add + 0x100 + 0x2) = cnt_burst;</w:t>
      </w:r>
    </w:p>
    <w:p w:rsidR="00D16043" w:rsidRDefault="00D16043" w:rsidP="00D16043">
      <w:pPr>
        <w:pStyle w:val="120"/>
        <w:ind w:left="1030"/>
      </w:pPr>
      <w:r>
        <w:t xml:space="preserve">108  </w:t>
      </w:r>
      <w:r>
        <w:tab/>
        <w:t>*(short int *) (npi_base_add + 0x100 + 0x6) = (src &gt;&gt; 16) &amp; 0xffff;</w:t>
      </w:r>
    </w:p>
    <w:p w:rsidR="00D16043" w:rsidRDefault="00D16043" w:rsidP="00D16043">
      <w:pPr>
        <w:pStyle w:val="120"/>
        <w:ind w:left="1030"/>
      </w:pPr>
      <w:r>
        <w:t xml:space="preserve">109  </w:t>
      </w:r>
      <w:r>
        <w:tab/>
        <w:t>*(short int *) (npi_base_add + 0x100 + 0xa) = cnt_repeat;</w:t>
      </w:r>
    </w:p>
    <w:p w:rsidR="00D16043" w:rsidRDefault="00D16043" w:rsidP="00D16043">
      <w:pPr>
        <w:pStyle w:val="120"/>
        <w:ind w:left="1030"/>
      </w:pPr>
      <w:r>
        <w:t xml:space="preserve">110  </w:t>
      </w:r>
      <w:r>
        <w:tab/>
        <w:t>*(volatile char *) (npi_base_add + 0x100 + 0xf) = (GO_CMD);</w:t>
      </w:r>
    </w:p>
    <w:p w:rsidR="00D16043" w:rsidRDefault="00D16043" w:rsidP="00D16043">
      <w:pPr>
        <w:pStyle w:val="120"/>
        <w:ind w:left="1030"/>
      </w:pPr>
      <w:r>
        <w:t xml:space="preserve">111  </w:t>
      </w:r>
      <w:r>
        <w:tab/>
        <w:t>*(volatile char *) (npi_base_add + 0x100 + 0xf) = (0x0b);</w:t>
      </w:r>
    </w:p>
    <w:p w:rsidR="00D16043" w:rsidRDefault="00D16043" w:rsidP="00D16043">
      <w:pPr>
        <w:pStyle w:val="120"/>
        <w:ind w:left="1030"/>
      </w:pPr>
      <w:r>
        <w:t>112  }</w:t>
      </w:r>
    </w:p>
    <w:p w:rsidR="00D16043" w:rsidRDefault="00D16043" w:rsidP="00D16043">
      <w:pPr>
        <w:pStyle w:val="120"/>
        <w:ind w:left="1030"/>
      </w:pPr>
      <w:r>
        <w:t xml:space="preserve">113  </w:t>
      </w:r>
    </w:p>
    <w:p w:rsidR="00D273A2" w:rsidRDefault="00D273A2" w:rsidP="00D273A2">
      <w:pPr>
        <w:pStyle w:val="af1"/>
      </w:pPr>
      <w:r>
        <w:rPr>
          <w:rFonts w:hint="eastAsia"/>
        </w:rPr>
        <w:t>NPI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쓰기</w:t>
      </w:r>
      <w:r>
        <w:rPr>
          <w:rFonts w:hint="eastAsia"/>
        </w:rPr>
        <w:t xml:space="preserve"> </w:t>
      </w:r>
      <w:r>
        <w:rPr>
          <w:rFonts w:hint="eastAsia"/>
        </w:rPr>
        <w:t>용도로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D16043" w:rsidRDefault="00D16043" w:rsidP="00D16043">
      <w:pPr>
        <w:pStyle w:val="120"/>
        <w:ind w:left="1030"/>
      </w:pPr>
      <w:r>
        <w:t>114  void axi_npi_wr(int npi_base_add, int src, int cnt_burst, int cnt_repeat)</w:t>
      </w:r>
    </w:p>
    <w:p w:rsidR="00D16043" w:rsidRDefault="00D16043" w:rsidP="00D16043">
      <w:pPr>
        <w:pStyle w:val="120"/>
        <w:ind w:left="1030"/>
      </w:pPr>
      <w:r>
        <w:t>115  {</w:t>
      </w:r>
    </w:p>
    <w:p w:rsidR="00D16043" w:rsidRDefault="00D16043" w:rsidP="00D16043">
      <w:pPr>
        <w:pStyle w:val="120"/>
        <w:ind w:left="1030"/>
      </w:pPr>
      <w:r>
        <w:t>116  #define GO_CMD 0x0a</w:t>
      </w:r>
    </w:p>
    <w:p w:rsidR="00D16043" w:rsidRDefault="00D16043" w:rsidP="00D16043">
      <w:pPr>
        <w:pStyle w:val="120"/>
        <w:ind w:left="1030"/>
      </w:pPr>
      <w:r>
        <w:t xml:space="preserve">117  </w:t>
      </w:r>
      <w:r>
        <w:tab/>
        <w:t>*(char *) (npi_base_add + 0x100 + 0x0) = 0xa;</w:t>
      </w:r>
    </w:p>
    <w:p w:rsidR="00D16043" w:rsidRDefault="00D16043" w:rsidP="00D16043">
      <w:pPr>
        <w:pStyle w:val="120"/>
        <w:ind w:left="1030"/>
      </w:pPr>
      <w:r>
        <w:t xml:space="preserve">118  </w:t>
      </w:r>
      <w:r>
        <w:tab/>
        <w:t>*(short int *) (npi_base_add + 0x100 + 0x2) = cnt_burst;</w:t>
      </w:r>
    </w:p>
    <w:p w:rsidR="00D16043" w:rsidRDefault="00D16043" w:rsidP="00D16043">
      <w:pPr>
        <w:pStyle w:val="120"/>
        <w:ind w:left="1030"/>
      </w:pPr>
      <w:r>
        <w:t xml:space="preserve">119  </w:t>
      </w:r>
      <w:r>
        <w:tab/>
        <w:t>*(short int *) (npi_base_add + 0x100 + 0x6) = (src &gt;&gt; 16) &amp; 0xffff;;</w:t>
      </w:r>
    </w:p>
    <w:p w:rsidR="00D16043" w:rsidRDefault="00D16043" w:rsidP="00D16043">
      <w:pPr>
        <w:pStyle w:val="120"/>
        <w:ind w:left="1030"/>
      </w:pPr>
      <w:r>
        <w:t xml:space="preserve">120  </w:t>
      </w:r>
      <w:r>
        <w:tab/>
        <w:t>*(short int *) (npi_base_add + 0x100 + 0xa) = cnt_repeat;</w:t>
      </w:r>
    </w:p>
    <w:p w:rsidR="00D16043" w:rsidRDefault="00D16043" w:rsidP="00D16043">
      <w:pPr>
        <w:pStyle w:val="120"/>
        <w:ind w:left="1030"/>
      </w:pPr>
      <w:r>
        <w:t xml:space="preserve">121  </w:t>
      </w:r>
      <w:r>
        <w:tab/>
        <w:t>*(volatile char *) (npi_base_add + 0x100 + 0xf) = (GO_CMD);</w:t>
      </w:r>
    </w:p>
    <w:p w:rsidR="00D16043" w:rsidRDefault="00D16043" w:rsidP="00D16043">
      <w:pPr>
        <w:pStyle w:val="120"/>
        <w:ind w:left="1030"/>
      </w:pPr>
      <w:r>
        <w:t xml:space="preserve">122  </w:t>
      </w:r>
      <w:r>
        <w:tab/>
        <w:t>*(volatile char *) (npi_base_add + 0x100 + 0xf) = (0x0b);</w:t>
      </w:r>
    </w:p>
    <w:p w:rsidR="00D16043" w:rsidRDefault="00D16043" w:rsidP="00D16043">
      <w:pPr>
        <w:pStyle w:val="120"/>
        <w:ind w:left="1030"/>
      </w:pPr>
      <w:r>
        <w:t>123  }</w:t>
      </w:r>
    </w:p>
    <w:p w:rsidR="00D16043" w:rsidRDefault="00D16043" w:rsidP="00D16043">
      <w:pPr>
        <w:pStyle w:val="120"/>
        <w:ind w:left="1030"/>
      </w:pPr>
      <w:r>
        <w:t xml:space="preserve">124  </w:t>
      </w:r>
    </w:p>
    <w:p w:rsidR="00D273A2" w:rsidRPr="00D273A2" w:rsidRDefault="00D273A2" w:rsidP="00D273A2">
      <w:pPr>
        <w:pStyle w:val="af1"/>
      </w:pPr>
      <w:r>
        <w:rPr>
          <w:rFonts w:hint="eastAsia"/>
        </w:rPr>
        <w:t>NPI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동작중인지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D16043" w:rsidRDefault="00D16043" w:rsidP="00D16043">
      <w:pPr>
        <w:pStyle w:val="120"/>
        <w:ind w:left="1030"/>
      </w:pPr>
      <w:r>
        <w:t>125  int is_axi_npi_busy(int npi_base_add)</w:t>
      </w:r>
    </w:p>
    <w:p w:rsidR="00D16043" w:rsidRDefault="00D16043" w:rsidP="00D16043">
      <w:pPr>
        <w:pStyle w:val="120"/>
        <w:ind w:left="1030"/>
      </w:pPr>
      <w:r>
        <w:t>126  {</w:t>
      </w:r>
    </w:p>
    <w:p w:rsidR="00D16043" w:rsidRDefault="00D16043" w:rsidP="00D16043">
      <w:pPr>
        <w:pStyle w:val="120"/>
        <w:ind w:left="1030"/>
      </w:pPr>
      <w:r>
        <w:t xml:space="preserve">127  </w:t>
      </w:r>
      <w:r>
        <w:tab/>
        <w:t>int *add;</w:t>
      </w:r>
    </w:p>
    <w:p w:rsidR="00D16043" w:rsidRDefault="00D16043" w:rsidP="00D16043">
      <w:pPr>
        <w:pStyle w:val="120"/>
        <w:ind w:left="1030"/>
      </w:pPr>
      <w:r>
        <w:t xml:space="preserve">128  </w:t>
      </w:r>
      <w:r>
        <w:tab/>
        <w:t>add = (unsigned int *) npi_base_add;</w:t>
      </w:r>
    </w:p>
    <w:p w:rsidR="00D16043" w:rsidRDefault="00D16043" w:rsidP="00D16043">
      <w:pPr>
        <w:pStyle w:val="120"/>
        <w:ind w:left="1030"/>
      </w:pPr>
      <w:r>
        <w:t xml:space="preserve">129  </w:t>
      </w:r>
    </w:p>
    <w:p w:rsidR="00D16043" w:rsidRDefault="00D16043" w:rsidP="00D16043">
      <w:pPr>
        <w:pStyle w:val="120"/>
        <w:ind w:left="1030"/>
      </w:pPr>
      <w:r>
        <w:t xml:space="preserve">130  </w:t>
      </w:r>
      <w:r>
        <w:tab/>
        <w:t>return ((*add &gt;&gt; 4) &amp; 0x01);</w:t>
      </w:r>
    </w:p>
    <w:p w:rsidR="00D16043" w:rsidRDefault="00D16043" w:rsidP="00D16043">
      <w:pPr>
        <w:pStyle w:val="120"/>
        <w:ind w:left="1030"/>
      </w:pPr>
      <w:r>
        <w:t>131  }</w:t>
      </w:r>
    </w:p>
    <w:p w:rsidR="00D16043" w:rsidRDefault="00D16043" w:rsidP="00D16043">
      <w:pPr>
        <w:pStyle w:val="120"/>
        <w:ind w:left="1030"/>
      </w:pPr>
      <w:r>
        <w:t xml:space="preserve">132  </w:t>
      </w:r>
    </w:p>
    <w:p w:rsidR="00D273A2" w:rsidRDefault="00D273A2" w:rsidP="00D273A2">
      <w:pPr>
        <w:pStyle w:val="af1"/>
      </w:pPr>
      <w:r>
        <w:rPr>
          <w:rFonts w:hint="eastAsia"/>
        </w:rPr>
        <w:t xml:space="preserve">NPI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state machine</w:t>
      </w:r>
      <w:r>
        <w:rPr>
          <w:rFonts w:hint="eastAsia"/>
        </w:rPr>
        <w:t>과</w:t>
      </w:r>
      <w:r>
        <w:rPr>
          <w:rFonts w:hint="eastAsia"/>
        </w:rPr>
        <w:t xml:space="preserve"> fifo</w:t>
      </w:r>
      <w:r>
        <w:rPr>
          <w:rFonts w:hint="eastAsia"/>
        </w:rPr>
        <w:t>를</w:t>
      </w:r>
      <w:r>
        <w:rPr>
          <w:rFonts w:hint="eastAsia"/>
        </w:rPr>
        <w:t xml:space="preserve"> reset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D16043" w:rsidRDefault="00D16043" w:rsidP="00D16043">
      <w:pPr>
        <w:pStyle w:val="120"/>
        <w:ind w:left="1030"/>
      </w:pPr>
      <w:r>
        <w:lastRenderedPageBreak/>
        <w:t>133  void axi_npi_reset(int npi_base_add)</w:t>
      </w:r>
    </w:p>
    <w:p w:rsidR="00D16043" w:rsidRDefault="00D16043" w:rsidP="00D16043">
      <w:pPr>
        <w:pStyle w:val="120"/>
        <w:ind w:left="1030"/>
      </w:pPr>
      <w:r>
        <w:t>134  {</w:t>
      </w:r>
    </w:p>
    <w:p w:rsidR="00D16043" w:rsidRDefault="00D16043" w:rsidP="00D16043">
      <w:pPr>
        <w:pStyle w:val="120"/>
        <w:ind w:left="1030"/>
      </w:pPr>
      <w:r>
        <w:t>135  #define SM_RESET_VALUE 0x4</w:t>
      </w:r>
    </w:p>
    <w:p w:rsidR="00D16043" w:rsidRDefault="00D16043" w:rsidP="00D16043">
      <w:pPr>
        <w:pStyle w:val="120"/>
        <w:ind w:left="1030"/>
      </w:pPr>
      <w:r>
        <w:t xml:space="preserve">136  </w:t>
      </w:r>
    </w:p>
    <w:p w:rsidR="00D16043" w:rsidRDefault="00D16043" w:rsidP="00D16043">
      <w:pPr>
        <w:pStyle w:val="120"/>
        <w:ind w:left="1030"/>
      </w:pPr>
      <w:r>
        <w:t xml:space="preserve">137  </w:t>
      </w:r>
      <w:r>
        <w:tab/>
        <w:t>*(volatile int *) (npi_base_add + 0x1c) = SM_RESET_VALUE;</w:t>
      </w:r>
    </w:p>
    <w:p w:rsidR="00D16043" w:rsidRDefault="00D16043" w:rsidP="00D16043">
      <w:pPr>
        <w:pStyle w:val="120"/>
        <w:ind w:left="1030"/>
      </w:pPr>
      <w:r>
        <w:t xml:space="preserve">138  </w:t>
      </w:r>
      <w:r>
        <w:tab/>
        <w:t>*(volatile int *) (npi_base_add + 0x1c) = 0x0;</w:t>
      </w:r>
    </w:p>
    <w:p w:rsidR="00D16043" w:rsidRDefault="00D16043" w:rsidP="00D16043">
      <w:pPr>
        <w:pStyle w:val="120"/>
        <w:ind w:left="1030"/>
      </w:pPr>
      <w:r>
        <w:t>139  }</w:t>
      </w:r>
    </w:p>
    <w:p w:rsidR="00D16043" w:rsidRDefault="00D16043" w:rsidP="00D16043">
      <w:pPr>
        <w:pStyle w:val="120"/>
        <w:ind w:left="1030"/>
      </w:pPr>
      <w:r>
        <w:t xml:space="preserve">140  </w:t>
      </w:r>
    </w:p>
    <w:p w:rsidR="00D16043" w:rsidRDefault="00D16043" w:rsidP="00D16043">
      <w:pPr>
        <w:pStyle w:val="120"/>
        <w:ind w:left="1030"/>
      </w:pPr>
      <w:r>
        <w:t>141  void axi_npi_fifo_reset(int npi_base_add)</w:t>
      </w:r>
    </w:p>
    <w:p w:rsidR="00D16043" w:rsidRDefault="00D16043" w:rsidP="00D16043">
      <w:pPr>
        <w:pStyle w:val="120"/>
        <w:ind w:left="1030"/>
      </w:pPr>
      <w:r>
        <w:t>142  {</w:t>
      </w:r>
    </w:p>
    <w:p w:rsidR="00D16043" w:rsidRDefault="00D16043" w:rsidP="00D16043">
      <w:pPr>
        <w:pStyle w:val="120"/>
        <w:ind w:left="1030"/>
      </w:pPr>
      <w:r>
        <w:t>143  #define FIFO_RESET_VALUE 0x1</w:t>
      </w:r>
    </w:p>
    <w:p w:rsidR="00D16043" w:rsidRDefault="00D16043" w:rsidP="00D16043">
      <w:pPr>
        <w:pStyle w:val="120"/>
        <w:ind w:left="1030"/>
      </w:pPr>
      <w:r>
        <w:t xml:space="preserve">144  </w:t>
      </w:r>
    </w:p>
    <w:p w:rsidR="00D16043" w:rsidRDefault="00D16043" w:rsidP="00D16043">
      <w:pPr>
        <w:pStyle w:val="120"/>
        <w:ind w:left="1030"/>
      </w:pPr>
      <w:r>
        <w:t xml:space="preserve">145  </w:t>
      </w:r>
      <w:r>
        <w:tab/>
        <w:t>*(volatile int *) (npi_base_add + 0x1c) = FIFO_RESET_VALUE;</w:t>
      </w:r>
    </w:p>
    <w:p w:rsidR="00D16043" w:rsidRDefault="00D16043" w:rsidP="00D16043">
      <w:pPr>
        <w:pStyle w:val="120"/>
        <w:ind w:left="1030"/>
      </w:pPr>
      <w:r>
        <w:t xml:space="preserve">146  </w:t>
      </w:r>
      <w:r>
        <w:tab/>
        <w:t>*(volatile int *) (npi_base_add + 0x1c) = 0x0;</w:t>
      </w:r>
    </w:p>
    <w:p w:rsidR="00D16043" w:rsidRDefault="00D16043" w:rsidP="00D16043">
      <w:pPr>
        <w:pStyle w:val="120"/>
        <w:ind w:left="1030"/>
      </w:pPr>
      <w:r>
        <w:t>147  }</w:t>
      </w:r>
    </w:p>
    <w:p w:rsidR="00D16043" w:rsidRDefault="00D16043" w:rsidP="00D16043">
      <w:pPr>
        <w:pStyle w:val="120"/>
        <w:ind w:left="1030"/>
      </w:pPr>
      <w:r>
        <w:t xml:space="preserve">148  </w:t>
      </w:r>
    </w:p>
    <w:p w:rsidR="00D16043" w:rsidRPr="00D16043" w:rsidRDefault="00D16043" w:rsidP="00D16043">
      <w:pPr>
        <w:pStyle w:val="120"/>
        <w:ind w:left="1030"/>
      </w:pPr>
      <w:r>
        <w:t>149</w:t>
      </w:r>
    </w:p>
    <w:p w:rsidR="008B2593" w:rsidRPr="008B2593" w:rsidRDefault="008B2593" w:rsidP="00D16043">
      <w:pPr>
        <w:pStyle w:val="11"/>
        <w:rPr>
          <w:lang w:val="en-US"/>
        </w:rPr>
      </w:pPr>
      <w:r w:rsidRPr="008B2593">
        <w:rPr>
          <w:rFonts w:hint="eastAsia"/>
          <w:lang w:val="en-US"/>
        </w:rPr>
        <w:lastRenderedPageBreak/>
        <w:t xml:space="preserve">Custome </w:t>
      </w:r>
      <w:r>
        <w:rPr>
          <w:rFonts w:hint="eastAsia"/>
          <w:lang w:val="en-US"/>
        </w:rPr>
        <w:t>A</w:t>
      </w:r>
      <w:r w:rsidRPr="008B2593">
        <w:rPr>
          <w:rFonts w:hint="eastAsia"/>
          <w:lang w:val="en-US"/>
        </w:rPr>
        <w:t>xi Master, NPI_V4_00_a</w:t>
      </w:r>
    </w:p>
    <w:p w:rsidR="00BE2E43" w:rsidRDefault="00102044" w:rsidP="00D16043">
      <w:pPr>
        <w:pStyle w:val="11"/>
      </w:pPr>
      <w:r w:rsidRPr="008D5D54">
        <w:rPr>
          <w:rFonts w:hint="eastAsia"/>
          <w:lang w:val="en-US"/>
        </w:rPr>
        <w:lastRenderedPageBreak/>
        <w:t xml:space="preserve"> </w:t>
      </w:r>
      <w:r>
        <w:rPr>
          <w:rFonts w:hint="eastAsia"/>
        </w:rPr>
        <w:t>PL (Programmable Logic)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</w:p>
    <w:p w:rsidR="00102044" w:rsidRDefault="00102044" w:rsidP="00102044">
      <w:pPr>
        <w:pStyle w:val="af1"/>
      </w:pPr>
      <w:r>
        <w:rPr>
          <w:rFonts w:hint="eastAsia"/>
        </w:rPr>
        <w:t>당연한</w:t>
      </w:r>
      <w:r>
        <w:rPr>
          <w:rFonts w:hint="eastAsia"/>
        </w:rPr>
        <w:t xml:space="preserve"> </w:t>
      </w:r>
      <w:r>
        <w:rPr>
          <w:rFonts w:hint="eastAsia"/>
        </w:rPr>
        <w:t>얘기</w:t>
      </w:r>
      <w:r>
        <w:rPr>
          <w:rFonts w:hint="eastAsia"/>
        </w:rPr>
        <w:t xml:space="preserve"> </w:t>
      </w:r>
      <w:r>
        <w:rPr>
          <w:rFonts w:hint="eastAsia"/>
        </w:rPr>
        <w:t>이지만</w:t>
      </w:r>
      <w:r>
        <w:rPr>
          <w:rFonts w:hint="eastAsia"/>
        </w:rPr>
        <w:t xml:space="preserve"> </w:t>
      </w:r>
      <w:r>
        <w:rPr>
          <w:rFonts w:hint="eastAsia"/>
        </w:rPr>
        <w:t>징크의</w:t>
      </w:r>
      <w:r>
        <w:rPr>
          <w:rFonts w:hint="eastAsia"/>
        </w:rPr>
        <w:t xml:space="preserve"> PS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주변장치는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콘트롤러와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모드를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전적으로</w:t>
      </w:r>
      <w:r>
        <w:rPr>
          <w:rFonts w:hint="eastAsia"/>
        </w:rPr>
        <w:t xml:space="preserve"> </w:t>
      </w:r>
      <w:r>
        <w:rPr>
          <w:rFonts w:hint="eastAsia"/>
        </w:rPr>
        <w:t>소프트웨어에</w:t>
      </w:r>
      <w:r>
        <w:rPr>
          <w:rFonts w:hint="eastAsia"/>
        </w:rPr>
        <w:t xml:space="preserve"> </w:t>
      </w:r>
      <w:r>
        <w:rPr>
          <w:rFonts w:hint="eastAsia"/>
        </w:rPr>
        <w:t>달려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개발자가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User Logic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2044" w:rsidRDefault="00102044" w:rsidP="00102044">
      <w:pPr>
        <w:pStyle w:val="af1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장에서는</w:t>
      </w:r>
      <w:r>
        <w:rPr>
          <w:rFonts w:hint="eastAsia"/>
        </w:rPr>
        <w:t xml:space="preserve"> PL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프로세서에게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요청하는</w:t>
      </w:r>
      <w:r>
        <w:rPr>
          <w:rFonts w:hint="eastAsia"/>
        </w:rPr>
        <w:t xml:space="preserve"> User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만드는지</w:t>
      </w:r>
      <w:r>
        <w:rPr>
          <w:rFonts w:hint="eastAsia"/>
        </w:rPr>
        <w:t xml:space="preserve"> </w:t>
      </w:r>
      <w:r>
        <w:rPr>
          <w:rFonts w:hint="eastAsia"/>
        </w:rPr>
        <w:t>알아보도록</w:t>
      </w:r>
      <w:r>
        <w:rPr>
          <w:rFonts w:hint="eastAsia"/>
        </w:rPr>
        <w:t xml:space="preserve"> </w:t>
      </w:r>
      <w:r>
        <w:rPr>
          <w:rFonts w:hint="eastAsia"/>
        </w:rPr>
        <w:t>하겠습니다</w:t>
      </w:r>
      <w:r>
        <w:rPr>
          <w:rFonts w:hint="eastAsia"/>
        </w:rPr>
        <w:t>.</w:t>
      </w:r>
    </w:p>
    <w:p w:rsidR="00316923" w:rsidRDefault="00316923">
      <w:pPr>
        <w:widowControl/>
        <w:wordWrap/>
        <w:autoSpaceDE/>
        <w:autoSpaceDN/>
        <w:jc w:val="left"/>
        <w:rPr>
          <w:rFonts w:ascii="Calibri" w:hAnsi="Calibri" w:cs="Calibri"/>
          <w:b/>
          <w:noProof/>
          <w:kern w:val="28"/>
          <w:sz w:val="36"/>
          <w:szCs w:val="40"/>
        </w:rPr>
      </w:pPr>
      <w:r>
        <w:br w:type="page"/>
      </w:r>
    </w:p>
    <w:p w:rsidR="008B79E1" w:rsidRDefault="008B79E1" w:rsidP="008B79E1">
      <w:pPr>
        <w:pStyle w:val="20"/>
      </w:pPr>
      <w:r>
        <w:rPr>
          <w:rFonts w:hint="eastAsia"/>
        </w:rPr>
        <w:lastRenderedPageBreak/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:rsidR="008951A4" w:rsidRDefault="008951A4" w:rsidP="00D16043">
      <w:pPr>
        <w:pStyle w:val="3"/>
      </w:pPr>
      <w:r>
        <w:rPr>
          <w:rFonts w:hint="eastAsia"/>
        </w:rPr>
        <w:t>XPS/B</w:t>
      </w:r>
      <w:r>
        <w:t>u</w:t>
      </w:r>
      <w:r>
        <w:rPr>
          <w:rFonts w:hint="eastAsia"/>
        </w:rPr>
        <w:t>s interface</w:t>
      </w:r>
    </w:p>
    <w:p w:rsidR="008951A4" w:rsidRPr="00256273" w:rsidRDefault="008951A4" w:rsidP="00256273">
      <w:pPr>
        <w:pStyle w:val="af1"/>
      </w:pPr>
      <w:r>
        <w:rPr>
          <w:rFonts w:hint="eastAsia"/>
        </w:rPr>
        <w:t>현재는</w:t>
      </w:r>
      <w:r>
        <w:rPr>
          <w:rFonts w:hint="eastAsia"/>
        </w:rPr>
        <w:t xml:space="preserve"> AXI4Lite </w:t>
      </w:r>
      <w:r>
        <w:rPr>
          <w:rFonts w:hint="eastAsia"/>
        </w:rPr>
        <w:t>버전에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GPIO</w:t>
      </w:r>
      <w:r>
        <w:rPr>
          <w:rFonts w:hint="eastAsia"/>
        </w:rPr>
        <w:t>와</w:t>
      </w:r>
      <w:r>
        <w:rPr>
          <w:rFonts w:hint="eastAsia"/>
        </w:rPr>
        <w:t xml:space="preserve"> 1</w:t>
      </w:r>
      <w:r>
        <w:rPr>
          <w:rFonts w:hint="eastAsia"/>
        </w:rPr>
        <w:t>개의</w:t>
      </w:r>
      <w:r>
        <w:rPr>
          <w:rFonts w:hint="eastAsia"/>
        </w:rPr>
        <w:t xml:space="preserve"> axi_interrupt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951A4" w:rsidRDefault="008951A4" w:rsidP="00D16043">
      <w:pPr>
        <w:pStyle w:val="af1"/>
      </w:pPr>
      <w:r>
        <w:rPr>
          <w:noProof/>
        </w:rPr>
        <w:drawing>
          <wp:inline distT="0" distB="0" distL="0" distR="0" wp14:anchorId="503A3281" wp14:editId="63B0613E">
            <wp:extent cx="5563240" cy="1700473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73373" cy="1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A4" w:rsidRDefault="008951A4" w:rsidP="00E918AB">
      <w:pPr>
        <w:pStyle w:val="3"/>
      </w:pPr>
      <w:r>
        <w:t>S</w:t>
      </w:r>
      <w:r>
        <w:rPr>
          <w:rFonts w:hint="eastAsia"/>
        </w:rPr>
        <w:t xml:space="preserve">ystem.mhs </w:t>
      </w:r>
    </w:p>
    <w:p w:rsidR="008951A4" w:rsidRDefault="008951A4" w:rsidP="00E918AB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Z706</w:t>
      </w:r>
      <w:r>
        <w:rPr>
          <w:rFonts w:hint="eastAsia"/>
        </w:rPr>
        <w:t>보드에서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추가한</w:t>
      </w:r>
      <w:r>
        <w:rPr>
          <w:rFonts w:hint="eastAsia"/>
        </w:rPr>
        <w:t xml:space="preserve"> mhs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8951A4" w:rsidRDefault="008951A4" w:rsidP="00E918AB">
      <w:pPr>
        <w:pStyle w:val="120"/>
        <w:ind w:left="1030"/>
      </w:pPr>
      <w:r>
        <w:t># ##############################################################################</w:t>
      </w:r>
    </w:p>
    <w:p w:rsidR="008951A4" w:rsidRDefault="008951A4" w:rsidP="00E918AB">
      <w:pPr>
        <w:pStyle w:val="120"/>
        <w:ind w:left="1030"/>
      </w:pPr>
      <w:r>
        <w:t># Created by Base System Builder Wizard for Xilinx EDK 14.4 Build EDK_P.49d</w:t>
      </w:r>
    </w:p>
    <w:p w:rsidR="008951A4" w:rsidRDefault="008951A4" w:rsidP="00E918AB">
      <w:pPr>
        <w:pStyle w:val="120"/>
        <w:ind w:left="1030"/>
      </w:pPr>
      <w:r>
        <w:t># Tue Mar 19 14:21:49 2013</w:t>
      </w:r>
    </w:p>
    <w:p w:rsidR="008951A4" w:rsidRDefault="008951A4" w:rsidP="00E918AB">
      <w:pPr>
        <w:pStyle w:val="120"/>
        <w:ind w:left="1030"/>
      </w:pPr>
      <w:r>
        <w:t># Target Board:  xilinx.com zc706 Rev B</w:t>
      </w:r>
    </w:p>
    <w:p w:rsidR="008951A4" w:rsidRDefault="008951A4" w:rsidP="00E918AB">
      <w:pPr>
        <w:pStyle w:val="120"/>
        <w:ind w:left="1030"/>
      </w:pPr>
      <w:r>
        <w:t># Family:    zynq</w:t>
      </w:r>
    </w:p>
    <w:p w:rsidR="008951A4" w:rsidRDefault="008951A4" w:rsidP="00E918AB">
      <w:pPr>
        <w:pStyle w:val="120"/>
        <w:ind w:left="1030"/>
      </w:pPr>
      <w:r>
        <w:t># Device:    xc7z045</w:t>
      </w:r>
    </w:p>
    <w:p w:rsidR="008951A4" w:rsidRDefault="008951A4" w:rsidP="00E918AB">
      <w:pPr>
        <w:pStyle w:val="120"/>
        <w:ind w:left="1030"/>
      </w:pPr>
      <w:r>
        <w:t># Package:   ffg900</w:t>
      </w:r>
    </w:p>
    <w:p w:rsidR="008951A4" w:rsidRDefault="008951A4" w:rsidP="00E918AB">
      <w:pPr>
        <w:pStyle w:val="120"/>
        <w:ind w:left="1030"/>
      </w:pPr>
      <w:r>
        <w:t># Speed Grade:  -1</w:t>
      </w:r>
    </w:p>
    <w:p w:rsidR="008951A4" w:rsidRDefault="008951A4" w:rsidP="00E918AB">
      <w:pPr>
        <w:pStyle w:val="120"/>
        <w:ind w:left="1030"/>
      </w:pPr>
      <w:r>
        <w:t># ##############################################################################</w:t>
      </w:r>
    </w:p>
    <w:p w:rsidR="008951A4" w:rsidRDefault="008951A4" w:rsidP="00E918AB">
      <w:pPr>
        <w:pStyle w:val="120"/>
        <w:ind w:left="1030"/>
      </w:pPr>
      <w:r>
        <w:t xml:space="preserve"> PARAMETER VERSION = 2.1.0</w:t>
      </w:r>
    </w:p>
    <w:p w:rsidR="008951A4" w:rsidRDefault="008951A4" w:rsidP="00E918AB">
      <w:pPr>
        <w:pStyle w:val="af1"/>
      </w:pPr>
      <w:r>
        <w:rPr>
          <w:rFonts w:hint="eastAsia"/>
        </w:rPr>
        <w:t>GPIO 3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8951A4" w:rsidRDefault="008951A4" w:rsidP="00E918AB">
      <w:pPr>
        <w:pStyle w:val="120"/>
        <w:ind w:left="1030"/>
      </w:pPr>
    </w:p>
    <w:p w:rsidR="008951A4" w:rsidRDefault="008951A4" w:rsidP="00E918AB">
      <w:pPr>
        <w:pStyle w:val="120"/>
        <w:ind w:left="1030"/>
      </w:pPr>
      <w:r>
        <w:t xml:space="preserve"> PORT LEDs_3Bits_TRI_O = LEDs_3Bits_TRI_O, DIR = O, VEC = [2:0]</w:t>
      </w:r>
    </w:p>
    <w:p w:rsidR="008951A4" w:rsidRDefault="008951A4" w:rsidP="00E918AB">
      <w:pPr>
        <w:pStyle w:val="120"/>
        <w:ind w:left="1030"/>
      </w:pPr>
      <w:r>
        <w:t xml:space="preserve"> PORT GPIO_SWs_TRI_IO = GPIO_SWs_TRI_IO, DIR = IO, VEC = [2:0]</w:t>
      </w:r>
    </w:p>
    <w:p w:rsidR="008951A4" w:rsidRDefault="008951A4" w:rsidP="00E918AB">
      <w:pPr>
        <w:pStyle w:val="120"/>
        <w:ind w:left="1030"/>
      </w:pPr>
      <w:r>
        <w:t xml:space="preserve"> PORT DIP_Switches_TRI_I = DIP_Switches_TRI_I, DIR = I, VEC = [3:0]</w:t>
      </w:r>
    </w:p>
    <w:p w:rsidR="008951A4" w:rsidRDefault="008951A4" w:rsidP="00E918AB">
      <w:pPr>
        <w:pStyle w:val="120"/>
        <w:ind w:left="1030"/>
      </w:pPr>
    </w:p>
    <w:p w:rsidR="008951A4" w:rsidRDefault="008951A4" w:rsidP="00256273">
      <w:pPr>
        <w:pStyle w:val="af1"/>
      </w:pPr>
      <w:r>
        <w:rPr>
          <w:rFonts w:hint="eastAsia"/>
        </w:rPr>
        <w:t>ZYNQ</w:t>
      </w:r>
      <w:r>
        <w:rPr>
          <w:rFonts w:hint="eastAsia"/>
        </w:rPr>
        <w:t>의</w:t>
      </w:r>
      <w:r>
        <w:rPr>
          <w:rFonts w:hint="eastAsia"/>
        </w:rPr>
        <w:t xml:space="preserve"> MIO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8951A4" w:rsidRDefault="008951A4" w:rsidP="00E918AB">
      <w:pPr>
        <w:pStyle w:val="120"/>
        <w:ind w:left="1030"/>
      </w:pPr>
      <w:r>
        <w:t xml:space="preserve"> PORT processing_system7_0_MIO = processing_system7_0_MIO, DIR = IO, VEC = [53:0]</w:t>
      </w:r>
    </w:p>
    <w:p w:rsidR="008951A4" w:rsidRDefault="008951A4" w:rsidP="00256273">
      <w:pPr>
        <w:pStyle w:val="af1"/>
      </w:pPr>
      <w:r>
        <w:rPr>
          <w:rFonts w:hint="eastAsia"/>
        </w:rPr>
        <w:t xml:space="preserve">DDR3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8951A4" w:rsidRDefault="008951A4" w:rsidP="00E918AB">
      <w:pPr>
        <w:pStyle w:val="120"/>
        <w:ind w:left="1030"/>
      </w:pPr>
    </w:p>
    <w:p w:rsidR="008951A4" w:rsidRDefault="008951A4" w:rsidP="00E918AB">
      <w:pPr>
        <w:pStyle w:val="120"/>
        <w:ind w:left="1030"/>
      </w:pPr>
      <w:r>
        <w:t xml:space="preserve"> PORT processing_system7_0_PS_SRSTB = processing_system7_0_PS_SRSTB, DIR = I</w:t>
      </w:r>
    </w:p>
    <w:p w:rsidR="008951A4" w:rsidRDefault="008951A4" w:rsidP="00E918AB">
      <w:pPr>
        <w:pStyle w:val="120"/>
        <w:ind w:left="1030"/>
      </w:pPr>
      <w:r>
        <w:t xml:space="preserve"> PORT processing_system7_0_PS_CLK = processing_system7_0_PS_CLK, DIR = I, SIGIS = CLK</w:t>
      </w:r>
    </w:p>
    <w:p w:rsidR="008951A4" w:rsidRDefault="008951A4" w:rsidP="00E918AB">
      <w:pPr>
        <w:pStyle w:val="120"/>
        <w:ind w:left="1030"/>
      </w:pPr>
      <w:r>
        <w:t xml:space="preserve"> PORT processing_system7_0_PS_PORB = processing_system7_0_PS_PORB, DIR = I</w:t>
      </w:r>
    </w:p>
    <w:p w:rsidR="008951A4" w:rsidRDefault="008951A4" w:rsidP="00E918AB">
      <w:pPr>
        <w:pStyle w:val="120"/>
        <w:ind w:left="1030"/>
      </w:pPr>
      <w:r>
        <w:lastRenderedPageBreak/>
        <w:t xml:space="preserve"> PORT processing_system7_0_DDR_Clk = processing_system7_0_DDR_Clk, DIR = IO, SIGIS = CLK</w:t>
      </w:r>
    </w:p>
    <w:p w:rsidR="008951A4" w:rsidRDefault="008D5D54" w:rsidP="00E918AB">
      <w:pPr>
        <w:pStyle w:val="120"/>
        <w:ind w:left="1030"/>
      </w:pPr>
      <w:r>
        <w:rPr>
          <w:rFonts w:hint="eastAsia"/>
        </w:rPr>
        <w:t>&gt;&gt;&gt;&gt;</w:t>
      </w:r>
    </w:p>
    <w:p w:rsidR="008951A4" w:rsidRDefault="008951A4" w:rsidP="00E918AB">
      <w:pPr>
        <w:pStyle w:val="120"/>
        <w:ind w:left="1030"/>
      </w:pPr>
      <w:r>
        <w:t xml:space="preserve"> PORT processing_system7_0_DDR_VRN = processing_system7_0_DDR_VRN, DIR = IO</w:t>
      </w:r>
    </w:p>
    <w:p w:rsidR="008951A4" w:rsidRDefault="008951A4" w:rsidP="00E918AB">
      <w:pPr>
        <w:pStyle w:val="120"/>
        <w:ind w:left="1030"/>
      </w:pPr>
      <w:r>
        <w:t xml:space="preserve"> PORT processing_system7_0_DDR_VRP = processing_system7_0_DDR_VRP, DIR = IO</w:t>
      </w:r>
    </w:p>
    <w:p w:rsidR="008951A4" w:rsidRDefault="008951A4" w:rsidP="00E918AB">
      <w:pPr>
        <w:pStyle w:val="120"/>
        <w:ind w:left="1030"/>
      </w:pPr>
    </w:p>
    <w:p w:rsidR="008951A4" w:rsidRDefault="008951A4" w:rsidP="00E918AB">
      <w:pPr>
        <w:pStyle w:val="120"/>
        <w:ind w:left="1030"/>
      </w:pPr>
    </w:p>
    <w:p w:rsidR="008951A4" w:rsidRDefault="008951A4" w:rsidP="00256273">
      <w:pPr>
        <w:pStyle w:val="af1"/>
      </w:pPr>
      <w:r>
        <w:rPr>
          <w:rFonts w:hint="eastAsia"/>
        </w:rPr>
        <w:t>PL</w:t>
      </w:r>
      <w:r>
        <w:rPr>
          <w:rFonts w:hint="eastAsia"/>
        </w:rPr>
        <w:t>에</w:t>
      </w:r>
      <w:r>
        <w:rPr>
          <w:rFonts w:hint="eastAsia"/>
        </w:rPr>
        <w:t xml:space="preserve"> AXI </w:t>
      </w:r>
      <w:r>
        <w:rPr>
          <w:rFonts w:hint="eastAsia"/>
        </w:rPr>
        <w:t>인터커넥터를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현재는</w:t>
      </w:r>
      <w:r>
        <w:rPr>
          <w:rFonts w:hint="eastAsia"/>
        </w:rPr>
        <w:t xml:space="preserve"> AXI4Lite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</w:p>
    <w:p w:rsidR="008951A4" w:rsidRDefault="008951A4" w:rsidP="00E918AB">
      <w:pPr>
        <w:pStyle w:val="120"/>
        <w:ind w:left="1030"/>
      </w:pPr>
      <w:r>
        <w:t>BEGIN axi_interconnect</w:t>
      </w:r>
    </w:p>
    <w:p w:rsidR="008951A4" w:rsidRDefault="008951A4" w:rsidP="00E918AB">
      <w:pPr>
        <w:pStyle w:val="120"/>
        <w:ind w:left="1030"/>
      </w:pPr>
      <w:r>
        <w:t xml:space="preserve"> PARAMETER INSTANCE = axi4lite_0</w:t>
      </w:r>
    </w:p>
    <w:p w:rsidR="008951A4" w:rsidRDefault="008951A4" w:rsidP="00E918AB">
      <w:pPr>
        <w:pStyle w:val="120"/>
        <w:ind w:left="1030"/>
      </w:pPr>
      <w:r>
        <w:t xml:space="preserve"> PARAMETER HW_VER = 1.06.a</w:t>
      </w:r>
    </w:p>
    <w:p w:rsidR="008951A4" w:rsidRDefault="008951A4" w:rsidP="00E918AB">
      <w:pPr>
        <w:pStyle w:val="120"/>
        <w:ind w:left="1030"/>
      </w:pPr>
      <w:r>
        <w:t xml:space="preserve"> PARAMETER C_INTERCONNECT_CONNECTIVITY_MODE = 0</w:t>
      </w:r>
    </w:p>
    <w:p w:rsidR="008951A4" w:rsidRDefault="008951A4" w:rsidP="00E918AB">
      <w:pPr>
        <w:pStyle w:val="120"/>
        <w:ind w:left="1030"/>
      </w:pPr>
      <w:r>
        <w:t xml:space="preserve"> PORT interconnect_aclk = processing_system7_0_FCLK_CLK0</w:t>
      </w:r>
    </w:p>
    <w:p w:rsidR="008951A4" w:rsidRDefault="008951A4" w:rsidP="00E918AB">
      <w:pPr>
        <w:pStyle w:val="120"/>
        <w:ind w:left="1030"/>
      </w:pPr>
      <w:r>
        <w:t xml:space="preserve"> PORT INTERCONNECT_ARESETN = processing_system7_0_FCLK_RESET0_N_0</w:t>
      </w:r>
    </w:p>
    <w:p w:rsidR="008951A4" w:rsidRDefault="008951A4" w:rsidP="00E918AB">
      <w:pPr>
        <w:pStyle w:val="120"/>
        <w:ind w:left="1030"/>
      </w:pPr>
      <w:r>
        <w:t>END</w:t>
      </w:r>
    </w:p>
    <w:p w:rsidR="008951A4" w:rsidRDefault="008951A4" w:rsidP="00E918AB">
      <w:pPr>
        <w:pStyle w:val="120"/>
        <w:ind w:left="1030"/>
      </w:pPr>
    </w:p>
    <w:p w:rsidR="008951A4" w:rsidRDefault="008951A4" w:rsidP="00256273">
      <w:pPr>
        <w:pStyle w:val="af1"/>
      </w:pPr>
      <w:r>
        <w:rPr>
          <w:rFonts w:hint="eastAsia"/>
        </w:rP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GPIO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모두</w:t>
      </w:r>
      <w:r>
        <w:rPr>
          <w:rFonts w:hint="eastAsia"/>
        </w:rPr>
        <w:t xml:space="preserve"> AXI4Lite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8951A4" w:rsidRDefault="008951A4" w:rsidP="00E918AB">
      <w:pPr>
        <w:pStyle w:val="120"/>
        <w:ind w:left="1030"/>
      </w:pPr>
      <w:r>
        <w:t>BEGIN axi_gpio</w:t>
      </w:r>
    </w:p>
    <w:p w:rsidR="008951A4" w:rsidRDefault="008951A4" w:rsidP="00E918AB">
      <w:pPr>
        <w:pStyle w:val="120"/>
        <w:ind w:left="1030"/>
      </w:pPr>
      <w:r>
        <w:t xml:space="preserve"> PARAMETER INSTANCE = LEDs_3Bits</w:t>
      </w:r>
    </w:p>
    <w:p w:rsidR="008951A4" w:rsidRDefault="008951A4" w:rsidP="00E918AB">
      <w:pPr>
        <w:pStyle w:val="120"/>
        <w:ind w:left="1030"/>
      </w:pPr>
      <w:r>
        <w:t xml:space="preserve"> PARAMETER HW_VER = 1.01.b</w:t>
      </w:r>
    </w:p>
    <w:p w:rsidR="008951A4" w:rsidRDefault="008951A4" w:rsidP="00E918AB">
      <w:pPr>
        <w:pStyle w:val="120"/>
        <w:ind w:left="1030"/>
      </w:pPr>
      <w:r>
        <w:t xml:space="preserve"> PARAMETER C_GPIO_WIDTH = 3</w:t>
      </w:r>
    </w:p>
    <w:p w:rsidR="008951A4" w:rsidRDefault="008951A4" w:rsidP="00E918AB">
      <w:pPr>
        <w:pStyle w:val="120"/>
        <w:ind w:left="1030"/>
      </w:pPr>
      <w:r>
        <w:t xml:space="preserve"> PARAMETER C_ALL_INPUTS = 0</w:t>
      </w:r>
    </w:p>
    <w:p w:rsidR="008951A4" w:rsidRDefault="008951A4" w:rsidP="00E918AB">
      <w:pPr>
        <w:pStyle w:val="120"/>
        <w:ind w:left="1030"/>
      </w:pPr>
      <w:r>
        <w:t xml:space="preserve"> PARAMETER C_INTERRUPT_PRESENT = 0</w:t>
      </w:r>
    </w:p>
    <w:p w:rsidR="008951A4" w:rsidRDefault="008951A4" w:rsidP="00E918AB">
      <w:pPr>
        <w:pStyle w:val="120"/>
        <w:ind w:left="1030"/>
      </w:pPr>
      <w:r>
        <w:t xml:space="preserve"> PARAMETER C_IS_DUAL = 0</w:t>
      </w:r>
    </w:p>
    <w:p w:rsidR="008951A4" w:rsidRDefault="008951A4" w:rsidP="00E918AB">
      <w:pPr>
        <w:pStyle w:val="120"/>
        <w:ind w:left="1030"/>
      </w:pPr>
      <w:r>
        <w:t xml:space="preserve"> PARAMETER C_BASEADDR = 0x41200000</w:t>
      </w:r>
    </w:p>
    <w:p w:rsidR="008951A4" w:rsidRDefault="008951A4" w:rsidP="00E918AB">
      <w:pPr>
        <w:pStyle w:val="120"/>
        <w:ind w:left="1030"/>
      </w:pPr>
      <w:r>
        <w:t xml:space="preserve"> PARAMETER C_HIGHADDR = 0x4120ffff</w:t>
      </w:r>
    </w:p>
    <w:p w:rsidR="008951A4" w:rsidRDefault="008951A4" w:rsidP="00E918AB">
      <w:pPr>
        <w:pStyle w:val="120"/>
        <w:ind w:left="1030"/>
      </w:pPr>
      <w:r>
        <w:t xml:space="preserve"> BUS_INTERFACE S_AXI = axi4lite_0</w:t>
      </w:r>
    </w:p>
    <w:p w:rsidR="008951A4" w:rsidRDefault="008951A4" w:rsidP="00E918AB">
      <w:pPr>
        <w:pStyle w:val="120"/>
        <w:ind w:left="1030"/>
      </w:pPr>
      <w:r>
        <w:t xml:space="preserve"> PORT S_AXI_ACLK = processing_system7_0_FCLK_CLK0</w:t>
      </w:r>
    </w:p>
    <w:p w:rsidR="008951A4" w:rsidRDefault="008951A4" w:rsidP="00E918AB">
      <w:pPr>
        <w:pStyle w:val="120"/>
        <w:ind w:left="1030"/>
      </w:pPr>
      <w:r>
        <w:t xml:space="preserve"> PORT GPIO_IO_O = LEDs_3Bits_TRI_O</w:t>
      </w:r>
    </w:p>
    <w:p w:rsidR="008951A4" w:rsidRDefault="008951A4" w:rsidP="00E918AB">
      <w:pPr>
        <w:pStyle w:val="120"/>
        <w:ind w:left="1030"/>
      </w:pPr>
      <w:r>
        <w:t>END</w:t>
      </w:r>
    </w:p>
    <w:p w:rsidR="008951A4" w:rsidRPr="00C165A0" w:rsidRDefault="008951A4" w:rsidP="00E918AB">
      <w:pPr>
        <w:pStyle w:val="120"/>
        <w:ind w:left="1030"/>
      </w:pPr>
    </w:p>
    <w:p w:rsidR="008951A4" w:rsidRDefault="008951A4" w:rsidP="00E918AB">
      <w:pPr>
        <w:pStyle w:val="120"/>
        <w:ind w:left="1030"/>
      </w:pPr>
      <w:r>
        <w:t>BEGIN axi_gpio</w:t>
      </w:r>
    </w:p>
    <w:p w:rsidR="008951A4" w:rsidRDefault="008951A4" w:rsidP="00E918AB">
      <w:pPr>
        <w:pStyle w:val="120"/>
        <w:ind w:left="1030"/>
      </w:pPr>
      <w:r>
        <w:t xml:space="preserve"> PARAMETER INSTANCE = GPIO_SWs</w:t>
      </w:r>
    </w:p>
    <w:p w:rsidR="008951A4" w:rsidRDefault="008951A4" w:rsidP="00E918AB">
      <w:pPr>
        <w:pStyle w:val="120"/>
        <w:ind w:left="1030"/>
      </w:pPr>
      <w:r>
        <w:t xml:space="preserve"> PARAMETER HW_VER = 1.01.b</w:t>
      </w:r>
    </w:p>
    <w:p w:rsidR="008951A4" w:rsidRDefault="008951A4" w:rsidP="00E918AB">
      <w:pPr>
        <w:pStyle w:val="120"/>
        <w:ind w:left="1030"/>
      </w:pPr>
      <w:r>
        <w:t xml:space="preserve"> PARAMETER C_GPIO_WIDTH = 3</w:t>
      </w:r>
    </w:p>
    <w:p w:rsidR="008951A4" w:rsidRDefault="008951A4" w:rsidP="00E918AB">
      <w:pPr>
        <w:pStyle w:val="120"/>
        <w:ind w:left="1030"/>
      </w:pPr>
      <w:r>
        <w:t xml:space="preserve"> PARAMETER C_ALL_INPUTS = 1</w:t>
      </w:r>
    </w:p>
    <w:p w:rsidR="008951A4" w:rsidRDefault="008951A4" w:rsidP="00E918AB">
      <w:pPr>
        <w:pStyle w:val="120"/>
        <w:ind w:left="1030"/>
      </w:pPr>
      <w:r>
        <w:t xml:space="preserve"> PARAMETER C_INTERRUPT_PRESENT = 1</w:t>
      </w:r>
    </w:p>
    <w:p w:rsidR="008951A4" w:rsidRDefault="008951A4" w:rsidP="00E918AB">
      <w:pPr>
        <w:pStyle w:val="120"/>
        <w:ind w:left="1030"/>
      </w:pPr>
      <w:r>
        <w:t xml:space="preserve"> PARAMETER C_IS_DUAL = 0</w:t>
      </w:r>
    </w:p>
    <w:p w:rsidR="008951A4" w:rsidRDefault="008951A4" w:rsidP="00E918AB">
      <w:pPr>
        <w:pStyle w:val="120"/>
        <w:ind w:left="1030"/>
      </w:pPr>
      <w:r>
        <w:t xml:space="preserve"> PARAMETER C_BASEADDR = 0x41220000</w:t>
      </w:r>
    </w:p>
    <w:p w:rsidR="008951A4" w:rsidRDefault="008951A4" w:rsidP="00E918AB">
      <w:pPr>
        <w:pStyle w:val="120"/>
        <w:ind w:left="1030"/>
      </w:pPr>
      <w:r>
        <w:t xml:space="preserve"> PARAMETER C_HIGHADDR = 0x4122ffff</w:t>
      </w:r>
    </w:p>
    <w:p w:rsidR="008951A4" w:rsidRDefault="008951A4" w:rsidP="00E918AB">
      <w:pPr>
        <w:pStyle w:val="120"/>
        <w:ind w:left="1030"/>
      </w:pPr>
      <w:r>
        <w:t xml:space="preserve"> BUS_INTERFACE S_AXI = axi4lite_0</w:t>
      </w:r>
    </w:p>
    <w:p w:rsidR="008951A4" w:rsidRDefault="008951A4" w:rsidP="00E918AB">
      <w:pPr>
        <w:pStyle w:val="120"/>
        <w:ind w:left="1030"/>
      </w:pPr>
      <w:r>
        <w:t xml:space="preserve"> PORT S_AXI_ACLK = processing_system7_0_FCLK_CLK0</w:t>
      </w:r>
    </w:p>
    <w:p w:rsidR="008951A4" w:rsidRDefault="008951A4" w:rsidP="00E918AB">
      <w:pPr>
        <w:pStyle w:val="120"/>
        <w:ind w:left="1030"/>
      </w:pPr>
      <w:r>
        <w:t xml:space="preserve"> PORT GPIO_IO = GPIO_SWs_TRI_IO</w:t>
      </w:r>
    </w:p>
    <w:p w:rsidR="008951A4" w:rsidRDefault="008951A4" w:rsidP="00E918AB">
      <w:pPr>
        <w:pStyle w:val="120"/>
        <w:ind w:left="1030"/>
      </w:pPr>
      <w:r>
        <w:t xml:space="preserve"> PORT IP2INTC_Irpt = GPIO_SWs_IP2INTC_Irpt</w:t>
      </w:r>
    </w:p>
    <w:p w:rsidR="008951A4" w:rsidRDefault="008951A4" w:rsidP="00E918AB">
      <w:pPr>
        <w:pStyle w:val="120"/>
        <w:ind w:left="1030"/>
      </w:pPr>
      <w:r>
        <w:t>END</w:t>
      </w:r>
    </w:p>
    <w:p w:rsidR="008951A4" w:rsidRDefault="008951A4" w:rsidP="00E918AB">
      <w:pPr>
        <w:pStyle w:val="120"/>
        <w:ind w:left="1030"/>
      </w:pPr>
    </w:p>
    <w:p w:rsidR="008951A4" w:rsidRDefault="008951A4" w:rsidP="00E918AB">
      <w:pPr>
        <w:pStyle w:val="120"/>
        <w:ind w:left="1030"/>
      </w:pPr>
      <w:r>
        <w:t>BEGIN axi_gpio</w:t>
      </w:r>
    </w:p>
    <w:p w:rsidR="008951A4" w:rsidRDefault="008951A4" w:rsidP="00E918AB">
      <w:pPr>
        <w:pStyle w:val="120"/>
        <w:ind w:left="1030"/>
      </w:pPr>
      <w:r>
        <w:t xml:space="preserve"> PARAMETER INSTANCE = DIP_Switches_4Bits</w:t>
      </w:r>
    </w:p>
    <w:p w:rsidR="008951A4" w:rsidRDefault="008951A4" w:rsidP="00E918AB">
      <w:pPr>
        <w:pStyle w:val="120"/>
        <w:ind w:left="1030"/>
      </w:pPr>
      <w:r>
        <w:t xml:space="preserve"> PARAMETER HW_VER = 1.01.b</w:t>
      </w:r>
    </w:p>
    <w:p w:rsidR="008951A4" w:rsidRDefault="008951A4" w:rsidP="00E918AB">
      <w:pPr>
        <w:pStyle w:val="120"/>
        <w:ind w:left="1030"/>
      </w:pPr>
      <w:r>
        <w:t xml:space="preserve"> PARAMETER C_GPIO_WIDTH = 4</w:t>
      </w:r>
    </w:p>
    <w:p w:rsidR="008951A4" w:rsidRDefault="008951A4" w:rsidP="00E918AB">
      <w:pPr>
        <w:pStyle w:val="120"/>
        <w:ind w:left="1030"/>
      </w:pPr>
      <w:r>
        <w:t xml:space="preserve"> PARAMETER C_ALL_INPUTS = 1</w:t>
      </w:r>
    </w:p>
    <w:p w:rsidR="008951A4" w:rsidRDefault="008951A4" w:rsidP="00E918AB">
      <w:pPr>
        <w:pStyle w:val="120"/>
        <w:ind w:left="1030"/>
      </w:pPr>
      <w:r>
        <w:t xml:space="preserve"> PARAMETER C_INTERRUPT_PRESENT = 0</w:t>
      </w:r>
    </w:p>
    <w:p w:rsidR="008951A4" w:rsidRDefault="008951A4" w:rsidP="00E918AB">
      <w:pPr>
        <w:pStyle w:val="120"/>
        <w:ind w:left="1030"/>
      </w:pPr>
      <w:r>
        <w:t xml:space="preserve"> PARAMETER C_IS_DUAL = 0</w:t>
      </w:r>
    </w:p>
    <w:p w:rsidR="008951A4" w:rsidRDefault="008951A4" w:rsidP="00E918AB">
      <w:pPr>
        <w:pStyle w:val="120"/>
        <w:ind w:left="1030"/>
      </w:pPr>
      <w:r>
        <w:t xml:space="preserve"> PARAMETER C_BASEADDR = 0x41240000</w:t>
      </w:r>
    </w:p>
    <w:p w:rsidR="008951A4" w:rsidRDefault="008951A4" w:rsidP="00E918AB">
      <w:pPr>
        <w:pStyle w:val="120"/>
        <w:ind w:left="1030"/>
      </w:pPr>
      <w:r>
        <w:t xml:space="preserve"> PARAMETER C_HIGHADDR = 0x4124ffff</w:t>
      </w:r>
    </w:p>
    <w:p w:rsidR="008951A4" w:rsidRDefault="008951A4" w:rsidP="00E918AB">
      <w:pPr>
        <w:pStyle w:val="120"/>
        <w:ind w:left="1030"/>
      </w:pPr>
      <w:r>
        <w:t xml:space="preserve"> BUS_INTERFACE S_AXI = axi4lite_0</w:t>
      </w:r>
    </w:p>
    <w:p w:rsidR="008951A4" w:rsidRDefault="008951A4" w:rsidP="00E918AB">
      <w:pPr>
        <w:pStyle w:val="120"/>
        <w:ind w:left="1030"/>
      </w:pPr>
      <w:r>
        <w:t xml:space="preserve"> PORT S_AXI_ACLK = processing_system7_0_FCLK_CLK0</w:t>
      </w:r>
    </w:p>
    <w:p w:rsidR="008951A4" w:rsidRDefault="008951A4" w:rsidP="00E918AB">
      <w:pPr>
        <w:pStyle w:val="120"/>
        <w:ind w:left="1030"/>
      </w:pPr>
      <w:r>
        <w:t xml:space="preserve"> PORT GPIO_IO_I = DIP_Switches_TRI_I</w:t>
      </w:r>
    </w:p>
    <w:p w:rsidR="008951A4" w:rsidRDefault="008951A4" w:rsidP="00E918AB">
      <w:pPr>
        <w:pStyle w:val="120"/>
        <w:ind w:left="1030"/>
      </w:pPr>
      <w:r>
        <w:t>END</w:t>
      </w:r>
    </w:p>
    <w:p w:rsidR="008951A4" w:rsidRDefault="008951A4" w:rsidP="00E918AB">
      <w:pPr>
        <w:pStyle w:val="120"/>
        <w:ind w:left="1030"/>
      </w:pPr>
    </w:p>
    <w:p w:rsidR="008D5D54" w:rsidRDefault="008D5D54" w:rsidP="00256273">
      <w:pPr>
        <w:pStyle w:val="af1"/>
      </w:pPr>
      <w:r>
        <w:rPr>
          <w:rFonts w:hint="eastAsia"/>
        </w:rPr>
        <w:t>PS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주변장치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UART1 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사용하도록</w:t>
      </w:r>
      <w:r>
        <w:rPr>
          <w:rFonts w:hint="eastAsia"/>
        </w:rPr>
        <w:t xml:space="preserve"> </w:t>
      </w:r>
      <w:r>
        <w:rPr>
          <w:rFonts w:hint="eastAsia"/>
        </w:rPr>
        <w:t>정했습니다</w:t>
      </w:r>
      <w:r>
        <w:rPr>
          <w:rFonts w:hint="eastAsia"/>
        </w:rPr>
        <w:t>.</w:t>
      </w:r>
    </w:p>
    <w:p w:rsidR="008951A4" w:rsidRDefault="008951A4" w:rsidP="00E918AB">
      <w:pPr>
        <w:pStyle w:val="120"/>
        <w:ind w:left="1030"/>
      </w:pPr>
      <w:r>
        <w:lastRenderedPageBreak/>
        <w:t>BEGIN processing_system7</w:t>
      </w:r>
    </w:p>
    <w:p w:rsidR="008951A4" w:rsidRDefault="008951A4" w:rsidP="00E918AB">
      <w:pPr>
        <w:pStyle w:val="120"/>
        <w:ind w:left="1030"/>
      </w:pPr>
      <w:r>
        <w:t xml:space="preserve"> PARAMETER INSTANCE = processing_system7_0</w:t>
      </w:r>
    </w:p>
    <w:p w:rsidR="008951A4" w:rsidRDefault="008951A4" w:rsidP="00E918AB">
      <w:pPr>
        <w:pStyle w:val="120"/>
        <w:ind w:left="1030"/>
      </w:pPr>
      <w:r>
        <w:t xml:space="preserve"> PARAMETER HW_VER = 4.02.a</w:t>
      </w:r>
    </w:p>
    <w:p w:rsidR="008951A4" w:rsidRDefault="008951A4" w:rsidP="00E918AB">
      <w:pPr>
        <w:pStyle w:val="120"/>
        <w:ind w:left="1030"/>
      </w:pPr>
      <w:r>
        <w:t xml:space="preserve"> PARAMETER C_DDR_RAM_HIGHADDR = 0x3FFFFFFF</w:t>
      </w:r>
    </w:p>
    <w:p w:rsidR="008951A4" w:rsidRDefault="008951A4" w:rsidP="00E918AB">
      <w:pPr>
        <w:pStyle w:val="120"/>
        <w:ind w:left="1030"/>
      </w:pPr>
      <w:r>
        <w:t xml:space="preserve"> PARAMETER C_USE_M_AXI_GP0 = 1</w:t>
      </w:r>
    </w:p>
    <w:p w:rsidR="008951A4" w:rsidRDefault="008951A4" w:rsidP="00E918AB">
      <w:pPr>
        <w:pStyle w:val="120"/>
        <w:ind w:left="1030"/>
      </w:pPr>
      <w:r>
        <w:t xml:space="preserve"> PARAMETER C_S_AXI_HP0_HIGHADDR = 0x1FFFFFFF</w:t>
      </w:r>
    </w:p>
    <w:p w:rsidR="008951A4" w:rsidRDefault="008951A4" w:rsidP="00E918AB">
      <w:pPr>
        <w:pStyle w:val="120"/>
        <w:ind w:left="1030"/>
      </w:pPr>
      <w:r>
        <w:t xml:space="preserve"> PARAMETER C_EN_EMIO_CAN0 = 0</w:t>
      </w:r>
    </w:p>
    <w:p w:rsidR="008951A4" w:rsidRDefault="008951A4" w:rsidP="00E918AB">
      <w:pPr>
        <w:pStyle w:val="120"/>
        <w:ind w:left="1030"/>
      </w:pPr>
      <w:r>
        <w:t xml:space="preserve"> PARAMETER C_EN_EMIO_CAN1 = 0</w:t>
      </w:r>
    </w:p>
    <w:p w:rsidR="008951A4" w:rsidRDefault="008D5D54" w:rsidP="00E918AB">
      <w:pPr>
        <w:pStyle w:val="120"/>
        <w:ind w:left="1030"/>
      </w:pPr>
      <w:r>
        <w:rPr>
          <w:rFonts w:hint="eastAsia"/>
        </w:rPr>
        <w:t>&gt;&gt;&gt;</w:t>
      </w:r>
    </w:p>
    <w:p w:rsidR="008951A4" w:rsidRDefault="008951A4" w:rsidP="00E918AB">
      <w:pPr>
        <w:pStyle w:val="120"/>
        <w:ind w:left="1030"/>
      </w:pPr>
      <w:r>
        <w:t xml:space="preserve"> PARAMETER C_EN_EMIO_UART1 = 0</w:t>
      </w:r>
    </w:p>
    <w:p w:rsidR="008951A4" w:rsidRDefault="008951A4" w:rsidP="00E918AB">
      <w:pPr>
        <w:pStyle w:val="120"/>
        <w:ind w:left="1030"/>
      </w:pPr>
      <w:r>
        <w:t xml:space="preserve"> PARAMETER C_EN_EMIO_MODEM_UART0 = 0</w:t>
      </w:r>
    </w:p>
    <w:p w:rsidR="008951A4" w:rsidRDefault="008951A4" w:rsidP="00E918AB">
      <w:pPr>
        <w:pStyle w:val="120"/>
        <w:ind w:left="1030"/>
      </w:pPr>
      <w:r>
        <w:t xml:space="preserve"> PARAMETER C_EN_EMIO_MODEM_UART1 = 0</w:t>
      </w:r>
    </w:p>
    <w:p w:rsidR="008951A4" w:rsidRDefault="008951A4" w:rsidP="00E918AB">
      <w:pPr>
        <w:pStyle w:val="120"/>
        <w:ind w:left="1030"/>
      </w:pPr>
      <w:r>
        <w:t xml:space="preserve"> PARAMETER C_EN_EMIO_WDT = 0</w:t>
      </w:r>
    </w:p>
    <w:p w:rsidR="008951A4" w:rsidRDefault="008951A4" w:rsidP="00E918AB">
      <w:pPr>
        <w:pStyle w:val="120"/>
        <w:ind w:left="1030"/>
      </w:pPr>
      <w:r>
        <w:t xml:space="preserve"> PARAMETER C_EMIO_GPIO_WIDTH = 64</w:t>
      </w:r>
    </w:p>
    <w:p w:rsidR="008951A4" w:rsidRDefault="008951A4" w:rsidP="00E918AB">
      <w:pPr>
        <w:pStyle w:val="120"/>
        <w:ind w:left="1030"/>
      </w:pPr>
      <w:r>
        <w:t xml:space="preserve"> PARAMETER C_EN_QSPI = 0</w:t>
      </w:r>
    </w:p>
    <w:p w:rsidR="008951A4" w:rsidRDefault="008D5D54" w:rsidP="00E918AB">
      <w:pPr>
        <w:pStyle w:val="120"/>
        <w:ind w:left="1030"/>
      </w:pPr>
      <w:r>
        <w:rPr>
          <w:rFonts w:hint="eastAsia"/>
        </w:rPr>
        <w:t>&gt;&gt;&gt;</w:t>
      </w:r>
    </w:p>
    <w:p w:rsidR="008951A4" w:rsidRDefault="008951A4" w:rsidP="00E918AB">
      <w:pPr>
        <w:pStyle w:val="120"/>
        <w:ind w:left="1030"/>
      </w:pPr>
      <w:r>
        <w:t xml:space="preserve"> PARAMETER C_EN_UART0 = 0</w:t>
      </w:r>
    </w:p>
    <w:p w:rsidR="008951A4" w:rsidRDefault="008951A4" w:rsidP="00E918AB">
      <w:pPr>
        <w:pStyle w:val="120"/>
        <w:ind w:left="1030"/>
      </w:pPr>
      <w:r>
        <w:t xml:space="preserve"> PARAMETER C_EN_UART1 = 1</w:t>
      </w:r>
    </w:p>
    <w:p w:rsidR="008951A4" w:rsidRDefault="008951A4" w:rsidP="00E918AB">
      <w:pPr>
        <w:pStyle w:val="120"/>
        <w:ind w:left="1030"/>
      </w:pPr>
      <w:r>
        <w:t xml:space="preserve"> PARAMETER C_EN_MODEM_UART0 = 0</w:t>
      </w:r>
    </w:p>
    <w:p w:rsidR="008951A4" w:rsidRDefault="008951A4" w:rsidP="00E918AB">
      <w:pPr>
        <w:pStyle w:val="120"/>
        <w:ind w:left="1030"/>
      </w:pPr>
      <w:r>
        <w:t xml:space="preserve"> PARAMETER C_EN_MODEM_UART1 = 0</w:t>
      </w:r>
    </w:p>
    <w:p w:rsidR="008951A4" w:rsidRDefault="008951A4" w:rsidP="00E918AB">
      <w:pPr>
        <w:pStyle w:val="120"/>
        <w:ind w:left="1030"/>
      </w:pPr>
      <w:r>
        <w:t xml:space="preserve"> PARAMETER C_EN_USB0 = 0</w:t>
      </w:r>
    </w:p>
    <w:p w:rsidR="008951A4" w:rsidRDefault="008951A4" w:rsidP="00E918AB">
      <w:pPr>
        <w:pStyle w:val="120"/>
        <w:ind w:left="1030"/>
      </w:pPr>
      <w:r>
        <w:t xml:space="preserve"> PARAMETER C_EN_USB1 = 0</w:t>
      </w:r>
    </w:p>
    <w:p w:rsidR="008951A4" w:rsidRDefault="008951A4" w:rsidP="00E918AB">
      <w:pPr>
        <w:pStyle w:val="120"/>
        <w:ind w:left="1030"/>
      </w:pPr>
      <w:r>
        <w:t xml:space="preserve"> PARAMETER C_EN_WDT = 0</w:t>
      </w:r>
    </w:p>
    <w:p w:rsidR="008951A4" w:rsidRDefault="008951A4" w:rsidP="00E918AB">
      <w:pPr>
        <w:pStyle w:val="120"/>
        <w:ind w:left="1030"/>
      </w:pPr>
      <w:r>
        <w:t xml:space="preserve"> PARAMETER C_EN_DDR = 1</w:t>
      </w:r>
    </w:p>
    <w:p w:rsidR="008951A4" w:rsidRDefault="008951A4" w:rsidP="00E918AB">
      <w:pPr>
        <w:pStyle w:val="120"/>
        <w:ind w:left="1030"/>
      </w:pPr>
      <w:r>
        <w:t xml:space="preserve"> PARAMETER C_EN_GPIO = 0</w:t>
      </w:r>
    </w:p>
    <w:p w:rsidR="008951A4" w:rsidRDefault="008951A4" w:rsidP="00E918AB">
      <w:pPr>
        <w:pStyle w:val="120"/>
        <w:ind w:left="1030"/>
      </w:pPr>
      <w:r>
        <w:t xml:space="preserve"> PARAMETER C_FCLK_CLK0_FREQ = 50000000</w:t>
      </w:r>
    </w:p>
    <w:p w:rsidR="008951A4" w:rsidRDefault="008951A4" w:rsidP="00E918AB">
      <w:pPr>
        <w:pStyle w:val="120"/>
        <w:ind w:left="1030"/>
      </w:pPr>
      <w:r>
        <w:t xml:space="preserve"> PARAMETER C_FCLK_CLK1_FREQ = 50000000</w:t>
      </w:r>
    </w:p>
    <w:p w:rsidR="008951A4" w:rsidRDefault="008951A4" w:rsidP="00E918AB">
      <w:pPr>
        <w:pStyle w:val="120"/>
        <w:ind w:left="1030"/>
      </w:pPr>
      <w:r>
        <w:t xml:space="preserve"> PARAMETER C_FCLK_CLK2_FREQ = 50000000</w:t>
      </w:r>
    </w:p>
    <w:p w:rsidR="008951A4" w:rsidRDefault="008951A4" w:rsidP="00E918AB">
      <w:pPr>
        <w:pStyle w:val="120"/>
        <w:ind w:left="1030"/>
      </w:pPr>
      <w:r>
        <w:t xml:space="preserve"> PARAMETER C_FCLK_CLK3_FREQ = 50000000</w:t>
      </w:r>
    </w:p>
    <w:p w:rsidR="008951A4" w:rsidRDefault="008951A4" w:rsidP="00E918AB">
      <w:pPr>
        <w:pStyle w:val="120"/>
        <w:ind w:left="1030"/>
      </w:pPr>
      <w:r>
        <w:t xml:space="preserve"> PARAMETER C_EN_EMIO_GPIO = 0</w:t>
      </w:r>
    </w:p>
    <w:p w:rsidR="008951A4" w:rsidRDefault="008951A4" w:rsidP="00E918AB">
      <w:pPr>
        <w:pStyle w:val="120"/>
        <w:ind w:left="1030"/>
      </w:pPr>
      <w:r>
        <w:t xml:space="preserve"> BUS_INTERFACE M_AXI_GP0 = axi4lite_0</w:t>
      </w:r>
    </w:p>
    <w:p w:rsidR="008951A4" w:rsidRDefault="008951A4" w:rsidP="00E918AB">
      <w:pPr>
        <w:pStyle w:val="120"/>
        <w:ind w:left="1030"/>
      </w:pPr>
      <w:r>
        <w:t xml:space="preserve"> PORT MIO = processing_system7_0_MIO</w:t>
      </w:r>
    </w:p>
    <w:p w:rsidR="008951A4" w:rsidRDefault="008951A4" w:rsidP="00E918AB">
      <w:pPr>
        <w:pStyle w:val="120"/>
        <w:ind w:left="1030"/>
      </w:pPr>
      <w:r>
        <w:t xml:space="preserve"> PORT PS_SRSTB = processing_system7_0_PS_SRSTB</w:t>
      </w:r>
    </w:p>
    <w:p w:rsidR="008951A4" w:rsidRDefault="008951A4" w:rsidP="00E918AB">
      <w:pPr>
        <w:pStyle w:val="120"/>
        <w:ind w:left="1030"/>
      </w:pPr>
      <w:r>
        <w:t xml:space="preserve"> PORT PS_CLK = processing_system7_0_PS_CLK</w:t>
      </w:r>
    </w:p>
    <w:p w:rsidR="008951A4" w:rsidRDefault="008D5D54" w:rsidP="00E918AB">
      <w:pPr>
        <w:pStyle w:val="120"/>
        <w:ind w:left="1030"/>
      </w:pPr>
      <w:r>
        <w:rPr>
          <w:rFonts w:hint="eastAsia"/>
        </w:rPr>
        <w:t>&gt;&gt;&gt;</w:t>
      </w:r>
    </w:p>
    <w:p w:rsidR="008951A4" w:rsidRDefault="008951A4" w:rsidP="00E918AB">
      <w:pPr>
        <w:pStyle w:val="120"/>
        <w:ind w:left="1030"/>
      </w:pPr>
      <w:r>
        <w:t xml:space="preserve"> PORT DDR_VRP = processing_system7_0_DDR_VRP</w:t>
      </w:r>
    </w:p>
    <w:p w:rsidR="008951A4" w:rsidRDefault="008951A4" w:rsidP="00E918AB">
      <w:pPr>
        <w:pStyle w:val="120"/>
        <w:ind w:left="1030"/>
      </w:pPr>
      <w:r>
        <w:t xml:space="preserve"> PORT FCLK_CLK0 = processing_system7_0_FCLK_CLK0</w:t>
      </w:r>
    </w:p>
    <w:p w:rsidR="008951A4" w:rsidRDefault="008951A4" w:rsidP="00E918AB">
      <w:pPr>
        <w:pStyle w:val="120"/>
        <w:ind w:left="1030"/>
      </w:pPr>
      <w:r>
        <w:t xml:space="preserve"> PORT FCLK_RESET0_N = processing_system7_0_FCLK_RESET0_N_0</w:t>
      </w:r>
    </w:p>
    <w:p w:rsidR="008951A4" w:rsidRDefault="008951A4" w:rsidP="00E918AB">
      <w:pPr>
        <w:pStyle w:val="120"/>
        <w:ind w:left="1030"/>
      </w:pPr>
      <w:r>
        <w:t xml:space="preserve"> PORT M_AXI_GP0_ACLK = processing_system7_0_FCLK_CLK0</w:t>
      </w:r>
    </w:p>
    <w:p w:rsidR="008951A4" w:rsidRDefault="008951A4" w:rsidP="00256273">
      <w:pPr>
        <w:pStyle w:val="af1"/>
      </w:pPr>
      <w:r>
        <w:rPr>
          <w:rFonts w:hint="eastAsia"/>
        </w:rPr>
        <w:t>프로세서</w:t>
      </w:r>
      <w:r>
        <w:rPr>
          <w:rFonts w:hint="eastAsia"/>
        </w:rPr>
        <w:t xml:space="preserve"> </w:t>
      </w:r>
      <w:r>
        <w:rPr>
          <w:rFonts w:hint="eastAsia"/>
        </w:rPr>
        <w:t>블록에는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16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인터럽트를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그중에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인터럽트소스를</w:t>
      </w:r>
      <w:r>
        <w:rPr>
          <w:rFonts w:hint="eastAsia"/>
        </w:rPr>
        <w:t xml:space="preserve"> </w:t>
      </w:r>
      <w:r>
        <w:rPr>
          <w:rFonts w:hint="eastAsia"/>
        </w:rPr>
        <w:t>사용하는데</w:t>
      </w:r>
      <w:r>
        <w:rPr>
          <w:rFonts w:hint="eastAsia"/>
        </w:rP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axi_interrupt IP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소스이고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GPIO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032271" w:rsidRDefault="00032271" w:rsidP="00536D10">
      <w:pPr>
        <w:pStyle w:val="af1"/>
      </w:pPr>
      <w:r>
        <w:rPr>
          <w:rFonts w:hint="eastAsia"/>
        </w:rPr>
        <w:t>이때는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숫자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써주면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 xml:space="preserve"> </w:t>
      </w:r>
      <w:r>
        <w:rPr>
          <w:rFonts w:hint="eastAsia"/>
        </w:rPr>
        <w:t>숫자와</w:t>
      </w:r>
      <w:r>
        <w:rPr>
          <w:rFonts w:hint="eastAsia"/>
        </w:rPr>
        <w:t xml:space="preserve"> mhs </w:t>
      </w:r>
      <w:r>
        <w:rPr>
          <w:rFonts w:hint="eastAsia"/>
        </w:rPr>
        <w:t>관계는</w:t>
      </w:r>
      <w:r>
        <w:rPr>
          <w:rFonts w:hint="eastAsia"/>
        </w:rPr>
        <w:t xml:space="preserve"> </w:t>
      </w:r>
      <w:r>
        <w:rPr>
          <w:rFonts w:hint="eastAsia"/>
        </w:rPr>
        <w:t>왼쪽부터</w:t>
      </w:r>
      <w:r>
        <w:rPr>
          <w:rFonts w:hint="eastAsia"/>
        </w:rPr>
        <w:t xml:space="preserve"> 91, 90, 89, 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 w:rsidR="00536D10">
        <w:rPr>
          <w:rFonts w:hint="eastAsia"/>
        </w:rPr>
        <w:t xml:space="preserve">. </w:t>
      </w:r>
    </w:p>
    <w:p w:rsidR="00032271" w:rsidRDefault="00032271" w:rsidP="00032271">
      <w:pPr>
        <w:pStyle w:val="120"/>
        <w:ind w:left="1030"/>
      </w:pPr>
      <w:r>
        <w:t>PORT IRQ_F2P = DIP_Switches_TRI_I[0] &amp; axi_interrupt_0_IP2INTC_Irpt</w:t>
      </w:r>
    </w:p>
    <w:p w:rsidR="00032271" w:rsidRDefault="00032271" w:rsidP="00032271">
      <w:pPr>
        <w:pStyle w:val="af1"/>
      </w:pPr>
    </w:p>
    <w:p w:rsidR="00032271" w:rsidRPr="00256273" w:rsidRDefault="00536D10" w:rsidP="00256273">
      <w:pPr>
        <w:pStyle w:val="af1"/>
      </w:pPr>
      <w:r>
        <w:rPr>
          <w:rFonts w:hint="eastAsia"/>
        </w:rPr>
        <w:t>따라서</w:t>
      </w:r>
      <w:r>
        <w:rPr>
          <w:rFonts w:hint="eastAsia"/>
        </w:rPr>
        <w:t xml:space="preserve"> DIP Switch </w:t>
      </w:r>
      <w:r>
        <w:rPr>
          <w:rFonts w:hint="eastAsia"/>
        </w:rPr>
        <w:t>입력은</w:t>
      </w:r>
      <w:r>
        <w:rPr>
          <w:rFonts w:hint="eastAsia"/>
        </w:rPr>
        <w:t xml:space="preserve"> 91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나머지는</w:t>
      </w:r>
      <w:r>
        <w:rPr>
          <w:rFonts w:hint="eastAsia"/>
        </w:rPr>
        <w:t xml:space="preserve"> 90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번호와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참고하세요</w:t>
      </w:r>
    </w:p>
    <w:p w:rsidR="008951A4" w:rsidRDefault="008951A4" w:rsidP="00E918AB">
      <w:pPr>
        <w:pStyle w:val="120"/>
        <w:ind w:left="1030"/>
      </w:pPr>
      <w:r>
        <w:t xml:space="preserve"> PORT IRQ_F2P = DIP_Switches_TRI_I[0] &amp; axi_interrupt_0_IP2INTC_Irpt</w:t>
      </w:r>
    </w:p>
    <w:p w:rsidR="008951A4" w:rsidRDefault="008951A4" w:rsidP="00E918AB">
      <w:pPr>
        <w:pStyle w:val="120"/>
        <w:ind w:left="1030"/>
      </w:pPr>
      <w:r>
        <w:t>END</w:t>
      </w:r>
    </w:p>
    <w:p w:rsidR="008951A4" w:rsidRDefault="008951A4" w:rsidP="00E918AB">
      <w:pPr>
        <w:pStyle w:val="120"/>
        <w:ind w:left="1030"/>
      </w:pPr>
    </w:p>
    <w:p w:rsidR="008951A4" w:rsidRDefault="008951A4" w:rsidP="00256273">
      <w:pPr>
        <w:pStyle w:val="af1"/>
      </w:pPr>
      <w:r>
        <w:rPr>
          <w:rFonts w:hint="eastAsia"/>
        </w:rPr>
        <w:lastRenderedPageBreak/>
        <w:t>완성된</w:t>
      </w:r>
      <w:r>
        <w:rPr>
          <w:rFonts w:hint="eastAsia"/>
        </w:rPr>
        <w:t xml:space="preserve"> axi_interrupt IP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8951A4" w:rsidRDefault="008951A4" w:rsidP="00E918AB">
      <w:pPr>
        <w:pStyle w:val="120"/>
        <w:ind w:left="1030"/>
      </w:pPr>
      <w:r>
        <w:t>BEGIN axi_interrupt</w:t>
      </w:r>
    </w:p>
    <w:p w:rsidR="008951A4" w:rsidRDefault="008951A4" w:rsidP="00E918AB">
      <w:pPr>
        <w:pStyle w:val="120"/>
        <w:ind w:left="1030"/>
      </w:pPr>
      <w:r>
        <w:t xml:space="preserve"> PARAMETER INSTANCE = axi_interrupt_0</w:t>
      </w:r>
    </w:p>
    <w:p w:rsidR="008951A4" w:rsidRDefault="008951A4" w:rsidP="00E918AB">
      <w:pPr>
        <w:pStyle w:val="120"/>
        <w:ind w:left="1030"/>
      </w:pPr>
      <w:r>
        <w:t xml:space="preserve"> PARAMETER HW_VER = 1.00.a</w:t>
      </w:r>
    </w:p>
    <w:p w:rsidR="008951A4" w:rsidRDefault="008951A4" w:rsidP="00E918AB">
      <w:pPr>
        <w:pStyle w:val="120"/>
        <w:ind w:left="1030"/>
      </w:pPr>
      <w:r>
        <w:t xml:space="preserve"> PARAMETER C_BASEADDR = 0x74200000</w:t>
      </w:r>
    </w:p>
    <w:p w:rsidR="008951A4" w:rsidRDefault="008951A4" w:rsidP="00E918AB">
      <w:pPr>
        <w:pStyle w:val="120"/>
        <w:ind w:left="1030"/>
      </w:pPr>
      <w:r>
        <w:t xml:space="preserve"> PARAMETER C_HIGHADDR = 0x7420ffff</w:t>
      </w:r>
    </w:p>
    <w:p w:rsidR="008951A4" w:rsidRDefault="008951A4" w:rsidP="00E918AB">
      <w:pPr>
        <w:pStyle w:val="120"/>
        <w:ind w:left="1030"/>
      </w:pPr>
      <w:r>
        <w:t xml:space="preserve"> PARAMETER C_INTERRUPT_PRESENT = 1</w:t>
      </w:r>
    </w:p>
    <w:p w:rsidR="008951A4" w:rsidRDefault="008951A4" w:rsidP="00E918AB">
      <w:pPr>
        <w:pStyle w:val="120"/>
        <w:ind w:left="1030"/>
      </w:pPr>
      <w:r>
        <w:t xml:space="preserve"> BUS_INTERFACE S_AXI = axi4lite_0</w:t>
      </w:r>
    </w:p>
    <w:p w:rsidR="008951A4" w:rsidRDefault="008951A4" w:rsidP="00E918AB">
      <w:pPr>
        <w:pStyle w:val="120"/>
        <w:ind w:left="1030"/>
      </w:pPr>
      <w:r>
        <w:t xml:space="preserve"> PORT S_AXI_ACLK = processing_system7_0_FCLK_CLK0</w:t>
      </w:r>
    </w:p>
    <w:p w:rsidR="008951A4" w:rsidRDefault="008951A4" w:rsidP="00256273">
      <w:pPr>
        <w:pStyle w:val="af1"/>
      </w:pP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핀이</w:t>
      </w:r>
      <w:r>
        <w:rPr>
          <w:rFonts w:hint="eastAsia"/>
        </w:rPr>
        <w:t xml:space="preserve"> </w:t>
      </w:r>
      <w:r>
        <w:rPr>
          <w:rFonts w:hint="eastAsia"/>
        </w:rPr>
        <w:t>추가되어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951A4" w:rsidRDefault="008951A4" w:rsidP="00E918AB">
      <w:pPr>
        <w:pStyle w:val="120"/>
        <w:ind w:left="1030"/>
      </w:pPr>
      <w:r>
        <w:t xml:space="preserve"> PORT IP2INTC_Irpt = axi_interrupt_0_IP2INTC_Irpt</w:t>
      </w:r>
    </w:p>
    <w:p w:rsidR="008951A4" w:rsidRPr="00E918AB" w:rsidRDefault="008951A4" w:rsidP="00E918AB">
      <w:pPr>
        <w:pStyle w:val="120"/>
        <w:ind w:left="1030"/>
      </w:pPr>
      <w:r>
        <w:t>END</w:t>
      </w:r>
    </w:p>
    <w:p w:rsidR="00BE2E43" w:rsidRPr="00E918AB" w:rsidRDefault="008B79E1" w:rsidP="00E918AB">
      <w:pPr>
        <w:pStyle w:val="3"/>
      </w:pPr>
      <w:r>
        <w:rPr>
          <w:rFonts w:hint="eastAsia"/>
        </w:rPr>
        <w:t>Axi_interrupt/</w:t>
      </w:r>
      <w:r w:rsidR="00BE2E43">
        <w:t>U</w:t>
      </w:r>
      <w:r w:rsidR="00BE2E43">
        <w:rPr>
          <w:rFonts w:hint="eastAsia"/>
        </w:rPr>
        <w:t>ser_logic.vhd</w:t>
      </w:r>
    </w:p>
    <w:p w:rsidR="00BE2E43" w:rsidRPr="00D16043" w:rsidRDefault="00BE2E43" w:rsidP="00D16043">
      <w:pPr>
        <w:pStyle w:val="af1"/>
      </w:pPr>
      <w:r>
        <w:rPr>
          <w:rFonts w:hint="eastAsia"/>
        </w:rPr>
        <w:t>인터럽트를</w:t>
      </w:r>
      <w:r>
        <w:rPr>
          <w:rFonts w:hint="eastAsia"/>
        </w:rPr>
        <w:t xml:space="preserve"> </w:t>
      </w:r>
      <w:r>
        <w:rPr>
          <w:rFonts w:hint="eastAsia"/>
        </w:rPr>
        <w:t>발생시키기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user logic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</w:p>
    <w:p w:rsidR="00BE2E43" w:rsidRDefault="00BE2E43" w:rsidP="00D16043">
      <w:pPr>
        <w:pStyle w:val="120"/>
        <w:ind w:left="1030"/>
      </w:pPr>
    </w:p>
    <w:p w:rsidR="00BE2E43" w:rsidRDefault="00BE2E43" w:rsidP="00D16043">
      <w:pPr>
        <w:pStyle w:val="120"/>
        <w:ind w:left="1030"/>
      </w:pPr>
      <w:r>
        <w:rPr>
          <w:rFonts w:hint="eastAsia"/>
        </w:rPr>
        <w:t>&gt;&gt;&gt;&gt;</w:t>
      </w:r>
    </w:p>
    <w:p w:rsidR="00BE2E43" w:rsidRDefault="00BE2E43" w:rsidP="00D16043">
      <w:pPr>
        <w:pStyle w:val="120"/>
        <w:ind w:left="1030"/>
      </w:pPr>
    </w:p>
    <w:p w:rsidR="00BE2E43" w:rsidRDefault="00BE2E43" w:rsidP="00D16043">
      <w:pPr>
        <w:pStyle w:val="120"/>
        <w:ind w:left="1030"/>
      </w:pPr>
      <w:r>
        <w:t xml:space="preserve">85  </w:t>
      </w:r>
    </w:p>
    <w:p w:rsidR="00BE2E43" w:rsidRDefault="00BE2E43" w:rsidP="00D16043">
      <w:pPr>
        <w:pStyle w:val="120"/>
        <w:ind w:left="1030"/>
      </w:pPr>
      <w:r>
        <w:t>86  entity user_logic is</w:t>
      </w:r>
    </w:p>
    <w:p w:rsidR="00BE2E43" w:rsidRDefault="00BE2E43" w:rsidP="00D16043">
      <w:pPr>
        <w:pStyle w:val="120"/>
        <w:ind w:left="1030"/>
      </w:pPr>
      <w:r>
        <w:t>87    generic</w:t>
      </w:r>
    </w:p>
    <w:p w:rsidR="00BE2E43" w:rsidRDefault="00BE2E43" w:rsidP="00D16043">
      <w:pPr>
        <w:pStyle w:val="120"/>
        <w:ind w:left="1030"/>
      </w:pPr>
      <w:r>
        <w:t>88    (</w:t>
      </w:r>
    </w:p>
    <w:p w:rsidR="00BE2E43" w:rsidRDefault="00BE2E43" w:rsidP="00D16043">
      <w:pPr>
        <w:pStyle w:val="120"/>
        <w:ind w:left="1030"/>
      </w:pPr>
      <w:r>
        <w:t>89      -- ADD USER GENERICS BELOW THIS LINE ---------------</w:t>
      </w:r>
    </w:p>
    <w:p w:rsidR="00BE2E43" w:rsidRDefault="00BE2E43" w:rsidP="00D16043">
      <w:pPr>
        <w:pStyle w:val="120"/>
        <w:ind w:left="1030"/>
      </w:pPr>
      <w:r>
        <w:t>90      --USER generics added here</w:t>
      </w:r>
    </w:p>
    <w:p w:rsidR="00BE2E43" w:rsidRDefault="00BE2E43" w:rsidP="00D16043">
      <w:pPr>
        <w:pStyle w:val="120"/>
        <w:ind w:left="1030"/>
      </w:pPr>
      <w:r>
        <w:t>91      -- ADD USER GENERICS ABOVE THIS LINE ---------------</w:t>
      </w:r>
    </w:p>
    <w:p w:rsidR="00BE2E43" w:rsidRDefault="00BE2E43" w:rsidP="00D16043">
      <w:pPr>
        <w:pStyle w:val="120"/>
        <w:ind w:left="1030"/>
      </w:pPr>
      <w:r>
        <w:t xml:space="preserve">92  </w:t>
      </w:r>
    </w:p>
    <w:p w:rsidR="00BE2E43" w:rsidRDefault="00BE2E43" w:rsidP="00D16043">
      <w:pPr>
        <w:pStyle w:val="120"/>
        <w:ind w:left="1030"/>
      </w:pPr>
      <w:r>
        <w:t>93      -- DO NOT EDIT BELOW THIS LINE ---------------------</w:t>
      </w:r>
    </w:p>
    <w:p w:rsidR="00BE2E43" w:rsidRDefault="00BE2E43" w:rsidP="00D16043">
      <w:pPr>
        <w:pStyle w:val="120"/>
        <w:ind w:left="1030"/>
      </w:pPr>
      <w:r>
        <w:t>94      -- Bus protocol parameters, do not add to or delete</w:t>
      </w:r>
    </w:p>
    <w:p w:rsidR="00BE2E43" w:rsidRDefault="00BE2E43" w:rsidP="00D16043">
      <w:pPr>
        <w:pStyle w:val="120"/>
        <w:ind w:left="1030"/>
      </w:pPr>
      <w:r>
        <w:t>95      C_SLV_DWIDTH                   : integer              := 32;</w:t>
      </w:r>
    </w:p>
    <w:p w:rsidR="00BE2E43" w:rsidRDefault="00BE2E43" w:rsidP="00D16043">
      <w:pPr>
        <w:pStyle w:val="120"/>
        <w:ind w:left="1030"/>
      </w:pPr>
      <w:r>
        <w:t>96      C_NUM_REG                      : integer              := 4;</w:t>
      </w:r>
    </w:p>
    <w:p w:rsidR="00BE2E43" w:rsidRDefault="00BE2E43" w:rsidP="00D16043">
      <w:pPr>
        <w:pStyle w:val="120"/>
        <w:ind w:left="1030"/>
      </w:pPr>
      <w:r>
        <w:t>97      C_NUM_INTR                     : integer              := 2</w:t>
      </w:r>
    </w:p>
    <w:p w:rsidR="00BE2E43" w:rsidRDefault="00BE2E43" w:rsidP="00D16043">
      <w:pPr>
        <w:pStyle w:val="120"/>
        <w:ind w:left="1030"/>
      </w:pPr>
      <w:r>
        <w:t>98      -- DO NOT EDIT ABOVE THIS LINE ---------------------</w:t>
      </w:r>
    </w:p>
    <w:p w:rsidR="00BE2E43" w:rsidRDefault="00BE2E43" w:rsidP="00D16043">
      <w:pPr>
        <w:pStyle w:val="120"/>
        <w:ind w:left="1030"/>
      </w:pPr>
      <w:r>
        <w:t>99    );</w:t>
      </w:r>
    </w:p>
    <w:p w:rsidR="00BE2E43" w:rsidRDefault="00BE2E43" w:rsidP="00D16043">
      <w:pPr>
        <w:pStyle w:val="120"/>
        <w:ind w:left="1030"/>
      </w:pPr>
      <w:r>
        <w:t>100    port</w:t>
      </w:r>
    </w:p>
    <w:p w:rsidR="00BE2E43" w:rsidRDefault="00BE2E43" w:rsidP="00D16043">
      <w:pPr>
        <w:pStyle w:val="120"/>
        <w:ind w:left="1030"/>
      </w:pPr>
      <w:r>
        <w:t>101    (</w:t>
      </w:r>
    </w:p>
    <w:p w:rsidR="00BE2E43" w:rsidRDefault="00BE2E43" w:rsidP="00D16043">
      <w:pPr>
        <w:pStyle w:val="120"/>
        <w:ind w:left="1030"/>
      </w:pPr>
      <w:r>
        <w:t>102      -- ADD USER PORTS BELOW THIS LINE ------------------</w:t>
      </w:r>
    </w:p>
    <w:p w:rsidR="00BE2E43" w:rsidRDefault="00BE2E43" w:rsidP="00D16043">
      <w:pPr>
        <w:pStyle w:val="120"/>
        <w:ind w:left="1030"/>
      </w:pPr>
      <w:r>
        <w:t>103      --USER ports added here</w:t>
      </w:r>
    </w:p>
    <w:p w:rsidR="00BE2E43" w:rsidRDefault="00BE2E43" w:rsidP="00D16043">
      <w:pPr>
        <w:pStyle w:val="120"/>
        <w:ind w:left="1030"/>
      </w:pPr>
      <w:r>
        <w:t>104      -- ADD USER PORTS ABOVE THIS LINE ------------------</w:t>
      </w:r>
    </w:p>
    <w:p w:rsidR="00BE2E43" w:rsidRDefault="00BE2E43" w:rsidP="00D16043">
      <w:pPr>
        <w:pStyle w:val="120"/>
        <w:ind w:left="1030"/>
      </w:pPr>
      <w:r>
        <w:t xml:space="preserve">105  </w:t>
      </w:r>
    </w:p>
    <w:p w:rsidR="00BE2E43" w:rsidRDefault="00BE2E43" w:rsidP="00D16043">
      <w:pPr>
        <w:pStyle w:val="120"/>
        <w:ind w:left="1030"/>
      </w:pPr>
      <w:r>
        <w:t>106      -- DO NOT EDIT BELOW THIS LINE ---------------------</w:t>
      </w:r>
    </w:p>
    <w:p w:rsidR="00BE2E43" w:rsidRDefault="00BE2E43" w:rsidP="00D16043">
      <w:pPr>
        <w:pStyle w:val="120"/>
        <w:ind w:left="1030"/>
      </w:pPr>
      <w:r>
        <w:t>107      -- Bus protocol ports, do not add to or delete</w:t>
      </w:r>
    </w:p>
    <w:p w:rsidR="00BE2E43" w:rsidRDefault="00BE2E43" w:rsidP="00D16043">
      <w:pPr>
        <w:pStyle w:val="120"/>
        <w:ind w:left="1030"/>
      </w:pPr>
      <w:r>
        <w:t>108      Bus2IP_Clk                     : in  std_logic;</w:t>
      </w:r>
    </w:p>
    <w:p w:rsidR="00BE2E43" w:rsidRDefault="00BE2E43" w:rsidP="00D16043">
      <w:pPr>
        <w:pStyle w:val="120"/>
        <w:ind w:left="1030"/>
      </w:pPr>
      <w:r>
        <w:t>109      Bus2IP_Reset                   : in  std_logic;</w:t>
      </w:r>
    </w:p>
    <w:p w:rsidR="00BE2E43" w:rsidRDefault="00BE2E43" w:rsidP="00D16043">
      <w:pPr>
        <w:pStyle w:val="120"/>
        <w:ind w:left="1030"/>
      </w:pPr>
      <w:r>
        <w:t>110      Bus2IP_Data                    : in  std_logic_vector(0 to C_SLV_DWIDTH-1);</w:t>
      </w:r>
    </w:p>
    <w:p w:rsidR="00BE2E43" w:rsidRDefault="00BE2E43" w:rsidP="00D16043">
      <w:pPr>
        <w:pStyle w:val="120"/>
        <w:ind w:left="1030"/>
      </w:pPr>
      <w:r>
        <w:t>111      Bus2IP_BE                      : in  std_logic_vector(0 to C_SLV_DWIDTH/8-1);</w:t>
      </w:r>
    </w:p>
    <w:p w:rsidR="00BE2E43" w:rsidRDefault="00BE2E43" w:rsidP="00D16043">
      <w:pPr>
        <w:pStyle w:val="120"/>
        <w:ind w:left="1030"/>
      </w:pPr>
      <w:r>
        <w:t>112      Bus2IP_RdCE                    : in  std_logic_vector(0 to C_NUM_REG-1);</w:t>
      </w:r>
    </w:p>
    <w:p w:rsidR="00BE2E43" w:rsidRDefault="00BE2E43" w:rsidP="00D16043">
      <w:pPr>
        <w:pStyle w:val="120"/>
        <w:ind w:left="1030"/>
      </w:pPr>
      <w:r>
        <w:t>113      Bus2IP_WrCE                    : in  std_logic_vector(0 to C_NUM_REG-1);</w:t>
      </w:r>
    </w:p>
    <w:p w:rsidR="00BE2E43" w:rsidRDefault="00BE2E43" w:rsidP="00D16043">
      <w:pPr>
        <w:pStyle w:val="120"/>
        <w:ind w:left="1030"/>
      </w:pPr>
      <w:r>
        <w:t>114      IP2Bus_Data                    : out std_logic_vector(0 to C_SLV_DWIDTH-1);</w:t>
      </w:r>
    </w:p>
    <w:p w:rsidR="00BE2E43" w:rsidRDefault="00BE2E43" w:rsidP="00D16043">
      <w:pPr>
        <w:pStyle w:val="120"/>
        <w:ind w:left="1030"/>
      </w:pPr>
      <w:r>
        <w:t>115      IP2Bus_RdAck                   : out std_logic;</w:t>
      </w:r>
    </w:p>
    <w:p w:rsidR="00BE2E43" w:rsidRDefault="00BE2E43" w:rsidP="00D16043">
      <w:pPr>
        <w:pStyle w:val="120"/>
        <w:ind w:left="1030"/>
      </w:pPr>
      <w:r>
        <w:t>116      IP2Bus_WrAck                   : out std_logic;</w:t>
      </w:r>
    </w:p>
    <w:p w:rsidR="00BE2E43" w:rsidRDefault="00BE2E43" w:rsidP="00D16043">
      <w:pPr>
        <w:pStyle w:val="120"/>
        <w:ind w:left="1030"/>
      </w:pPr>
      <w:r>
        <w:t>117      IP2Bus_Error                   : out std_logic;</w:t>
      </w:r>
    </w:p>
    <w:p w:rsidR="00BE2E43" w:rsidRDefault="00BE2E43" w:rsidP="00D16043">
      <w:pPr>
        <w:pStyle w:val="af1"/>
      </w:pP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포트가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E2E43" w:rsidRDefault="00BE2E43" w:rsidP="00D16043">
      <w:pPr>
        <w:pStyle w:val="120"/>
        <w:ind w:left="1030"/>
      </w:pPr>
      <w:r>
        <w:t>118      IP2Bus_IntrEvent               : out std_logic_vector(0 to C_NUM_INTR-1)</w:t>
      </w:r>
    </w:p>
    <w:p w:rsidR="00BE2E43" w:rsidRDefault="00BE2E43" w:rsidP="00D16043">
      <w:pPr>
        <w:pStyle w:val="120"/>
        <w:ind w:left="1030"/>
      </w:pPr>
      <w:r>
        <w:t>119      -- DO NOT EDIT ABOVE THIS LINE ---------------------</w:t>
      </w:r>
    </w:p>
    <w:p w:rsidR="00BE2E43" w:rsidRDefault="00BE2E43" w:rsidP="00D16043">
      <w:pPr>
        <w:pStyle w:val="120"/>
        <w:ind w:left="1030"/>
      </w:pPr>
      <w:r>
        <w:lastRenderedPageBreak/>
        <w:t>120    );</w:t>
      </w:r>
    </w:p>
    <w:p w:rsidR="00BE2E43" w:rsidRDefault="00BE2E43" w:rsidP="00D16043">
      <w:pPr>
        <w:pStyle w:val="120"/>
        <w:ind w:left="1030"/>
      </w:pPr>
      <w:r>
        <w:t xml:space="preserve">121  </w:t>
      </w:r>
    </w:p>
    <w:p w:rsidR="00BE2E43" w:rsidRDefault="00BE2E43" w:rsidP="00D16043">
      <w:pPr>
        <w:pStyle w:val="120"/>
        <w:ind w:left="1030"/>
      </w:pPr>
      <w:r>
        <w:t>122    attribute MAX_FANOUT : string;</w:t>
      </w:r>
    </w:p>
    <w:p w:rsidR="00BE2E43" w:rsidRDefault="00BE2E43" w:rsidP="00D16043">
      <w:pPr>
        <w:pStyle w:val="120"/>
        <w:ind w:left="1030"/>
      </w:pPr>
      <w:r>
        <w:t>123    attribute SIGIS : string;</w:t>
      </w:r>
    </w:p>
    <w:p w:rsidR="00BE2E43" w:rsidRDefault="00BE2E43" w:rsidP="00D16043">
      <w:pPr>
        <w:pStyle w:val="120"/>
        <w:ind w:left="1030"/>
      </w:pPr>
      <w:r>
        <w:t xml:space="preserve">124  </w:t>
      </w:r>
    </w:p>
    <w:p w:rsidR="00BE2E43" w:rsidRDefault="00BE2E43" w:rsidP="00D16043">
      <w:pPr>
        <w:pStyle w:val="120"/>
        <w:ind w:left="1030"/>
      </w:pPr>
      <w:r>
        <w:t>125    attribute SIGIS of Bus2IP_Clk    : signal is "CLK";</w:t>
      </w:r>
    </w:p>
    <w:p w:rsidR="00BE2E43" w:rsidRDefault="00BE2E43" w:rsidP="00D16043">
      <w:pPr>
        <w:pStyle w:val="120"/>
        <w:ind w:left="1030"/>
      </w:pPr>
      <w:r>
        <w:t>126    attribute SIGIS of Bus2IP_Reset  : signal is "RST";</w:t>
      </w:r>
    </w:p>
    <w:p w:rsidR="00BE2E43" w:rsidRDefault="00BE2E43" w:rsidP="00D16043">
      <w:pPr>
        <w:pStyle w:val="120"/>
        <w:ind w:left="1030"/>
      </w:pPr>
      <w:r>
        <w:t xml:space="preserve">127  </w:t>
      </w:r>
    </w:p>
    <w:p w:rsidR="00BE2E43" w:rsidRDefault="00BE2E43" w:rsidP="00D16043">
      <w:pPr>
        <w:pStyle w:val="120"/>
        <w:ind w:left="1030"/>
      </w:pPr>
      <w:r>
        <w:t>128  end entity user_logic;</w:t>
      </w:r>
    </w:p>
    <w:p w:rsidR="00BE2E43" w:rsidRDefault="00BE2E43" w:rsidP="00D16043">
      <w:pPr>
        <w:pStyle w:val="120"/>
        <w:ind w:left="1030"/>
      </w:pPr>
      <w:r>
        <w:t xml:space="preserve">129  </w:t>
      </w:r>
    </w:p>
    <w:p w:rsidR="00BE2E43" w:rsidRDefault="00BE2E43" w:rsidP="00D16043">
      <w:pPr>
        <w:pStyle w:val="120"/>
        <w:ind w:left="1030"/>
      </w:pPr>
      <w:r>
        <w:t>130  ------------------------------------------------------------------------------</w:t>
      </w:r>
    </w:p>
    <w:p w:rsidR="00BE2E43" w:rsidRDefault="00BE2E43" w:rsidP="00D16043">
      <w:pPr>
        <w:pStyle w:val="120"/>
        <w:ind w:left="1030"/>
      </w:pPr>
      <w:r>
        <w:t>131  -- Architecture section</w:t>
      </w:r>
    </w:p>
    <w:p w:rsidR="00BE2E43" w:rsidRDefault="00BE2E43" w:rsidP="00D16043">
      <w:pPr>
        <w:pStyle w:val="120"/>
        <w:ind w:left="1030"/>
      </w:pPr>
      <w:r>
        <w:t>132  ------------------------------------------------------------------------------</w:t>
      </w:r>
    </w:p>
    <w:p w:rsidR="00BE2E43" w:rsidRDefault="00BE2E43" w:rsidP="00D16043">
      <w:pPr>
        <w:pStyle w:val="120"/>
        <w:ind w:left="1030"/>
      </w:pPr>
      <w:r>
        <w:t xml:space="preserve">133  </w:t>
      </w:r>
    </w:p>
    <w:p w:rsidR="00BE2E43" w:rsidRDefault="00BE2E43" w:rsidP="00D16043">
      <w:pPr>
        <w:pStyle w:val="120"/>
        <w:ind w:left="1030"/>
      </w:pPr>
      <w:r>
        <w:t>134  architecture IMP of user_logic is</w:t>
      </w:r>
    </w:p>
    <w:p w:rsidR="00BE2E43" w:rsidRDefault="00BE2E43" w:rsidP="00D16043">
      <w:pPr>
        <w:pStyle w:val="120"/>
        <w:ind w:left="1030"/>
      </w:pPr>
      <w:r>
        <w:t xml:space="preserve">135  </w:t>
      </w:r>
    </w:p>
    <w:p w:rsidR="00BE2E43" w:rsidRDefault="00BE2E43" w:rsidP="00D16043">
      <w:pPr>
        <w:pStyle w:val="120"/>
        <w:ind w:left="1030"/>
      </w:pPr>
      <w:r>
        <w:t>136    --USER signal declarations added here, as needed for user logic</w:t>
      </w:r>
    </w:p>
    <w:p w:rsidR="00BE2E43" w:rsidRDefault="00BE2E43" w:rsidP="00D16043">
      <w:pPr>
        <w:pStyle w:val="120"/>
        <w:ind w:left="1030"/>
      </w:pPr>
      <w:r>
        <w:t xml:space="preserve">137  </w:t>
      </w:r>
    </w:p>
    <w:p w:rsidR="00BE2E43" w:rsidRDefault="00BE2E43" w:rsidP="00D16043">
      <w:pPr>
        <w:pStyle w:val="120"/>
        <w:ind w:left="1030"/>
      </w:pPr>
      <w:r>
        <w:t>138    ------------------------------------------</w:t>
      </w:r>
    </w:p>
    <w:p w:rsidR="00BE2E43" w:rsidRDefault="00BE2E43" w:rsidP="00D16043">
      <w:pPr>
        <w:pStyle w:val="120"/>
        <w:ind w:left="1030"/>
      </w:pPr>
      <w:r>
        <w:t>139    -- Signals for user logic slave model s/w accessible register example</w:t>
      </w:r>
    </w:p>
    <w:p w:rsidR="00BE2E43" w:rsidRDefault="00BE2E43" w:rsidP="00D16043">
      <w:pPr>
        <w:pStyle w:val="120"/>
        <w:ind w:left="1030"/>
      </w:pPr>
      <w:r>
        <w:t>140    ------------------------------------------</w:t>
      </w:r>
    </w:p>
    <w:p w:rsidR="00BE2E43" w:rsidRDefault="00BE2E43" w:rsidP="00D16043">
      <w:pPr>
        <w:pStyle w:val="120"/>
        <w:ind w:left="1030"/>
      </w:pPr>
      <w:r>
        <w:t>141    signal slv_reg0                       : std_logic_vector(0 to C_SLV_DWIDTH-1);</w:t>
      </w:r>
    </w:p>
    <w:p w:rsidR="00BE2E43" w:rsidRDefault="00BE2E43" w:rsidP="00D16043">
      <w:pPr>
        <w:pStyle w:val="120"/>
        <w:ind w:left="1030"/>
      </w:pPr>
      <w:r>
        <w:t>142    signal slv_reg1                       : std_logic_vector(0 to C_SLV_DWIDTH-1);</w:t>
      </w:r>
    </w:p>
    <w:p w:rsidR="00BE2E43" w:rsidRDefault="00BE2E43" w:rsidP="00D16043">
      <w:pPr>
        <w:pStyle w:val="120"/>
        <w:ind w:left="1030"/>
      </w:pPr>
      <w:r>
        <w:t>143    signal slv_reg2                       : std_logic_vector(0 to C_SLV_DWIDTH-1);</w:t>
      </w:r>
    </w:p>
    <w:p w:rsidR="00BE2E43" w:rsidRDefault="00BE2E43" w:rsidP="00D16043">
      <w:pPr>
        <w:pStyle w:val="120"/>
        <w:ind w:left="1030"/>
      </w:pPr>
      <w:r>
        <w:t>144    signal slv_reg3                       : std_logic_vector(0 to C_SLV_DWIDTH-1);</w:t>
      </w:r>
    </w:p>
    <w:p w:rsidR="00BE2E43" w:rsidRDefault="00BE2E43" w:rsidP="00D16043">
      <w:pPr>
        <w:pStyle w:val="120"/>
        <w:ind w:left="1030"/>
      </w:pPr>
      <w:r>
        <w:t>145    signal slv_reg_write_sel              : std_logic_vector(0 to 3);</w:t>
      </w:r>
    </w:p>
    <w:p w:rsidR="00BE2E43" w:rsidRDefault="00BE2E43" w:rsidP="00D16043">
      <w:pPr>
        <w:pStyle w:val="120"/>
        <w:ind w:left="1030"/>
      </w:pPr>
      <w:r>
        <w:t>146    signal slv_reg_read_sel               : std_logic_vector(0 to 3);</w:t>
      </w:r>
    </w:p>
    <w:p w:rsidR="00BE2E43" w:rsidRDefault="00BE2E43" w:rsidP="00D16043">
      <w:pPr>
        <w:pStyle w:val="120"/>
        <w:ind w:left="1030"/>
      </w:pPr>
      <w:r>
        <w:t>147    signal slv_ip2bus_data                : std_logic_vector(0 to C_SLV_DWIDTH-1);</w:t>
      </w:r>
    </w:p>
    <w:p w:rsidR="00BE2E43" w:rsidRDefault="00BE2E43" w:rsidP="00D16043">
      <w:pPr>
        <w:pStyle w:val="120"/>
        <w:ind w:left="1030"/>
      </w:pPr>
      <w:r>
        <w:t>148    signal slv_read_ack                   : std_logic;</w:t>
      </w:r>
    </w:p>
    <w:p w:rsidR="00BE2E43" w:rsidRDefault="00BE2E43" w:rsidP="00D16043">
      <w:pPr>
        <w:pStyle w:val="120"/>
        <w:ind w:left="1030"/>
      </w:pPr>
      <w:r>
        <w:t>149    signal slv_write_ack                  : std_logic;</w:t>
      </w:r>
    </w:p>
    <w:p w:rsidR="00BE2E43" w:rsidRDefault="00BE2E43" w:rsidP="00D16043">
      <w:pPr>
        <w:pStyle w:val="120"/>
        <w:ind w:left="1030"/>
      </w:pPr>
      <w:r>
        <w:t xml:space="preserve">150  </w:t>
      </w:r>
    </w:p>
    <w:p w:rsidR="00BE2E43" w:rsidRDefault="00BE2E43" w:rsidP="00D16043">
      <w:pPr>
        <w:pStyle w:val="120"/>
        <w:ind w:left="1030"/>
      </w:pPr>
      <w:r>
        <w:t>151    ------------------------------------------</w:t>
      </w:r>
    </w:p>
    <w:p w:rsidR="00BE2E43" w:rsidRDefault="00BE2E43" w:rsidP="00D16043">
      <w:pPr>
        <w:pStyle w:val="120"/>
        <w:ind w:left="1030"/>
      </w:pPr>
      <w:r>
        <w:t>152    -- Signals for user logic interrupt example</w:t>
      </w:r>
    </w:p>
    <w:p w:rsidR="00BE2E43" w:rsidRDefault="00BE2E43" w:rsidP="00D16043">
      <w:pPr>
        <w:pStyle w:val="120"/>
        <w:ind w:left="1030"/>
      </w:pPr>
      <w:r>
        <w:t>153    ------------------------------------------</w:t>
      </w:r>
    </w:p>
    <w:p w:rsidR="00BE2E43" w:rsidRDefault="00BE2E43" w:rsidP="00D16043">
      <w:pPr>
        <w:pStyle w:val="120"/>
        <w:ind w:left="1030"/>
      </w:pPr>
      <w:r>
        <w:t>154    signal intr_counter                   : std_logic_vector(0 to C_NUM_INTR-1);</w:t>
      </w:r>
    </w:p>
    <w:p w:rsidR="00BE2E43" w:rsidRDefault="00BE2E43" w:rsidP="00D16043">
      <w:pPr>
        <w:pStyle w:val="120"/>
        <w:ind w:left="1030"/>
      </w:pPr>
      <w:r>
        <w:t xml:space="preserve">155  </w:t>
      </w:r>
    </w:p>
    <w:p w:rsidR="00BE2E43" w:rsidRDefault="00BE2E43" w:rsidP="00D16043">
      <w:pPr>
        <w:pStyle w:val="120"/>
        <w:ind w:left="1030"/>
      </w:pPr>
      <w:r>
        <w:t>156  begin</w:t>
      </w:r>
    </w:p>
    <w:p w:rsidR="00BE2E43" w:rsidRDefault="00BE2E43" w:rsidP="00D16043">
      <w:pPr>
        <w:pStyle w:val="120"/>
        <w:ind w:left="1030"/>
      </w:pPr>
      <w:r>
        <w:t xml:space="preserve">157  </w:t>
      </w:r>
    </w:p>
    <w:p w:rsidR="00BE2E43" w:rsidRDefault="00BE2E43" w:rsidP="00D16043">
      <w:pPr>
        <w:pStyle w:val="120"/>
        <w:ind w:left="1030"/>
      </w:pPr>
    </w:p>
    <w:p w:rsidR="00BE2E43" w:rsidRDefault="00BE2E43" w:rsidP="00D16043">
      <w:pPr>
        <w:pStyle w:val="120"/>
        <w:ind w:left="1030"/>
      </w:pPr>
      <w:r>
        <w:rPr>
          <w:rFonts w:hint="eastAsia"/>
        </w:rPr>
        <w:t>&gt;&gt;&gt;&gt;&gt;&gt;</w:t>
      </w:r>
    </w:p>
    <w:p w:rsidR="00BE2E43" w:rsidRDefault="00BE2E43" w:rsidP="00D16043">
      <w:pPr>
        <w:pStyle w:val="120"/>
        <w:ind w:left="1030"/>
      </w:pPr>
    </w:p>
    <w:p w:rsidR="00BE2E43" w:rsidRDefault="00BE2E43" w:rsidP="00D16043">
      <w:pPr>
        <w:pStyle w:val="120"/>
        <w:ind w:left="1030"/>
      </w:pPr>
    </w:p>
    <w:p w:rsidR="00BE2E43" w:rsidRDefault="00BE2E43" w:rsidP="00D16043">
      <w:pPr>
        <w:pStyle w:val="af1"/>
      </w:pPr>
      <w:r>
        <w:rPr>
          <w:rFonts w:hint="eastAsia"/>
        </w:rPr>
        <w:t>인터럽트를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카운터를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인터럽트가</w:t>
      </w:r>
      <w:r>
        <w:rPr>
          <w:rFonts w:hint="eastAsia"/>
        </w:rPr>
        <w:t xml:space="preserve"> </w:t>
      </w:r>
      <w:r>
        <w:rPr>
          <w:rFonts w:hint="eastAsia"/>
        </w:rPr>
        <w:t>발생하도록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BE2E43" w:rsidRDefault="00BE2E43" w:rsidP="00D16043">
      <w:pPr>
        <w:pStyle w:val="120"/>
        <w:ind w:left="1030"/>
      </w:pPr>
      <w:r>
        <w:t>240    ------------------------------------------</w:t>
      </w:r>
    </w:p>
    <w:p w:rsidR="00BE2E43" w:rsidRDefault="00BE2E43" w:rsidP="00D16043">
      <w:pPr>
        <w:pStyle w:val="120"/>
        <w:ind w:left="1030"/>
      </w:pPr>
      <w:r>
        <w:t>241    -- Example code to generate user logic interrupts</w:t>
      </w:r>
    </w:p>
    <w:p w:rsidR="00BE2E43" w:rsidRDefault="00BE2E43" w:rsidP="00D16043">
      <w:pPr>
        <w:pStyle w:val="120"/>
        <w:ind w:left="1030"/>
      </w:pPr>
      <w:r>
        <w:t xml:space="preserve">242    -- </w:t>
      </w:r>
    </w:p>
    <w:p w:rsidR="00BE2E43" w:rsidRDefault="00BE2E43" w:rsidP="00D16043">
      <w:pPr>
        <w:pStyle w:val="120"/>
        <w:ind w:left="1030"/>
      </w:pPr>
      <w:r>
        <w:t>243    -- Note:</w:t>
      </w:r>
    </w:p>
    <w:p w:rsidR="00BE2E43" w:rsidRDefault="00BE2E43" w:rsidP="00D16043">
      <w:pPr>
        <w:pStyle w:val="120"/>
        <w:ind w:left="1030"/>
      </w:pPr>
      <w:r>
        <w:t>244    -- The example code presented here is to show you one way of generating</w:t>
      </w:r>
    </w:p>
    <w:p w:rsidR="00BE2E43" w:rsidRDefault="00BE2E43" w:rsidP="00D16043">
      <w:pPr>
        <w:pStyle w:val="120"/>
        <w:ind w:left="1030"/>
      </w:pPr>
      <w:r>
        <w:t>245    -- interrupts from the user logic. This code snippet infers a counter</w:t>
      </w:r>
    </w:p>
    <w:p w:rsidR="00BE2E43" w:rsidRDefault="00BE2E43" w:rsidP="00D16043">
      <w:pPr>
        <w:pStyle w:val="120"/>
        <w:ind w:left="1030"/>
      </w:pPr>
      <w:r>
        <w:t>246    -- and generate the interrupts whenever the counter rollover (the counter</w:t>
      </w:r>
    </w:p>
    <w:p w:rsidR="00BE2E43" w:rsidRDefault="00BE2E43" w:rsidP="00D16043">
      <w:pPr>
        <w:pStyle w:val="120"/>
        <w:ind w:left="1030"/>
      </w:pPr>
      <w:r>
        <w:t>247    -- will rollover ~21 sec @50Mhz).</w:t>
      </w:r>
    </w:p>
    <w:p w:rsidR="00BE2E43" w:rsidRDefault="00BE2E43" w:rsidP="00D16043">
      <w:pPr>
        <w:pStyle w:val="120"/>
        <w:ind w:left="1030"/>
      </w:pPr>
      <w:r>
        <w:t>248    ------------------------------------------</w:t>
      </w:r>
    </w:p>
    <w:p w:rsidR="00BE2E43" w:rsidRDefault="00BE2E43" w:rsidP="00D16043">
      <w:pPr>
        <w:pStyle w:val="120"/>
        <w:ind w:left="1030"/>
      </w:pPr>
      <w:r>
        <w:t>249    INTR_PROC : process( Bus2IP_Clk ) is</w:t>
      </w:r>
    </w:p>
    <w:p w:rsidR="00BE2E43" w:rsidRDefault="00BE2E43" w:rsidP="00D16043">
      <w:pPr>
        <w:pStyle w:val="120"/>
        <w:ind w:left="1030"/>
      </w:pPr>
      <w:r>
        <w:t>250      constant COUNT_SIZE   : integer := 30;</w:t>
      </w:r>
    </w:p>
    <w:p w:rsidR="00BE2E43" w:rsidRDefault="00BE2E43" w:rsidP="00D16043">
      <w:pPr>
        <w:pStyle w:val="120"/>
        <w:ind w:left="1030"/>
      </w:pPr>
      <w:r>
        <w:t>251      constant ALL_ONES     : std_logic_vector(0 to COUNT_SIZE-1) := (others =&gt; '1');</w:t>
      </w:r>
    </w:p>
    <w:p w:rsidR="00BE2E43" w:rsidRDefault="00BE2E43" w:rsidP="00D16043">
      <w:pPr>
        <w:pStyle w:val="120"/>
        <w:ind w:left="1030"/>
      </w:pPr>
      <w:r>
        <w:t>252      variable counter      : std_logic_vector(0 to COUNT_SIZE-1);</w:t>
      </w:r>
    </w:p>
    <w:p w:rsidR="00BE2E43" w:rsidRDefault="00BE2E43" w:rsidP="00D16043">
      <w:pPr>
        <w:pStyle w:val="120"/>
        <w:ind w:left="1030"/>
      </w:pPr>
      <w:r>
        <w:t>253    begin</w:t>
      </w:r>
    </w:p>
    <w:p w:rsidR="00BE2E43" w:rsidRDefault="00BE2E43" w:rsidP="00D16043">
      <w:pPr>
        <w:pStyle w:val="120"/>
        <w:ind w:left="1030"/>
      </w:pPr>
      <w:r>
        <w:t xml:space="preserve">254  </w:t>
      </w:r>
    </w:p>
    <w:p w:rsidR="00BE2E43" w:rsidRDefault="00BE2E43" w:rsidP="00D16043">
      <w:pPr>
        <w:pStyle w:val="120"/>
        <w:ind w:left="1030"/>
      </w:pPr>
      <w:r>
        <w:t>255      if ( Bus2IP_Clk'event and Bus2IP_Clk = '1' ) then</w:t>
      </w:r>
    </w:p>
    <w:p w:rsidR="00BE2E43" w:rsidRDefault="00BE2E43" w:rsidP="00D16043">
      <w:pPr>
        <w:pStyle w:val="120"/>
        <w:ind w:left="1030"/>
      </w:pPr>
      <w:r>
        <w:t>256        if ( Bus2IP_Reset = '1' ) then</w:t>
      </w:r>
    </w:p>
    <w:p w:rsidR="00BE2E43" w:rsidRDefault="00BE2E43" w:rsidP="00D16043">
      <w:pPr>
        <w:pStyle w:val="120"/>
        <w:ind w:left="1030"/>
      </w:pPr>
      <w:r>
        <w:t>257          counter := (others =&gt; '0');</w:t>
      </w:r>
    </w:p>
    <w:p w:rsidR="00BE2E43" w:rsidRDefault="00BE2E43" w:rsidP="00D16043">
      <w:pPr>
        <w:pStyle w:val="120"/>
        <w:ind w:left="1030"/>
      </w:pPr>
      <w:r>
        <w:t>258          intr_counter &lt;= (others =&gt; '0');</w:t>
      </w:r>
    </w:p>
    <w:p w:rsidR="00BE2E43" w:rsidRDefault="00BE2E43" w:rsidP="00D16043">
      <w:pPr>
        <w:pStyle w:val="120"/>
        <w:ind w:left="1030"/>
      </w:pPr>
      <w:r>
        <w:t>259        else</w:t>
      </w:r>
    </w:p>
    <w:p w:rsidR="00BE2E43" w:rsidRDefault="00BE2E43" w:rsidP="00D16043">
      <w:pPr>
        <w:pStyle w:val="120"/>
        <w:ind w:left="1030"/>
      </w:pPr>
      <w:r>
        <w:t>260          counter := counter + 1;</w:t>
      </w:r>
    </w:p>
    <w:p w:rsidR="00BE2E43" w:rsidRDefault="00BE2E43" w:rsidP="00D16043">
      <w:pPr>
        <w:pStyle w:val="120"/>
        <w:ind w:left="1030"/>
      </w:pPr>
      <w:r>
        <w:lastRenderedPageBreak/>
        <w:t>261          if ( counter = ALL_ONES ) then</w:t>
      </w:r>
    </w:p>
    <w:p w:rsidR="00BE2E43" w:rsidRDefault="00BE2E43" w:rsidP="00D16043">
      <w:pPr>
        <w:pStyle w:val="120"/>
        <w:ind w:left="1030"/>
      </w:pPr>
      <w:r>
        <w:t>262            intr_counter &lt;= (others =&gt; '1');</w:t>
      </w:r>
    </w:p>
    <w:p w:rsidR="00BE2E43" w:rsidRDefault="00BE2E43" w:rsidP="00D16043">
      <w:pPr>
        <w:pStyle w:val="120"/>
        <w:ind w:left="1030"/>
      </w:pPr>
      <w:r>
        <w:t>263          else</w:t>
      </w:r>
    </w:p>
    <w:p w:rsidR="00BE2E43" w:rsidRDefault="00BE2E43" w:rsidP="00D16043">
      <w:pPr>
        <w:pStyle w:val="120"/>
        <w:ind w:left="1030"/>
      </w:pPr>
      <w:r>
        <w:t>264            intr_counter &lt;= (others =&gt; '0');</w:t>
      </w:r>
    </w:p>
    <w:p w:rsidR="00BE2E43" w:rsidRDefault="00BE2E43" w:rsidP="00D16043">
      <w:pPr>
        <w:pStyle w:val="120"/>
        <w:ind w:left="1030"/>
      </w:pPr>
      <w:r>
        <w:t>265          end if;</w:t>
      </w:r>
    </w:p>
    <w:p w:rsidR="00BE2E43" w:rsidRDefault="00BE2E43" w:rsidP="00D16043">
      <w:pPr>
        <w:pStyle w:val="120"/>
        <w:ind w:left="1030"/>
      </w:pPr>
      <w:r>
        <w:t>266        end if;</w:t>
      </w:r>
    </w:p>
    <w:p w:rsidR="00BE2E43" w:rsidRDefault="00BE2E43" w:rsidP="00D16043">
      <w:pPr>
        <w:pStyle w:val="120"/>
        <w:ind w:left="1030"/>
      </w:pPr>
      <w:r>
        <w:t>267      end if;</w:t>
      </w:r>
    </w:p>
    <w:p w:rsidR="00BE2E43" w:rsidRDefault="00BE2E43" w:rsidP="00D16043">
      <w:pPr>
        <w:pStyle w:val="120"/>
        <w:ind w:left="1030"/>
      </w:pPr>
      <w:r>
        <w:t xml:space="preserve">268  </w:t>
      </w:r>
    </w:p>
    <w:p w:rsidR="00BE2E43" w:rsidRDefault="00BE2E43" w:rsidP="00D16043">
      <w:pPr>
        <w:pStyle w:val="120"/>
        <w:ind w:left="1030"/>
      </w:pPr>
      <w:r>
        <w:t>269    end process INTR_PROC;</w:t>
      </w:r>
    </w:p>
    <w:p w:rsidR="00BE2E43" w:rsidRDefault="00BE2E43" w:rsidP="00D16043">
      <w:pPr>
        <w:pStyle w:val="120"/>
        <w:ind w:left="1030"/>
      </w:pPr>
      <w:r>
        <w:t xml:space="preserve">270  </w:t>
      </w:r>
    </w:p>
    <w:p w:rsidR="00BE2E43" w:rsidRDefault="00BE2E43" w:rsidP="00D16043">
      <w:pPr>
        <w:pStyle w:val="120"/>
        <w:ind w:left="1030"/>
      </w:pPr>
      <w:r>
        <w:t>271    IP2Bus_IntrEvent &lt;= intr_counter;</w:t>
      </w:r>
    </w:p>
    <w:p w:rsidR="00BE2E43" w:rsidRDefault="00BE2E43" w:rsidP="00D16043">
      <w:pPr>
        <w:pStyle w:val="120"/>
        <w:ind w:left="1030"/>
      </w:pPr>
      <w:r>
        <w:t xml:space="preserve">272  </w:t>
      </w:r>
    </w:p>
    <w:p w:rsidR="00BE2E43" w:rsidRDefault="00BE2E43" w:rsidP="00D16043">
      <w:pPr>
        <w:pStyle w:val="120"/>
        <w:ind w:left="1030"/>
      </w:pPr>
      <w:r>
        <w:t>273    ------------------------------------------</w:t>
      </w:r>
    </w:p>
    <w:p w:rsidR="00BE2E43" w:rsidRDefault="00BE2E43" w:rsidP="00D16043">
      <w:pPr>
        <w:pStyle w:val="120"/>
        <w:ind w:left="1030"/>
      </w:pPr>
      <w:r>
        <w:t>274    -- Example code to drive IP to Bus signals</w:t>
      </w:r>
    </w:p>
    <w:p w:rsidR="00BE2E43" w:rsidRDefault="00BE2E43" w:rsidP="00D16043">
      <w:pPr>
        <w:pStyle w:val="120"/>
        <w:ind w:left="1030"/>
      </w:pPr>
      <w:r>
        <w:t>275    ------------------------------------------</w:t>
      </w:r>
    </w:p>
    <w:p w:rsidR="00BE2E43" w:rsidRDefault="00BE2E43" w:rsidP="00D16043">
      <w:pPr>
        <w:pStyle w:val="120"/>
        <w:ind w:left="1030"/>
      </w:pPr>
      <w:r>
        <w:t>276    IP2Bus_Data  &lt;= slv_ip2bus_data when slv_read_ack = '1' else</w:t>
      </w:r>
    </w:p>
    <w:p w:rsidR="00BE2E43" w:rsidRDefault="00BE2E43" w:rsidP="00D16043">
      <w:pPr>
        <w:pStyle w:val="120"/>
        <w:ind w:left="1030"/>
      </w:pPr>
      <w:r>
        <w:t>277                    (others =&gt; '0');</w:t>
      </w:r>
    </w:p>
    <w:p w:rsidR="00BE2E43" w:rsidRDefault="00BE2E43" w:rsidP="00D16043">
      <w:pPr>
        <w:pStyle w:val="120"/>
        <w:ind w:left="1030"/>
      </w:pPr>
      <w:r>
        <w:t xml:space="preserve">278  </w:t>
      </w:r>
    </w:p>
    <w:p w:rsidR="00BE2E43" w:rsidRDefault="00BE2E43" w:rsidP="00D16043">
      <w:pPr>
        <w:pStyle w:val="120"/>
        <w:ind w:left="1030"/>
      </w:pPr>
      <w:r>
        <w:t>279    IP2Bus_WrAck &lt;= slv_write_ack;</w:t>
      </w:r>
    </w:p>
    <w:p w:rsidR="00BE2E43" w:rsidRDefault="00BE2E43" w:rsidP="00D16043">
      <w:pPr>
        <w:pStyle w:val="120"/>
        <w:ind w:left="1030"/>
      </w:pPr>
      <w:r>
        <w:t>280    IP2Bus_RdAck &lt;= slv_read_ack;</w:t>
      </w:r>
    </w:p>
    <w:p w:rsidR="00BE2E43" w:rsidRDefault="00BE2E43" w:rsidP="00D16043">
      <w:pPr>
        <w:pStyle w:val="120"/>
        <w:ind w:left="1030"/>
      </w:pPr>
      <w:r>
        <w:t>281    IP2Bus_Error &lt;= '0';</w:t>
      </w:r>
    </w:p>
    <w:p w:rsidR="00BE2E43" w:rsidRDefault="00BE2E43" w:rsidP="00D16043">
      <w:pPr>
        <w:pStyle w:val="120"/>
        <w:ind w:left="1030"/>
      </w:pPr>
      <w:r>
        <w:t xml:space="preserve">282  </w:t>
      </w:r>
    </w:p>
    <w:p w:rsidR="00BE2E43" w:rsidRDefault="00BE2E43" w:rsidP="00D16043">
      <w:pPr>
        <w:pStyle w:val="120"/>
        <w:ind w:left="1030"/>
      </w:pPr>
      <w:r>
        <w:t>283  end IMP;</w:t>
      </w:r>
    </w:p>
    <w:p w:rsidR="00BE2E43" w:rsidRDefault="00BE2E43" w:rsidP="00E918AB">
      <w:pPr>
        <w:pStyle w:val="3"/>
      </w:pPr>
      <w:r>
        <w:t>A</w:t>
      </w:r>
      <w:r w:rsidR="008951A4">
        <w:rPr>
          <w:rFonts w:hint="eastAsia"/>
        </w:rPr>
        <w:t>xi_interrupt/MPD file</w:t>
      </w:r>
      <w:r>
        <w:rPr>
          <w:rFonts w:hint="eastAsia"/>
        </w:rPr>
        <w:t xml:space="preserve"> </w:t>
      </w:r>
    </w:p>
    <w:p w:rsidR="00BE2E43" w:rsidRPr="00E918AB" w:rsidRDefault="00BE2E43" w:rsidP="00E918AB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axi_interrupt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MPD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BE2E43" w:rsidRDefault="00BE2E43" w:rsidP="00E918AB">
      <w:pPr>
        <w:pStyle w:val="120"/>
        <w:ind w:left="1030"/>
      </w:pPr>
      <w:r>
        <w:t>1  ###################################################################</w:t>
      </w:r>
    </w:p>
    <w:p w:rsidR="00BE2E43" w:rsidRDefault="00BE2E43" w:rsidP="00E918AB">
      <w:pPr>
        <w:pStyle w:val="120"/>
        <w:ind w:left="1030"/>
      </w:pPr>
      <w:r>
        <w:t>2  ##</w:t>
      </w:r>
    </w:p>
    <w:p w:rsidR="00BE2E43" w:rsidRDefault="00BE2E43" w:rsidP="00E918AB">
      <w:pPr>
        <w:pStyle w:val="120"/>
        <w:ind w:left="1030"/>
      </w:pPr>
      <w:r>
        <w:t>3  ## Name     : axi_interrupt</w:t>
      </w:r>
    </w:p>
    <w:p w:rsidR="00BE2E43" w:rsidRDefault="00BE2E43" w:rsidP="00E918AB">
      <w:pPr>
        <w:pStyle w:val="120"/>
        <w:ind w:left="1030"/>
      </w:pPr>
      <w:r>
        <w:t>4  ## Desc     : Microprocessor Peripheral Description</w:t>
      </w:r>
    </w:p>
    <w:p w:rsidR="00BE2E43" w:rsidRDefault="00BE2E43" w:rsidP="00E918AB">
      <w:pPr>
        <w:pStyle w:val="120"/>
        <w:ind w:left="1030"/>
      </w:pPr>
      <w:r>
        <w:t>5  ##          : Automatically generated by PsfUtility</w:t>
      </w:r>
    </w:p>
    <w:p w:rsidR="00BE2E43" w:rsidRDefault="00BE2E43" w:rsidP="00E918AB">
      <w:pPr>
        <w:pStyle w:val="120"/>
        <w:ind w:left="1030"/>
      </w:pPr>
      <w:r>
        <w:t>6  ##</w:t>
      </w:r>
    </w:p>
    <w:p w:rsidR="00BE2E43" w:rsidRDefault="00BE2E43" w:rsidP="00E918AB">
      <w:pPr>
        <w:pStyle w:val="120"/>
        <w:ind w:left="1030"/>
      </w:pPr>
      <w:r>
        <w:t>7  ###################################################################</w:t>
      </w:r>
    </w:p>
    <w:p w:rsidR="00BE2E43" w:rsidRDefault="00BE2E43" w:rsidP="00E918AB">
      <w:pPr>
        <w:pStyle w:val="120"/>
        <w:ind w:left="1030"/>
      </w:pPr>
      <w:r>
        <w:t xml:space="preserve">8  </w:t>
      </w:r>
    </w:p>
    <w:p w:rsidR="00BE2E43" w:rsidRDefault="00BE2E43" w:rsidP="00E918AB">
      <w:pPr>
        <w:pStyle w:val="120"/>
        <w:ind w:left="1030"/>
      </w:pPr>
      <w:r>
        <w:t>9  BEGIN axi_interrupt</w:t>
      </w:r>
    </w:p>
    <w:p w:rsidR="00BE2E43" w:rsidRDefault="00BE2E43" w:rsidP="00E918AB">
      <w:pPr>
        <w:pStyle w:val="120"/>
        <w:ind w:left="1030"/>
      </w:pPr>
      <w:r>
        <w:t xml:space="preserve">10  </w:t>
      </w:r>
    </w:p>
    <w:p w:rsidR="00BE2E43" w:rsidRDefault="00BE2E43" w:rsidP="00E918AB">
      <w:pPr>
        <w:pStyle w:val="120"/>
        <w:ind w:left="1030"/>
      </w:pPr>
      <w:r>
        <w:t>11  ## Peripheral Options</w:t>
      </w:r>
    </w:p>
    <w:p w:rsidR="00BE2E43" w:rsidRDefault="00BE2E43" w:rsidP="00E918AB">
      <w:pPr>
        <w:pStyle w:val="120"/>
        <w:ind w:left="1030"/>
      </w:pPr>
      <w:r>
        <w:t>12  OPTION IPTYPE = PERIPHERAL</w:t>
      </w:r>
    </w:p>
    <w:p w:rsidR="00BE2E43" w:rsidRDefault="00BE2E43" w:rsidP="00E918AB">
      <w:pPr>
        <w:pStyle w:val="120"/>
        <w:ind w:left="1030"/>
      </w:pPr>
      <w:r>
        <w:t>13  OPTION IMP_NETLIST = TRUE</w:t>
      </w:r>
    </w:p>
    <w:p w:rsidR="00BE2E43" w:rsidRDefault="00BE2E43" w:rsidP="00E918AB">
      <w:pPr>
        <w:pStyle w:val="120"/>
        <w:ind w:left="1030"/>
      </w:pPr>
      <w:r>
        <w:t>14  OPTION HDL = VHDL</w:t>
      </w:r>
    </w:p>
    <w:p w:rsidR="00BE2E43" w:rsidRDefault="00BE2E43" w:rsidP="00E918AB">
      <w:pPr>
        <w:pStyle w:val="120"/>
        <w:ind w:left="1030"/>
      </w:pPr>
      <w:r>
        <w:t>15  OPTION IP_GROUP = MICROBLAZE:USER</w:t>
      </w:r>
    </w:p>
    <w:p w:rsidR="00BE2E43" w:rsidRDefault="00BE2E43" w:rsidP="00E918AB">
      <w:pPr>
        <w:pStyle w:val="120"/>
        <w:ind w:left="1030"/>
      </w:pPr>
      <w:r>
        <w:t>16  OPTION DESC = AXI_INTERRUPT</w:t>
      </w:r>
    </w:p>
    <w:p w:rsidR="00BE2E43" w:rsidRDefault="00BE2E43" w:rsidP="00E918AB">
      <w:pPr>
        <w:pStyle w:val="120"/>
        <w:ind w:left="1030"/>
      </w:pPr>
      <w:r>
        <w:t>17  OPTION ARCH_SUPPORT_MAP = (others=DEVELOPMENT)</w:t>
      </w:r>
    </w:p>
    <w:p w:rsidR="00BE2E43" w:rsidRDefault="00BE2E43" w:rsidP="00E918AB">
      <w:pPr>
        <w:pStyle w:val="120"/>
        <w:ind w:left="1030"/>
      </w:pPr>
      <w:r>
        <w:t xml:space="preserve">18  </w:t>
      </w:r>
    </w:p>
    <w:p w:rsidR="00BE2E43" w:rsidRDefault="00BE2E43" w:rsidP="00E918AB">
      <w:pPr>
        <w:pStyle w:val="120"/>
        <w:ind w:left="1030"/>
      </w:pPr>
      <w:r>
        <w:t xml:space="preserve">19  </w:t>
      </w:r>
    </w:p>
    <w:p w:rsidR="00BE2E43" w:rsidRDefault="00BE2E43" w:rsidP="00E918AB">
      <w:pPr>
        <w:pStyle w:val="120"/>
        <w:ind w:left="1030"/>
      </w:pPr>
      <w:r>
        <w:t>20  ## Bus Interfaces</w:t>
      </w:r>
    </w:p>
    <w:p w:rsidR="00BE2E43" w:rsidRDefault="00BE2E43" w:rsidP="00E918AB">
      <w:pPr>
        <w:pStyle w:val="120"/>
        <w:ind w:left="1030"/>
      </w:pPr>
      <w:r>
        <w:t>21  BUS_INTERFACE BUS = S_AXI, BUS_STD = AXI, BUS_TYPE = SLAVE</w:t>
      </w:r>
    </w:p>
    <w:p w:rsidR="00BE2E43" w:rsidRDefault="00BE2E43" w:rsidP="00E918AB">
      <w:pPr>
        <w:pStyle w:val="120"/>
        <w:ind w:left="1030"/>
      </w:pPr>
      <w:r>
        <w:t xml:space="preserve">22  </w:t>
      </w:r>
    </w:p>
    <w:p w:rsidR="00BE2E43" w:rsidRDefault="00BE2E43" w:rsidP="00E918AB">
      <w:pPr>
        <w:pStyle w:val="120"/>
        <w:ind w:left="1030"/>
      </w:pPr>
      <w:r>
        <w:t>23  ## Generics for VHDL or Parameters for Verilog</w:t>
      </w:r>
    </w:p>
    <w:p w:rsidR="00BE2E43" w:rsidRDefault="00BE2E43" w:rsidP="00E918AB">
      <w:pPr>
        <w:pStyle w:val="120"/>
        <w:ind w:left="1030"/>
      </w:pPr>
      <w:r>
        <w:t>24  PARAMETER C_S_AXI_DATA_WIDTH = 32, DT = INTEGER, BUS = S_AXI, ASSIGNMENT = CONSTANT</w:t>
      </w:r>
    </w:p>
    <w:p w:rsidR="00BE2E43" w:rsidRDefault="00BE2E43" w:rsidP="00E918AB">
      <w:pPr>
        <w:pStyle w:val="120"/>
        <w:ind w:left="1030"/>
      </w:pPr>
      <w:r>
        <w:t>25  PARAMETER C_S_AXI_ADDR_WIDTH = 32, DT = INTEGER, BUS = S_AXI, ASSIGNMENT = CONSTANT</w:t>
      </w:r>
    </w:p>
    <w:p w:rsidR="00BE2E43" w:rsidRDefault="00BE2E43" w:rsidP="00E918AB">
      <w:pPr>
        <w:pStyle w:val="120"/>
        <w:ind w:left="1030"/>
      </w:pPr>
      <w:r>
        <w:t>26  PARAMETER C_S_AXI_MIN_SIZE = 0x000001ff, DT = std_logic_vector, BUS = S_AXI</w:t>
      </w:r>
    </w:p>
    <w:p w:rsidR="00BE2E43" w:rsidRDefault="00BE2E43" w:rsidP="00E918AB">
      <w:pPr>
        <w:pStyle w:val="120"/>
        <w:ind w:left="1030"/>
      </w:pPr>
      <w:r>
        <w:t>27  PARAMETER C_USE_WSTRB = 0, DT = INTEGER</w:t>
      </w:r>
    </w:p>
    <w:p w:rsidR="00BE2E43" w:rsidRDefault="00BE2E43" w:rsidP="00E918AB">
      <w:pPr>
        <w:pStyle w:val="120"/>
        <w:ind w:left="1030"/>
      </w:pPr>
      <w:r>
        <w:t>28  PARAMETER C_DPHASE_TIMEOUT = 8, DT = INTEGER</w:t>
      </w:r>
    </w:p>
    <w:p w:rsidR="00BE2E43" w:rsidRDefault="00BE2E43" w:rsidP="00E918AB">
      <w:pPr>
        <w:pStyle w:val="120"/>
        <w:ind w:left="1030"/>
      </w:pPr>
      <w:r>
        <w:t>29  PARAMETER C_BASEADDR = 0xffffffff, DT = std_logic_vector, MIN_SIZE = 0x200, PAIR = C_HIGHADDR, ADDRESS = BASE, BUS = S_AXI</w:t>
      </w:r>
    </w:p>
    <w:p w:rsidR="00BE2E43" w:rsidRDefault="00BE2E43" w:rsidP="00E918AB">
      <w:pPr>
        <w:pStyle w:val="120"/>
        <w:ind w:left="1030"/>
      </w:pPr>
      <w:r>
        <w:t>30  PARAMETER C_HIGHADDR = 0x00000000, DT = std_logic_vector, PAIR = C_BASEADDR, ADDRESS = HIGH, BUS = S_AXI</w:t>
      </w:r>
    </w:p>
    <w:p w:rsidR="00BE2E43" w:rsidRDefault="00BE2E43" w:rsidP="00E918AB">
      <w:pPr>
        <w:pStyle w:val="120"/>
        <w:ind w:left="1030"/>
      </w:pPr>
      <w:r>
        <w:t>31  PARAMETER C_FAMILY = virtex6, DT = STRING</w:t>
      </w:r>
    </w:p>
    <w:p w:rsidR="00BE2E43" w:rsidRDefault="00BE2E43" w:rsidP="00E918AB">
      <w:pPr>
        <w:pStyle w:val="120"/>
        <w:ind w:left="1030"/>
      </w:pPr>
      <w:r>
        <w:t>32  PARAMETER C_NUM_REG = 1, DT = INTEGER</w:t>
      </w:r>
    </w:p>
    <w:p w:rsidR="00BE2E43" w:rsidRDefault="00BE2E43" w:rsidP="00E918AB">
      <w:pPr>
        <w:pStyle w:val="120"/>
        <w:ind w:left="1030"/>
      </w:pPr>
      <w:r>
        <w:t>33  PARAMETER C_NUM_MEM = 1, DT = INTEGER</w:t>
      </w:r>
    </w:p>
    <w:p w:rsidR="00BE2E43" w:rsidRDefault="00BE2E43" w:rsidP="00E918AB">
      <w:pPr>
        <w:pStyle w:val="af1"/>
      </w:pPr>
      <w:r>
        <w:rPr>
          <w:rFonts w:hint="eastAsia"/>
        </w:rPr>
        <w:lastRenderedPageBreak/>
        <w:t>라인</w:t>
      </w:r>
      <w:r>
        <w:rPr>
          <w:rFonts w:hint="eastAsia"/>
        </w:rPr>
        <w:t xml:space="preserve"> 34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구성할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인터럽트를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것인지를</w:t>
      </w:r>
      <w:r>
        <w:rPr>
          <w:rFonts w:hint="eastAsia"/>
        </w:rPr>
        <w:t xml:space="preserve"> </w:t>
      </w:r>
      <w:r>
        <w:rPr>
          <w:rFonts w:hint="eastAsia"/>
        </w:rPr>
        <w:t>결정할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0</w:t>
      </w:r>
      <w:r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포트는</w:t>
      </w:r>
      <w:r>
        <w:rPr>
          <w:rFonts w:hint="eastAsia"/>
        </w:rPr>
        <w:t xml:space="preserve"> </w:t>
      </w:r>
      <w:r>
        <w:rPr>
          <w:rFonts w:hint="eastAsia"/>
        </w:rPr>
        <w:t>나타나지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박스는</w:t>
      </w:r>
      <w:r>
        <w:rPr>
          <w:rFonts w:hint="eastAsia"/>
        </w:rPr>
        <w:t xml:space="preserve"> </w:t>
      </w:r>
      <w:r>
        <w:rPr>
          <w:rFonts w:hint="eastAsia"/>
        </w:rPr>
        <w:t>나타나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316923" w:rsidRDefault="00316923" w:rsidP="00E918AB">
      <w:pPr>
        <w:pStyle w:val="af1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XPS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인터럽트를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시킨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316923" w:rsidRDefault="00316923" w:rsidP="00E918AB">
      <w:pPr>
        <w:pStyle w:val="af1"/>
      </w:pPr>
      <w:r>
        <w:rPr>
          <w:noProof/>
        </w:rPr>
        <w:drawing>
          <wp:inline distT="0" distB="0" distL="0" distR="0" wp14:anchorId="54F29F82" wp14:editId="38E02CB9">
            <wp:extent cx="5273040" cy="1964996"/>
            <wp:effectExtent l="0" t="0" r="381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43" w:rsidRDefault="00BE2E43" w:rsidP="00E918AB">
      <w:pPr>
        <w:pStyle w:val="120"/>
        <w:ind w:left="1030"/>
      </w:pPr>
      <w:r>
        <w:t>34  PARAMETER C_INTERRUPT_PRESENT = 0, DT = INTEGER, RANGE = (0,1)</w:t>
      </w:r>
    </w:p>
    <w:p w:rsidR="00BE2E43" w:rsidRDefault="00BE2E43" w:rsidP="00E918AB">
      <w:pPr>
        <w:pStyle w:val="120"/>
        <w:ind w:left="1030"/>
      </w:pPr>
    </w:p>
    <w:p w:rsidR="00BE2E43" w:rsidRDefault="00BE2E43" w:rsidP="00E918AB">
      <w:pPr>
        <w:pStyle w:val="120"/>
        <w:ind w:left="1030"/>
      </w:pPr>
      <w:r>
        <w:t>35  PARAMETER C_SLV_AWIDTH = 32, DT = INTEGER</w:t>
      </w:r>
    </w:p>
    <w:p w:rsidR="00BE2E43" w:rsidRDefault="00BE2E43" w:rsidP="00E918AB">
      <w:pPr>
        <w:pStyle w:val="120"/>
        <w:ind w:left="1030"/>
      </w:pPr>
      <w:r>
        <w:t>36  PARAMETER C_SLV_DWIDTH = 32, DT = INTEGER</w:t>
      </w:r>
    </w:p>
    <w:p w:rsidR="00BE2E43" w:rsidRDefault="00BE2E43" w:rsidP="00E918AB">
      <w:pPr>
        <w:pStyle w:val="120"/>
        <w:ind w:left="1030"/>
      </w:pPr>
      <w:r>
        <w:t>37  PARAMETER C_S_AXI_PROTOCOL = AXI4LITE, TYPE = NON_HDL, ASSIGNMENT = CONSTANT, DT = STRING, BUS = S_AXI</w:t>
      </w:r>
    </w:p>
    <w:p w:rsidR="00BE2E43" w:rsidRDefault="00BE2E43" w:rsidP="00E918AB">
      <w:pPr>
        <w:pStyle w:val="120"/>
        <w:ind w:left="1030"/>
      </w:pPr>
      <w:r>
        <w:t xml:space="preserve">38  </w:t>
      </w:r>
    </w:p>
    <w:p w:rsidR="00BE2E43" w:rsidRDefault="00BE2E43" w:rsidP="00E918AB">
      <w:pPr>
        <w:pStyle w:val="120"/>
        <w:ind w:left="1030"/>
      </w:pPr>
      <w:r>
        <w:t>39  ## Ports</w:t>
      </w:r>
    </w:p>
    <w:p w:rsidR="00BE2E43" w:rsidRDefault="00BE2E43" w:rsidP="00E918AB">
      <w:pPr>
        <w:pStyle w:val="120"/>
        <w:ind w:left="1030"/>
      </w:pPr>
      <w:r>
        <w:t>40  PORT S_AXI_ACLK = "", DIR = I, SIGIS = CLK, BUS = S_AXI</w:t>
      </w:r>
    </w:p>
    <w:p w:rsidR="00BE2E43" w:rsidRDefault="00BE2E43" w:rsidP="00E918AB">
      <w:pPr>
        <w:pStyle w:val="120"/>
        <w:ind w:left="1030"/>
      </w:pPr>
      <w:r>
        <w:t>41  PORT S_AXI_ARESETN = ARESETN, DIR = I, SIGIS = RST, BUS = S_AXI</w:t>
      </w:r>
    </w:p>
    <w:p w:rsidR="00BE2E43" w:rsidRDefault="00BE2E43" w:rsidP="00E918AB">
      <w:pPr>
        <w:pStyle w:val="120"/>
        <w:ind w:left="1030"/>
      </w:pPr>
      <w:r>
        <w:t>42  PORT S_AXI_AWADDR = AWADDR, DIR = I, VEC = [(C_S_AXI_ADDR_WIDTH-1):0], ENDIAN = LITTLE, BUS = S_AXI</w:t>
      </w:r>
    </w:p>
    <w:p w:rsidR="00BE2E43" w:rsidRDefault="00BE2E43" w:rsidP="00E918AB">
      <w:pPr>
        <w:pStyle w:val="120"/>
        <w:ind w:left="1030"/>
      </w:pPr>
      <w:r>
        <w:t>43  PORT S_AXI_AWVALID = AWVALID, DIR = I, BUS = S_AXI</w:t>
      </w:r>
    </w:p>
    <w:p w:rsidR="00BE2E43" w:rsidRDefault="00BE2E43" w:rsidP="00E918AB">
      <w:pPr>
        <w:pStyle w:val="120"/>
        <w:ind w:left="1030"/>
      </w:pPr>
      <w:r>
        <w:t>44  PORT S_AXI_WDATA = WDATA, DIR = I, VEC = [(C_S_AXI_DATA_WIDTH-1):0], ENDIAN = LITTLE, BUS = S_AXI</w:t>
      </w:r>
    </w:p>
    <w:p w:rsidR="00BE2E43" w:rsidRDefault="00BE2E43" w:rsidP="00E918AB">
      <w:pPr>
        <w:pStyle w:val="120"/>
        <w:ind w:left="1030"/>
      </w:pPr>
      <w:r>
        <w:t>45  PORT S_AXI_WSTRB = WSTRB, DIR = I, VEC = [((C_S_AXI_DATA_WIDTH/8)-1):0], ENDIAN = LITTLE, BUS = S_AXI</w:t>
      </w:r>
    </w:p>
    <w:p w:rsidR="00BE2E43" w:rsidRDefault="00BE2E43" w:rsidP="00E918AB">
      <w:pPr>
        <w:pStyle w:val="120"/>
        <w:ind w:left="1030"/>
      </w:pPr>
      <w:r>
        <w:t>46  PORT S_AXI_WVALID = WVALID, DIR = I, BUS = S_AXI</w:t>
      </w:r>
    </w:p>
    <w:p w:rsidR="00BE2E43" w:rsidRDefault="00BE2E43" w:rsidP="00E918AB">
      <w:pPr>
        <w:pStyle w:val="120"/>
        <w:ind w:left="1030"/>
      </w:pPr>
      <w:r>
        <w:t>47  PORT S_AXI_BREADY = BREADY, DIR = I, BUS = S_AXI</w:t>
      </w:r>
    </w:p>
    <w:p w:rsidR="00BE2E43" w:rsidRDefault="00BE2E43" w:rsidP="00E918AB">
      <w:pPr>
        <w:pStyle w:val="120"/>
        <w:ind w:left="1030"/>
      </w:pPr>
      <w:r>
        <w:t>48  PORT S_AXI_ARADDR = ARADDR, DIR = I, VEC = [(C_S_AXI_ADDR_WIDTH-1):0], ENDIAN = LITTLE, BUS = S_AXI</w:t>
      </w:r>
    </w:p>
    <w:p w:rsidR="00BE2E43" w:rsidRDefault="00BE2E43" w:rsidP="00E918AB">
      <w:pPr>
        <w:pStyle w:val="120"/>
        <w:ind w:left="1030"/>
      </w:pPr>
      <w:r>
        <w:t>49  PORT S_AXI_ARVALID = ARVALID, DIR = I, BUS = S_AXI</w:t>
      </w:r>
    </w:p>
    <w:p w:rsidR="00BE2E43" w:rsidRDefault="00BE2E43" w:rsidP="00E918AB">
      <w:pPr>
        <w:pStyle w:val="120"/>
        <w:ind w:left="1030"/>
      </w:pPr>
      <w:r>
        <w:t>50  PORT S_AXI_RREADY = RREADY, DIR = I, BUS = S_AXI</w:t>
      </w:r>
    </w:p>
    <w:p w:rsidR="00BE2E43" w:rsidRDefault="00BE2E43" w:rsidP="00E918AB">
      <w:pPr>
        <w:pStyle w:val="120"/>
        <w:ind w:left="1030"/>
      </w:pPr>
      <w:r>
        <w:t>51  PORT S_AXI_ARREADY = ARREADY, DIR = O, BUS = S_AXI</w:t>
      </w:r>
    </w:p>
    <w:p w:rsidR="00BE2E43" w:rsidRDefault="00BE2E43" w:rsidP="00E918AB">
      <w:pPr>
        <w:pStyle w:val="120"/>
        <w:ind w:left="1030"/>
      </w:pPr>
      <w:r>
        <w:t>52  PORT S_AXI_RDATA = RDATA, DIR = O, VEC = [(C_S_AXI_DATA_WIDTH-1):0], ENDIAN = LITTLE, BUS = S_AXI</w:t>
      </w:r>
    </w:p>
    <w:p w:rsidR="00BE2E43" w:rsidRDefault="00BE2E43" w:rsidP="00E918AB">
      <w:pPr>
        <w:pStyle w:val="120"/>
        <w:ind w:left="1030"/>
      </w:pPr>
      <w:r>
        <w:t>53  PORT S_AXI_RRESP = RRESP, DIR = O, VEC = [1:0], BUS = S_AXI</w:t>
      </w:r>
    </w:p>
    <w:p w:rsidR="00BE2E43" w:rsidRDefault="00BE2E43" w:rsidP="00E918AB">
      <w:pPr>
        <w:pStyle w:val="120"/>
        <w:ind w:left="1030"/>
      </w:pPr>
      <w:r>
        <w:t>54  PORT S_AXI_RVALID = RVALID, DIR = O, BUS = S_AXI</w:t>
      </w:r>
    </w:p>
    <w:p w:rsidR="00BE2E43" w:rsidRDefault="00BE2E43" w:rsidP="00E918AB">
      <w:pPr>
        <w:pStyle w:val="120"/>
        <w:ind w:left="1030"/>
      </w:pPr>
      <w:r>
        <w:t>55  PORT S_AXI_WREADY = WREADY, DIR = O, BUS = S_AXI</w:t>
      </w:r>
    </w:p>
    <w:p w:rsidR="00BE2E43" w:rsidRDefault="00BE2E43" w:rsidP="00E918AB">
      <w:pPr>
        <w:pStyle w:val="120"/>
        <w:ind w:left="1030"/>
      </w:pPr>
      <w:r>
        <w:t>56  PORT S_AXI_BRESP = BRESP, DIR = O, VEC = [1:0], BUS = S_AXI</w:t>
      </w:r>
    </w:p>
    <w:p w:rsidR="00BE2E43" w:rsidRDefault="00BE2E43" w:rsidP="00E918AB">
      <w:pPr>
        <w:pStyle w:val="120"/>
        <w:ind w:left="1030"/>
      </w:pPr>
      <w:r>
        <w:t>57  PORT S_AXI_BVALID = BVALID, DIR = O, BUS = S_AXI</w:t>
      </w:r>
    </w:p>
    <w:p w:rsidR="00BE2E43" w:rsidRDefault="00BE2E43" w:rsidP="00E918AB">
      <w:pPr>
        <w:pStyle w:val="120"/>
        <w:ind w:left="1030"/>
      </w:pPr>
      <w:r>
        <w:t>58  PORT S_AXI_AWREADY = AWREADY, DIR = O, BUS = S_AXI</w:t>
      </w:r>
    </w:p>
    <w:p w:rsidR="00BE2E43" w:rsidRDefault="00BE2E43" w:rsidP="00E918AB">
      <w:pPr>
        <w:pStyle w:val="af1"/>
      </w:pPr>
      <w:r>
        <w:rPr>
          <w:rFonts w:hint="eastAsia"/>
        </w:rPr>
        <w:t>인터럽트를</w:t>
      </w:r>
      <w:r>
        <w:rPr>
          <w:rFonts w:hint="eastAsia"/>
        </w:rPr>
        <w:t xml:space="preserve"> </w:t>
      </w:r>
      <w:r>
        <w:rPr>
          <w:rFonts w:hint="eastAsia"/>
        </w:rPr>
        <w:t>추가하기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 xml:space="preserve"> </w:t>
      </w:r>
      <w:r>
        <w:rPr>
          <w:rFonts w:hint="eastAsia"/>
        </w:rPr>
        <w:t>인터럽트가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되었을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핀이</w:t>
      </w:r>
      <w:r>
        <w:rPr>
          <w:rFonts w:hint="eastAsia"/>
        </w:rPr>
        <w:t xml:space="preserve"> </w:t>
      </w:r>
      <w:r>
        <w:rPr>
          <w:rFonts w:hint="eastAsia"/>
        </w:rPr>
        <w:t>나타나도록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r>
        <w:rPr>
          <w:rFonts w:hint="eastAsia"/>
        </w:rPr>
        <w:t>.</w:t>
      </w:r>
    </w:p>
    <w:p w:rsidR="00316923" w:rsidRDefault="00316923" w:rsidP="00E918AB">
      <w:pPr>
        <w:pStyle w:val="af1"/>
      </w:pPr>
      <w:r>
        <w:rPr>
          <w:noProof/>
        </w:rPr>
        <w:lastRenderedPageBreak/>
        <w:drawing>
          <wp:inline distT="0" distB="0" distL="0" distR="0" wp14:anchorId="0FAFC2E6" wp14:editId="4BA10307">
            <wp:extent cx="5394960" cy="2494593"/>
            <wp:effectExtent l="0" t="0" r="0" b="127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4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43" w:rsidRDefault="00BE2E43" w:rsidP="00E918AB">
      <w:pPr>
        <w:pStyle w:val="120"/>
        <w:ind w:left="1030"/>
      </w:pPr>
      <w:r>
        <w:t>59  PORT IP2INTC_Irpt = "", DIR = O, SIGIS = INTERRUPT, SENSITIVITY = LEVEL_HIGH, INTERRUPT_PRIORITY = MEDIUM, ISVALID = (C_INTERRUPT_PRESENT == 1)</w:t>
      </w:r>
    </w:p>
    <w:p w:rsidR="00BE2E43" w:rsidRDefault="00BE2E43" w:rsidP="00E918AB">
      <w:pPr>
        <w:pStyle w:val="120"/>
        <w:ind w:left="1030"/>
      </w:pPr>
      <w:r>
        <w:t xml:space="preserve">60  </w:t>
      </w:r>
    </w:p>
    <w:p w:rsidR="00BE2E43" w:rsidRDefault="00BE2E43" w:rsidP="00E918AB">
      <w:pPr>
        <w:pStyle w:val="120"/>
        <w:ind w:left="1030"/>
      </w:pPr>
      <w:r>
        <w:t>61  END</w:t>
      </w:r>
    </w:p>
    <w:p w:rsidR="00BE2E43" w:rsidRDefault="00BE2E43" w:rsidP="00D16043">
      <w:pPr>
        <w:pStyle w:val="3"/>
      </w:pPr>
      <w:r>
        <w:rPr>
          <w:rFonts w:hint="eastAsia"/>
        </w:rPr>
        <w:t>C source code</w:t>
      </w:r>
    </w:p>
    <w:p w:rsidR="00BE2E43" w:rsidRDefault="00BE2E43" w:rsidP="00D16043">
      <w:pPr>
        <w:pStyle w:val="120"/>
        <w:ind w:left="1030"/>
      </w:pPr>
      <w:r>
        <w:t>1  #include &lt;stdio.h&gt;</w:t>
      </w:r>
    </w:p>
    <w:p w:rsidR="00BE2E43" w:rsidRDefault="00BE2E43" w:rsidP="00D16043">
      <w:pPr>
        <w:pStyle w:val="120"/>
        <w:ind w:left="1030"/>
      </w:pPr>
      <w:r>
        <w:t>2  #include "xil_io.h"</w:t>
      </w:r>
    </w:p>
    <w:p w:rsidR="00BE2E43" w:rsidRDefault="00BE2E43" w:rsidP="00D16043">
      <w:pPr>
        <w:pStyle w:val="120"/>
        <w:ind w:left="1030"/>
      </w:pPr>
      <w:r>
        <w:t>3  #include "xil_types.h"</w:t>
      </w:r>
    </w:p>
    <w:p w:rsidR="00BE2E43" w:rsidRDefault="00BE2E43" w:rsidP="00D16043">
      <w:pPr>
        <w:pStyle w:val="120"/>
        <w:ind w:left="1030"/>
      </w:pPr>
      <w:r>
        <w:t>4  #include "axi_interrupt.h"</w:t>
      </w:r>
    </w:p>
    <w:p w:rsidR="00BE2E43" w:rsidRDefault="00BE2E43" w:rsidP="00D16043">
      <w:pPr>
        <w:pStyle w:val="120"/>
        <w:ind w:left="1030"/>
      </w:pPr>
      <w:r>
        <w:t>5  #include "xparameters.h"</w:t>
      </w:r>
    </w:p>
    <w:p w:rsidR="00BE2E43" w:rsidRDefault="00BE2E43" w:rsidP="00D16043">
      <w:pPr>
        <w:pStyle w:val="120"/>
        <w:ind w:left="1030"/>
      </w:pPr>
      <w:r>
        <w:t>6  #include "xil_io.h"</w:t>
      </w:r>
    </w:p>
    <w:p w:rsidR="00BE2E43" w:rsidRDefault="00BE2E43" w:rsidP="00D16043">
      <w:pPr>
        <w:pStyle w:val="120"/>
        <w:ind w:left="1030"/>
      </w:pPr>
      <w:r>
        <w:t>7  #include "xil_exception.h"</w:t>
      </w:r>
    </w:p>
    <w:p w:rsidR="00BE2E43" w:rsidRDefault="00BE2E43" w:rsidP="00D16043">
      <w:pPr>
        <w:pStyle w:val="120"/>
        <w:ind w:left="1030"/>
      </w:pPr>
      <w:r>
        <w:t>8  #include "xscugic.h"</w:t>
      </w:r>
    </w:p>
    <w:p w:rsidR="00BE2E43" w:rsidRDefault="00BE2E43" w:rsidP="00D16043">
      <w:pPr>
        <w:pStyle w:val="120"/>
        <w:ind w:left="1030"/>
      </w:pPr>
      <w:r>
        <w:t xml:space="preserve">9  </w:t>
      </w:r>
    </w:p>
    <w:p w:rsidR="00BE2E43" w:rsidRDefault="00BE2E43" w:rsidP="00D16043">
      <w:pPr>
        <w:pStyle w:val="120"/>
        <w:ind w:left="1030"/>
      </w:pPr>
      <w:r>
        <w:t>10  #define SLCR_CAN_RST_ADDR 0xF8000220</w:t>
      </w:r>
    </w:p>
    <w:p w:rsidR="00BE2E43" w:rsidRDefault="00BE2E43" w:rsidP="00D16043">
      <w:pPr>
        <w:pStyle w:val="120"/>
        <w:ind w:left="1030"/>
      </w:pPr>
      <w:r>
        <w:t>11  #define SLCR_CAN_RST_VALUE 0xF</w:t>
      </w:r>
    </w:p>
    <w:p w:rsidR="00BE2E43" w:rsidRDefault="00BE2E43" w:rsidP="00D16043">
      <w:pPr>
        <w:pStyle w:val="120"/>
        <w:ind w:left="1030"/>
      </w:pPr>
      <w:r>
        <w:t>12  #define SLCR_WDT_CLK_SEL (XPS_SYS_CTRL_BASEADDR + 0x304)</w:t>
      </w:r>
    </w:p>
    <w:p w:rsidR="00BE2E43" w:rsidRDefault="00BE2E43" w:rsidP="00D16043">
      <w:pPr>
        <w:pStyle w:val="120"/>
        <w:ind w:left="1030"/>
      </w:pPr>
      <w:r>
        <w:t>13  #define SLCR_LOCK_ADDR (XPS_SYS_CTRL_BASEADDR + 0x4)</w:t>
      </w:r>
    </w:p>
    <w:p w:rsidR="00BE2E43" w:rsidRDefault="00BE2E43" w:rsidP="00D16043">
      <w:pPr>
        <w:pStyle w:val="120"/>
        <w:ind w:left="1030"/>
      </w:pPr>
      <w:r>
        <w:t>14  #define SLCR_UNLOCK_ADDR (XPS_SYS_CTRL_BASEADDR + 0x8)</w:t>
      </w:r>
    </w:p>
    <w:p w:rsidR="00BE2E43" w:rsidRDefault="00BE2E43" w:rsidP="00D16043">
      <w:pPr>
        <w:pStyle w:val="120"/>
        <w:ind w:left="1030"/>
      </w:pPr>
      <w:r>
        <w:t>15  #define SLCR_FPGA_RST_CTRL_ADDR (XPS_SYS_CTRL_BASEADDR + 0x240)</w:t>
      </w:r>
    </w:p>
    <w:p w:rsidR="00BE2E43" w:rsidRDefault="00BE2E43" w:rsidP="00D16043">
      <w:pPr>
        <w:pStyle w:val="120"/>
        <w:ind w:left="1030"/>
      </w:pPr>
      <w:r>
        <w:t>16  #define SLCR_LVL_SHFTR_EN_ADDR (XPS_SYS_CTRL_BASEADDR + 0x900)</w:t>
      </w:r>
    </w:p>
    <w:p w:rsidR="00BE2E43" w:rsidRDefault="00BE2E43" w:rsidP="00D16043">
      <w:pPr>
        <w:pStyle w:val="120"/>
        <w:ind w:left="1030"/>
      </w:pPr>
      <w:r>
        <w:t>17  #define SLCR_LVL_SHFTR_EN_VALUE 0xF</w:t>
      </w:r>
    </w:p>
    <w:p w:rsidR="00BE2E43" w:rsidRDefault="00BE2E43" w:rsidP="00D16043">
      <w:pPr>
        <w:pStyle w:val="120"/>
        <w:ind w:left="1030"/>
      </w:pPr>
      <w:r>
        <w:t>18  #define SLCR_LOCK_KEY_VALUE 0x767B</w:t>
      </w:r>
    </w:p>
    <w:p w:rsidR="00BE2E43" w:rsidRDefault="00BE2E43" w:rsidP="00D16043">
      <w:pPr>
        <w:pStyle w:val="120"/>
        <w:ind w:left="1030"/>
      </w:pPr>
      <w:r>
        <w:t>19  #define SLCR_UNLOCK_KEY_VALUE 0xDF0D</w:t>
      </w:r>
    </w:p>
    <w:p w:rsidR="00BE2E43" w:rsidRDefault="00BE2E43" w:rsidP="00D16043">
      <w:pPr>
        <w:pStyle w:val="120"/>
        <w:ind w:left="1030"/>
      </w:pPr>
      <w:r>
        <w:t>20  #define SLCR_MIO_LOOPBACK (XPS_SYS_CTRL_BASEADDR + 0x804)</w:t>
      </w:r>
    </w:p>
    <w:p w:rsidR="00BE2E43" w:rsidRDefault="00BE2E43" w:rsidP="00D16043">
      <w:pPr>
        <w:pStyle w:val="120"/>
        <w:ind w:left="1030"/>
      </w:pPr>
      <w:r>
        <w:t>21  #define READ_WRITE_MUL_FACTOR 0x10</w:t>
      </w:r>
    </w:p>
    <w:p w:rsidR="00BE2E43" w:rsidRDefault="00BE2E43" w:rsidP="00D16043">
      <w:pPr>
        <w:pStyle w:val="120"/>
        <w:ind w:left="1030"/>
      </w:pPr>
      <w:r>
        <w:t xml:space="preserve">22  </w:t>
      </w:r>
    </w:p>
    <w:p w:rsidR="00BE2E43" w:rsidRDefault="00BE2E43" w:rsidP="00D16043">
      <w:pPr>
        <w:pStyle w:val="120"/>
        <w:ind w:left="1030"/>
      </w:pPr>
      <w:r>
        <w:t xml:space="preserve">23  </w:t>
      </w:r>
    </w:p>
    <w:p w:rsidR="00BE2E43" w:rsidRDefault="00BE2E43" w:rsidP="00D16043">
      <w:pPr>
        <w:pStyle w:val="120"/>
        <w:ind w:left="1030"/>
      </w:pPr>
      <w:r>
        <w:t xml:space="preserve">24  </w:t>
      </w:r>
    </w:p>
    <w:p w:rsidR="00BE2E43" w:rsidRDefault="00BE2E43" w:rsidP="00256273">
      <w:pPr>
        <w:pStyle w:val="af1"/>
      </w:pPr>
      <w:r>
        <w:rPr>
          <w:rFonts w:hint="eastAsia"/>
        </w:rPr>
        <w:t>징크에서</w:t>
      </w:r>
      <w:r>
        <w:rPr>
          <w:rFonts w:hint="eastAsia"/>
        </w:rPr>
        <w:t xml:space="preserve"> </w:t>
      </w:r>
      <w:r>
        <w:rPr>
          <w:rFonts w:hint="eastAsia"/>
        </w:rPr>
        <w:t>인터럽트를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규칙이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26,27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>
        <w:rPr>
          <w:rFonts w:hint="eastAsia"/>
        </w:rPr>
        <w:t>구조체를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BE2E43" w:rsidRDefault="00BE2E43" w:rsidP="00D16043">
      <w:pPr>
        <w:pStyle w:val="120"/>
        <w:ind w:left="1030"/>
      </w:pPr>
      <w:r>
        <w:t xml:space="preserve">25  </w:t>
      </w:r>
    </w:p>
    <w:p w:rsidR="00BE2E43" w:rsidRDefault="00BE2E43" w:rsidP="00D16043">
      <w:pPr>
        <w:pStyle w:val="120"/>
        <w:ind w:left="1030"/>
      </w:pPr>
      <w:r>
        <w:t>26  XScuGic InterruptController; /* Instance of the Interrupt Controller */</w:t>
      </w:r>
    </w:p>
    <w:p w:rsidR="00BE2E43" w:rsidRDefault="00BE2E43" w:rsidP="00D16043">
      <w:pPr>
        <w:pStyle w:val="120"/>
        <w:ind w:left="1030"/>
      </w:pPr>
      <w:r>
        <w:t>27  static XScuGic_Config *GicConfig;/* The configuration parameters of the controller */</w:t>
      </w:r>
    </w:p>
    <w:p w:rsidR="00BE2E43" w:rsidRDefault="00BE2E43" w:rsidP="00D16043">
      <w:pPr>
        <w:pStyle w:val="120"/>
        <w:ind w:left="1030"/>
      </w:pPr>
      <w:r>
        <w:t xml:space="preserve">28  </w:t>
      </w:r>
    </w:p>
    <w:p w:rsidR="00BE2E43" w:rsidRDefault="00BE2E43" w:rsidP="00256273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29~41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핸들러를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BE2E43" w:rsidRDefault="00BE2E43" w:rsidP="00D16043">
      <w:pPr>
        <w:pStyle w:val="120"/>
        <w:ind w:left="1030"/>
      </w:pPr>
      <w:r>
        <w:lastRenderedPageBreak/>
        <w:t>29  void AXI_INTERRUPT_Intr_DefaultHandler91(void * baseaddr_p)</w:t>
      </w:r>
    </w:p>
    <w:p w:rsidR="00BE2E43" w:rsidRDefault="00BE2E43" w:rsidP="00D16043">
      <w:pPr>
        <w:pStyle w:val="120"/>
        <w:ind w:left="1030"/>
      </w:pPr>
      <w:r>
        <w:t>30  {</w:t>
      </w:r>
    </w:p>
    <w:p w:rsidR="00BE2E43" w:rsidRDefault="00BE2E43" w:rsidP="00D16043">
      <w:pPr>
        <w:pStyle w:val="120"/>
        <w:ind w:left="1030"/>
      </w:pPr>
      <w:r>
        <w:t>31    Xuint32 baseaddr;</w:t>
      </w:r>
    </w:p>
    <w:p w:rsidR="00BE2E43" w:rsidRDefault="00BE2E43" w:rsidP="00D16043">
      <w:pPr>
        <w:pStyle w:val="120"/>
        <w:ind w:left="1030"/>
      </w:pPr>
      <w:r>
        <w:t>32    Xuint32 IntrStatus;</w:t>
      </w:r>
    </w:p>
    <w:p w:rsidR="00BE2E43" w:rsidRDefault="00BE2E43" w:rsidP="00D16043">
      <w:pPr>
        <w:pStyle w:val="120"/>
        <w:ind w:left="1030"/>
      </w:pPr>
      <w:r>
        <w:t>33    Xuint32 IpStatus;</w:t>
      </w:r>
    </w:p>
    <w:p w:rsidR="00BE2E43" w:rsidRDefault="00BE2E43" w:rsidP="00D16043">
      <w:pPr>
        <w:pStyle w:val="120"/>
        <w:ind w:left="1030"/>
      </w:pPr>
      <w:r>
        <w:t>34    baseaddr = (Xuint32) baseaddr_p;</w:t>
      </w:r>
    </w:p>
    <w:p w:rsidR="00BE2E43" w:rsidRDefault="00BE2E43" w:rsidP="00D16043">
      <w:pPr>
        <w:pStyle w:val="120"/>
        <w:ind w:left="1030"/>
      </w:pPr>
      <w:r>
        <w:t xml:space="preserve">35  </w:t>
      </w:r>
    </w:p>
    <w:p w:rsidR="00BE2E43" w:rsidRDefault="00BE2E43" w:rsidP="00D16043">
      <w:pPr>
        <w:pStyle w:val="120"/>
        <w:ind w:left="1030"/>
      </w:pPr>
      <w:r>
        <w:t>36    {</w:t>
      </w:r>
    </w:p>
    <w:p w:rsidR="00BE2E43" w:rsidRDefault="00BE2E43" w:rsidP="00D16043">
      <w:pPr>
        <w:pStyle w:val="120"/>
        <w:ind w:left="1030"/>
      </w:pPr>
      <w:r>
        <w:t>37      xil_printf("User logic interrupt 91! \n\r");</w:t>
      </w:r>
    </w:p>
    <w:p w:rsidR="00BE2E43" w:rsidRDefault="00BE2E43" w:rsidP="00D16043">
      <w:pPr>
        <w:pStyle w:val="120"/>
        <w:ind w:left="1030"/>
      </w:pPr>
      <w:r>
        <w:t>38      IpStatus = AXI_INTERRUPT_mReadReg(baseaddr, AXI_INTERRUPT_INTR_IPISR_OFFSET);</w:t>
      </w:r>
    </w:p>
    <w:p w:rsidR="00BE2E43" w:rsidRDefault="00BE2E43" w:rsidP="00D16043">
      <w:pPr>
        <w:pStyle w:val="120"/>
        <w:ind w:left="1030"/>
      </w:pPr>
      <w:r>
        <w:t>39      AXI_INTERRUPT_mWriteReg(baseaddr, AXI_INTERRUPT_INTR_IPISR_OFFSET, IpStatus);</w:t>
      </w:r>
    </w:p>
    <w:p w:rsidR="00BE2E43" w:rsidRDefault="00BE2E43" w:rsidP="00D16043">
      <w:pPr>
        <w:pStyle w:val="120"/>
        <w:ind w:left="1030"/>
      </w:pPr>
      <w:r>
        <w:t>40    }</w:t>
      </w:r>
    </w:p>
    <w:p w:rsidR="00BE2E43" w:rsidRDefault="00BE2E43" w:rsidP="00D16043">
      <w:pPr>
        <w:pStyle w:val="120"/>
        <w:ind w:left="1030"/>
      </w:pPr>
      <w:r>
        <w:t>41  }</w:t>
      </w:r>
    </w:p>
    <w:p w:rsidR="00BE2E43" w:rsidRDefault="00BE2E43" w:rsidP="00D16043">
      <w:pPr>
        <w:pStyle w:val="120"/>
        <w:ind w:left="1030"/>
      </w:pPr>
      <w:r>
        <w:t xml:space="preserve">42  </w:t>
      </w:r>
    </w:p>
    <w:p w:rsidR="00BE2E43" w:rsidRDefault="00BE2E43" w:rsidP="00256273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43~62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구조체를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BE2E43" w:rsidRDefault="00BE2E43" w:rsidP="00D16043">
      <w:pPr>
        <w:pStyle w:val="120"/>
        <w:ind w:left="1030"/>
      </w:pPr>
      <w:r>
        <w:t>43  int ScuGicInterrupt_Init()</w:t>
      </w:r>
    </w:p>
    <w:p w:rsidR="00BE2E43" w:rsidRDefault="00BE2E43" w:rsidP="00D16043">
      <w:pPr>
        <w:pStyle w:val="120"/>
        <w:ind w:left="1030"/>
      </w:pPr>
      <w:r>
        <w:t>44  {</w:t>
      </w:r>
    </w:p>
    <w:p w:rsidR="00BE2E43" w:rsidRDefault="00BE2E43" w:rsidP="00D16043">
      <w:pPr>
        <w:pStyle w:val="120"/>
        <w:ind w:left="1030"/>
      </w:pPr>
      <w:r>
        <w:t xml:space="preserve">45  </w:t>
      </w:r>
      <w:r>
        <w:tab/>
        <w:t>int Status;</w:t>
      </w:r>
    </w:p>
    <w:p w:rsidR="00BE2E43" w:rsidRDefault="00BE2E43" w:rsidP="00D16043">
      <w:pPr>
        <w:pStyle w:val="120"/>
        <w:ind w:left="1030"/>
      </w:pPr>
      <w:r>
        <w:t xml:space="preserve">46  </w:t>
      </w:r>
      <w:r>
        <w:tab/>
        <w:t>/*</w:t>
      </w:r>
    </w:p>
    <w:p w:rsidR="00BE2E43" w:rsidRDefault="00BE2E43" w:rsidP="00D16043">
      <w:pPr>
        <w:pStyle w:val="120"/>
        <w:ind w:left="1030"/>
      </w:pPr>
      <w:r>
        <w:t xml:space="preserve">47  </w:t>
      </w:r>
      <w:r>
        <w:tab/>
        <w:t xml:space="preserve"> * Initialize the interrupt controller driver so that it is ready to</w:t>
      </w:r>
    </w:p>
    <w:p w:rsidR="00BE2E43" w:rsidRDefault="00BE2E43" w:rsidP="00D16043">
      <w:pPr>
        <w:pStyle w:val="120"/>
        <w:ind w:left="1030"/>
      </w:pPr>
      <w:r>
        <w:t xml:space="preserve">48  </w:t>
      </w:r>
      <w:r>
        <w:tab/>
        <w:t xml:space="preserve"> * use.</w:t>
      </w:r>
    </w:p>
    <w:p w:rsidR="00BE2E43" w:rsidRDefault="00BE2E43" w:rsidP="00D16043">
      <w:pPr>
        <w:pStyle w:val="120"/>
        <w:ind w:left="1030"/>
      </w:pPr>
      <w:r>
        <w:t xml:space="preserve">49  </w:t>
      </w:r>
      <w:r>
        <w:tab/>
        <w:t xml:space="preserve"> * */</w:t>
      </w:r>
    </w:p>
    <w:p w:rsidR="00BE2E43" w:rsidRDefault="00BE2E43" w:rsidP="00D16043">
      <w:pPr>
        <w:pStyle w:val="120"/>
        <w:ind w:left="1030"/>
      </w:pPr>
      <w:r>
        <w:t xml:space="preserve">50  </w:t>
      </w:r>
      <w:r>
        <w:tab/>
        <w:t>Xil_ExceptionInit();</w:t>
      </w:r>
    </w:p>
    <w:p w:rsidR="00BE2E43" w:rsidRDefault="00BE2E43" w:rsidP="00D16043">
      <w:pPr>
        <w:pStyle w:val="120"/>
        <w:ind w:left="1030"/>
      </w:pPr>
      <w:r>
        <w:t xml:space="preserve">51  </w:t>
      </w:r>
    </w:p>
    <w:p w:rsidR="00BE2E43" w:rsidRDefault="00BE2E43" w:rsidP="00D16043">
      <w:pPr>
        <w:pStyle w:val="120"/>
        <w:ind w:left="1030"/>
      </w:pPr>
      <w:r>
        <w:t xml:space="preserve">52  </w:t>
      </w:r>
      <w:r>
        <w:tab/>
        <w:t>GicConfig = XScuGic_LookupConfig(XPAR_PS7_SCUGIC_0_DEVICE_ID);</w:t>
      </w:r>
    </w:p>
    <w:p w:rsidR="00BE2E43" w:rsidRDefault="00BE2E43" w:rsidP="00D16043">
      <w:pPr>
        <w:pStyle w:val="120"/>
        <w:ind w:left="1030"/>
      </w:pPr>
      <w:r>
        <w:t xml:space="preserve">53  </w:t>
      </w:r>
      <w:r>
        <w:tab/>
        <w:t>if (NULL == GicConfig) {</w:t>
      </w:r>
    </w:p>
    <w:p w:rsidR="00BE2E43" w:rsidRDefault="00BE2E43" w:rsidP="00D16043">
      <w:pPr>
        <w:pStyle w:val="120"/>
        <w:ind w:left="1030"/>
      </w:pPr>
      <w:r>
        <w:t xml:space="preserve">54  </w:t>
      </w:r>
      <w:r>
        <w:tab/>
      </w:r>
      <w:r>
        <w:tab/>
        <w:t>return XST_FAILURE;</w:t>
      </w:r>
    </w:p>
    <w:p w:rsidR="00BE2E43" w:rsidRDefault="00BE2E43" w:rsidP="00D16043">
      <w:pPr>
        <w:pStyle w:val="120"/>
        <w:ind w:left="1030"/>
      </w:pPr>
      <w:r>
        <w:t xml:space="preserve">55  </w:t>
      </w:r>
      <w:r>
        <w:tab/>
        <w:t>}</w:t>
      </w:r>
    </w:p>
    <w:p w:rsidR="00BE2E43" w:rsidRDefault="00BE2E43" w:rsidP="00D16043">
      <w:pPr>
        <w:pStyle w:val="120"/>
        <w:ind w:left="1030"/>
      </w:pPr>
      <w:r>
        <w:t xml:space="preserve">56  </w:t>
      </w:r>
    </w:p>
    <w:p w:rsidR="00BE2E43" w:rsidRDefault="00BE2E43" w:rsidP="00D16043">
      <w:pPr>
        <w:pStyle w:val="120"/>
        <w:ind w:left="1030"/>
      </w:pPr>
      <w:r>
        <w:t xml:space="preserve">57  </w:t>
      </w:r>
      <w:r>
        <w:tab/>
        <w:t>Status = XScuGic_CfgInitialize(&amp;InterruptController, GicConfig,</w:t>
      </w:r>
    </w:p>
    <w:p w:rsidR="00BE2E43" w:rsidRDefault="00BE2E43" w:rsidP="00D16043">
      <w:pPr>
        <w:pStyle w:val="120"/>
        <w:ind w:left="1030"/>
      </w:pPr>
      <w:r>
        <w:t xml:space="preserve">58  </w:t>
      </w:r>
      <w:r>
        <w:tab/>
      </w:r>
      <w:r>
        <w:tab/>
      </w:r>
      <w:r>
        <w:tab/>
        <w:t>GicConfig-&gt;CpuBaseAddress);</w:t>
      </w:r>
    </w:p>
    <w:p w:rsidR="00BE2E43" w:rsidRDefault="00BE2E43" w:rsidP="00D16043">
      <w:pPr>
        <w:pStyle w:val="120"/>
        <w:ind w:left="1030"/>
      </w:pPr>
      <w:r>
        <w:t xml:space="preserve">59  </w:t>
      </w:r>
    </w:p>
    <w:p w:rsidR="00BE2E43" w:rsidRDefault="00BE2E43" w:rsidP="00D16043">
      <w:pPr>
        <w:pStyle w:val="120"/>
        <w:ind w:left="1030"/>
      </w:pPr>
      <w:r>
        <w:t xml:space="preserve">60  </w:t>
      </w:r>
      <w:r>
        <w:tab/>
        <w:t>if (Status != XST_SUCCESS) {</w:t>
      </w:r>
    </w:p>
    <w:p w:rsidR="00BE2E43" w:rsidRDefault="00BE2E43" w:rsidP="00D16043">
      <w:pPr>
        <w:pStyle w:val="120"/>
        <w:ind w:left="1030"/>
      </w:pPr>
      <w:r>
        <w:t xml:space="preserve">61  </w:t>
      </w:r>
      <w:r>
        <w:tab/>
      </w:r>
      <w:r>
        <w:tab/>
        <w:t>return XST_FAILURE;</w:t>
      </w:r>
    </w:p>
    <w:p w:rsidR="00BE2E43" w:rsidRDefault="00BE2E43" w:rsidP="00D16043">
      <w:pPr>
        <w:pStyle w:val="120"/>
        <w:ind w:left="1030"/>
      </w:pPr>
      <w:r>
        <w:t xml:space="preserve">62  </w:t>
      </w:r>
      <w:r>
        <w:tab/>
        <w:t>}</w:t>
      </w:r>
    </w:p>
    <w:p w:rsidR="00BE2E43" w:rsidRDefault="00BE2E43" w:rsidP="00D16043">
      <w:pPr>
        <w:pStyle w:val="120"/>
        <w:ind w:left="1030"/>
      </w:pPr>
      <w:r>
        <w:t xml:space="preserve">63  </w:t>
      </w:r>
    </w:p>
    <w:p w:rsidR="00BE2E43" w:rsidRDefault="00BE2E43" w:rsidP="00D16043">
      <w:pPr>
        <w:pStyle w:val="120"/>
        <w:ind w:left="1030"/>
      </w:pPr>
      <w:r>
        <w:t xml:space="preserve">64  </w:t>
      </w:r>
      <w:r>
        <w:tab/>
        <w:t>/*</w:t>
      </w:r>
    </w:p>
    <w:p w:rsidR="00BE2E43" w:rsidRDefault="00BE2E43" w:rsidP="00D16043">
      <w:pPr>
        <w:pStyle w:val="120"/>
        <w:ind w:left="1030"/>
      </w:pPr>
      <w:r>
        <w:t xml:space="preserve">65  </w:t>
      </w:r>
      <w:r>
        <w:tab/>
        <w:t xml:space="preserve"> * Setup the Interrupt System</w:t>
      </w:r>
    </w:p>
    <w:p w:rsidR="00BE2E43" w:rsidRDefault="00BE2E43" w:rsidP="00D16043">
      <w:pPr>
        <w:pStyle w:val="120"/>
        <w:ind w:left="1030"/>
      </w:pPr>
      <w:r>
        <w:t xml:space="preserve">66  </w:t>
      </w:r>
      <w:r>
        <w:tab/>
        <w:t xml:space="preserve"> * */</w:t>
      </w:r>
    </w:p>
    <w:p w:rsidR="00BE2E43" w:rsidRDefault="00BE2E43" w:rsidP="00D16043">
      <w:pPr>
        <w:pStyle w:val="120"/>
        <w:ind w:left="1030"/>
      </w:pPr>
      <w:r>
        <w:t xml:space="preserve">67  </w:t>
      </w:r>
    </w:p>
    <w:p w:rsidR="00BE2E43" w:rsidRDefault="00BE2E43" w:rsidP="00256273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68~81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벡터</w:t>
      </w:r>
      <w:r>
        <w:rPr>
          <w:rFonts w:hint="eastAsia"/>
        </w:rPr>
        <w:t xml:space="preserve"> </w:t>
      </w:r>
      <w:r>
        <w:rPr>
          <w:rFonts w:hint="eastAsia"/>
        </w:rPr>
        <w:t>테이블을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BE2E43" w:rsidRDefault="00BE2E43" w:rsidP="00D16043">
      <w:pPr>
        <w:pStyle w:val="120"/>
        <w:ind w:left="1030"/>
      </w:pPr>
      <w:r>
        <w:t xml:space="preserve">68  </w:t>
      </w:r>
      <w:r>
        <w:tab/>
        <w:t>/*</w:t>
      </w:r>
    </w:p>
    <w:p w:rsidR="00BE2E43" w:rsidRDefault="00BE2E43" w:rsidP="00D16043">
      <w:pPr>
        <w:pStyle w:val="120"/>
        <w:ind w:left="1030"/>
      </w:pPr>
      <w:r>
        <w:t xml:space="preserve">69  </w:t>
      </w:r>
      <w:r>
        <w:tab/>
        <w:t xml:space="preserve"> * Connect the interrupt controller interrupt handler to the hardware</w:t>
      </w:r>
    </w:p>
    <w:p w:rsidR="00BE2E43" w:rsidRDefault="00BE2E43" w:rsidP="00D16043">
      <w:pPr>
        <w:pStyle w:val="120"/>
        <w:ind w:left="1030"/>
      </w:pPr>
      <w:r>
        <w:t xml:space="preserve">70  </w:t>
      </w:r>
      <w:r>
        <w:tab/>
        <w:t xml:space="preserve"> * interrupt handling logic in the ARM processor.</w:t>
      </w:r>
    </w:p>
    <w:p w:rsidR="00BE2E43" w:rsidRDefault="00BE2E43" w:rsidP="00D16043">
      <w:pPr>
        <w:pStyle w:val="120"/>
        <w:ind w:left="1030"/>
      </w:pPr>
      <w:r>
        <w:t xml:space="preserve">71  </w:t>
      </w:r>
      <w:r>
        <w:tab/>
        <w:t xml:space="preserve"> */</w:t>
      </w:r>
    </w:p>
    <w:p w:rsidR="00BE2E43" w:rsidRDefault="00BE2E43" w:rsidP="00D16043">
      <w:pPr>
        <w:pStyle w:val="120"/>
        <w:ind w:left="1030"/>
      </w:pPr>
      <w:r>
        <w:t xml:space="preserve">72  </w:t>
      </w:r>
      <w:r>
        <w:tab/>
        <w:t>Xil_ExceptionRegisterHandler(XIL_EXCEPTION_ID_IRQ_INT,</w:t>
      </w:r>
    </w:p>
    <w:p w:rsidR="00BE2E43" w:rsidRDefault="00BE2E43" w:rsidP="00D16043">
      <w:pPr>
        <w:pStyle w:val="120"/>
        <w:ind w:left="1030"/>
      </w:pPr>
      <w:r>
        <w:t xml:space="preserve">73  </w:t>
      </w:r>
      <w:r>
        <w:tab/>
      </w:r>
      <w:r>
        <w:tab/>
      </w:r>
      <w:r>
        <w:tab/>
        <w:t>(Xil_ExceptionHandler) XScuGic_InterruptHandler,</w:t>
      </w:r>
    </w:p>
    <w:p w:rsidR="00BE2E43" w:rsidRDefault="00BE2E43" w:rsidP="00D16043">
      <w:pPr>
        <w:pStyle w:val="120"/>
        <w:ind w:left="1030"/>
      </w:pPr>
      <w:r>
        <w:t xml:space="preserve">74  </w:t>
      </w:r>
      <w:r>
        <w:tab/>
      </w:r>
      <w:r>
        <w:tab/>
      </w:r>
      <w:r>
        <w:tab/>
        <w:t>(void *) &amp;InterruptController);</w:t>
      </w:r>
    </w:p>
    <w:p w:rsidR="00BE2E43" w:rsidRDefault="00BE2E43" w:rsidP="00D16043">
      <w:pPr>
        <w:pStyle w:val="120"/>
        <w:ind w:left="1030"/>
      </w:pPr>
      <w:r>
        <w:t xml:space="preserve">75  </w:t>
      </w:r>
    </w:p>
    <w:p w:rsidR="00BE2E43" w:rsidRDefault="00BE2E43" w:rsidP="00D16043">
      <w:pPr>
        <w:pStyle w:val="120"/>
        <w:ind w:left="1030"/>
      </w:pPr>
      <w:r>
        <w:t xml:space="preserve">76  </w:t>
      </w:r>
    </w:p>
    <w:p w:rsidR="00BE2E43" w:rsidRDefault="00BE2E43" w:rsidP="00D16043">
      <w:pPr>
        <w:pStyle w:val="120"/>
        <w:ind w:left="1030"/>
      </w:pPr>
      <w:r>
        <w:t xml:space="preserve">77  </w:t>
      </w:r>
      <w:r>
        <w:tab/>
        <w:t>/*</w:t>
      </w:r>
    </w:p>
    <w:p w:rsidR="00BE2E43" w:rsidRDefault="00BE2E43" w:rsidP="00D16043">
      <w:pPr>
        <w:pStyle w:val="120"/>
        <w:ind w:left="1030"/>
      </w:pPr>
      <w:r>
        <w:t xml:space="preserve">78  </w:t>
      </w:r>
      <w:r>
        <w:tab/>
        <w:t xml:space="preserve"> * Connect a device driver handler that will be called when an</w:t>
      </w:r>
    </w:p>
    <w:p w:rsidR="00BE2E43" w:rsidRDefault="00BE2E43" w:rsidP="00D16043">
      <w:pPr>
        <w:pStyle w:val="120"/>
        <w:ind w:left="1030"/>
      </w:pPr>
      <w:r>
        <w:t xml:space="preserve">79  </w:t>
      </w:r>
      <w:r>
        <w:tab/>
        <w:t xml:space="preserve"> * interrupt for the device occurs, the device driver handler performs</w:t>
      </w:r>
    </w:p>
    <w:p w:rsidR="00BE2E43" w:rsidRDefault="00BE2E43" w:rsidP="00D16043">
      <w:pPr>
        <w:pStyle w:val="120"/>
        <w:ind w:left="1030"/>
      </w:pPr>
      <w:r>
        <w:t xml:space="preserve">80  </w:t>
      </w:r>
      <w:r>
        <w:tab/>
        <w:t xml:space="preserve"> * the specific interrupt processing for the device</w:t>
      </w:r>
    </w:p>
    <w:p w:rsidR="00BE2E43" w:rsidRDefault="00BE2E43" w:rsidP="00D16043">
      <w:pPr>
        <w:pStyle w:val="120"/>
        <w:ind w:left="1030"/>
      </w:pPr>
      <w:r>
        <w:t xml:space="preserve">81  </w:t>
      </w:r>
      <w:r>
        <w:tab/>
        <w:t xml:space="preserve"> */</w:t>
      </w:r>
    </w:p>
    <w:p w:rsidR="00BE2E43" w:rsidRDefault="00BE2E43" w:rsidP="00256273">
      <w:pPr>
        <w:pStyle w:val="af1"/>
      </w:pPr>
      <w:r>
        <w:rPr>
          <w:rFonts w:hint="eastAsia"/>
        </w:rPr>
        <w:t>90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소스와</w:t>
      </w:r>
      <w:r>
        <w:rPr>
          <w:rFonts w:hint="eastAsia"/>
        </w:rPr>
        <w:t xml:space="preserve"> 91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소스에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핸들러와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BE2E43" w:rsidRDefault="00BE2E43" w:rsidP="00D16043">
      <w:pPr>
        <w:pStyle w:val="120"/>
        <w:ind w:left="1030"/>
      </w:pPr>
      <w:r>
        <w:t xml:space="preserve">82  </w:t>
      </w:r>
      <w:r>
        <w:tab/>
        <w:t>Status = XScuGic_Connect(&amp;InterruptController,90,</w:t>
      </w:r>
    </w:p>
    <w:p w:rsidR="00BE2E43" w:rsidRDefault="00BE2E43" w:rsidP="00D16043">
      <w:pPr>
        <w:pStyle w:val="120"/>
        <w:ind w:left="1030"/>
      </w:pPr>
      <w:r>
        <w:t xml:space="preserve">83  </w:t>
      </w:r>
      <w:r>
        <w:tab/>
      </w:r>
      <w:r>
        <w:tab/>
      </w:r>
      <w:r>
        <w:tab/>
        <w:t>(Xil_ExceptionHandler)AXI_INTERRUPT_Intr_DefaultHandler,</w:t>
      </w:r>
    </w:p>
    <w:p w:rsidR="00BE2E43" w:rsidRDefault="00BE2E43" w:rsidP="00D16043">
      <w:pPr>
        <w:pStyle w:val="120"/>
        <w:ind w:left="1030"/>
      </w:pPr>
      <w:r>
        <w:lastRenderedPageBreak/>
        <w:t xml:space="preserve">84  </w:t>
      </w:r>
      <w:r>
        <w:tab/>
      </w:r>
      <w:r>
        <w:tab/>
      </w:r>
      <w:r>
        <w:tab/>
        <w:t>(void *) &amp;InterruptController);</w:t>
      </w:r>
    </w:p>
    <w:p w:rsidR="00BE2E43" w:rsidRDefault="00BE2E43" w:rsidP="00D16043">
      <w:pPr>
        <w:pStyle w:val="120"/>
        <w:ind w:left="1030"/>
      </w:pPr>
      <w:r>
        <w:t xml:space="preserve">85  </w:t>
      </w:r>
    </w:p>
    <w:p w:rsidR="00BE2E43" w:rsidRDefault="00BE2E43" w:rsidP="00D16043">
      <w:pPr>
        <w:pStyle w:val="120"/>
        <w:ind w:left="1030"/>
      </w:pPr>
      <w:r>
        <w:t xml:space="preserve">86  </w:t>
      </w:r>
      <w:r>
        <w:tab/>
        <w:t>Status = XScuGic_Connect(&amp;InterruptController,91,</w:t>
      </w:r>
    </w:p>
    <w:p w:rsidR="00BE2E43" w:rsidRDefault="00BE2E43" w:rsidP="00D16043">
      <w:pPr>
        <w:pStyle w:val="120"/>
        <w:ind w:left="1030"/>
      </w:pPr>
      <w:r>
        <w:t xml:space="preserve">87  </w:t>
      </w:r>
      <w:r>
        <w:tab/>
      </w:r>
      <w:r>
        <w:tab/>
      </w:r>
      <w:r>
        <w:tab/>
        <w:t>(Xil_ExceptionHandler)AXI_INTERRUPT_Intr_DefaultHandler91,</w:t>
      </w:r>
    </w:p>
    <w:p w:rsidR="00BE2E43" w:rsidRDefault="00BE2E43" w:rsidP="00D16043">
      <w:pPr>
        <w:pStyle w:val="120"/>
        <w:ind w:left="1030"/>
      </w:pPr>
      <w:r>
        <w:t xml:space="preserve">88  </w:t>
      </w:r>
      <w:r>
        <w:tab/>
      </w:r>
      <w:r>
        <w:tab/>
      </w:r>
      <w:r>
        <w:tab/>
        <w:t>(void *) &amp;InterruptController);</w:t>
      </w:r>
    </w:p>
    <w:p w:rsidR="00BE2E43" w:rsidRDefault="00BE2E43" w:rsidP="00D16043">
      <w:pPr>
        <w:pStyle w:val="120"/>
        <w:ind w:left="1030"/>
      </w:pPr>
      <w:r>
        <w:t xml:space="preserve">89  </w:t>
      </w:r>
    </w:p>
    <w:p w:rsidR="00BE2E43" w:rsidRDefault="00BE2E43" w:rsidP="00256273">
      <w:pPr>
        <w:pStyle w:val="af1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소스의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BE2E43" w:rsidRDefault="00BE2E43" w:rsidP="00D16043">
      <w:pPr>
        <w:pStyle w:val="120"/>
        <w:ind w:left="1030"/>
      </w:pPr>
      <w:r>
        <w:t xml:space="preserve">90  </w:t>
      </w:r>
      <w:r>
        <w:tab/>
        <w:t>XScuGic_Enable(&amp;InterruptController, 90);</w:t>
      </w:r>
    </w:p>
    <w:p w:rsidR="00BE2E43" w:rsidRDefault="00BE2E43" w:rsidP="00D16043">
      <w:pPr>
        <w:pStyle w:val="120"/>
        <w:ind w:left="1030"/>
      </w:pPr>
      <w:r>
        <w:t xml:space="preserve">91  </w:t>
      </w:r>
      <w:r>
        <w:tab/>
        <w:t>XScuGic_Enable(&amp;InterruptController, 91);</w:t>
      </w:r>
    </w:p>
    <w:p w:rsidR="00BE2E43" w:rsidRDefault="00BE2E43" w:rsidP="00D16043">
      <w:pPr>
        <w:pStyle w:val="120"/>
        <w:ind w:left="1030"/>
      </w:pPr>
      <w:r>
        <w:t xml:space="preserve">92  </w:t>
      </w:r>
    </w:p>
    <w:p w:rsidR="00BE2E43" w:rsidRDefault="00BE2E43" w:rsidP="00D16043">
      <w:pPr>
        <w:pStyle w:val="120"/>
        <w:ind w:left="1030"/>
      </w:pPr>
      <w:r>
        <w:t xml:space="preserve">93  </w:t>
      </w:r>
      <w:r>
        <w:tab/>
        <w:t>AXI_INTERRUPT_EnableInterrupt(XPAR_AXI_INTERRUPT_0_BASEADDR);</w:t>
      </w:r>
    </w:p>
    <w:p w:rsidR="00BE2E43" w:rsidRDefault="00BE2E43" w:rsidP="00D16043">
      <w:pPr>
        <w:pStyle w:val="120"/>
        <w:ind w:left="1030"/>
      </w:pPr>
      <w:r>
        <w:t xml:space="preserve">94  </w:t>
      </w:r>
    </w:p>
    <w:p w:rsidR="00BE2E43" w:rsidRDefault="00BE2E43" w:rsidP="00D16043">
      <w:pPr>
        <w:pStyle w:val="120"/>
        <w:ind w:left="1030"/>
      </w:pPr>
    </w:p>
    <w:p w:rsidR="00BE2E43" w:rsidRDefault="00BE2E43" w:rsidP="00D16043">
      <w:pPr>
        <w:pStyle w:val="120"/>
        <w:ind w:left="1030"/>
      </w:pPr>
      <w:r>
        <w:t xml:space="preserve">95  </w:t>
      </w:r>
      <w:r>
        <w:tab/>
        <w:t>/*</w:t>
      </w:r>
    </w:p>
    <w:p w:rsidR="00BE2E43" w:rsidRDefault="00BE2E43" w:rsidP="00D16043">
      <w:pPr>
        <w:pStyle w:val="120"/>
        <w:ind w:left="1030"/>
      </w:pPr>
      <w:r>
        <w:t xml:space="preserve">96  </w:t>
      </w:r>
      <w:r>
        <w:tab/>
        <w:t xml:space="preserve"> * Enable interrupts in the ARM</w:t>
      </w:r>
    </w:p>
    <w:p w:rsidR="00BE2E43" w:rsidRDefault="00BE2E43" w:rsidP="00D16043">
      <w:pPr>
        <w:pStyle w:val="120"/>
        <w:ind w:left="1030"/>
      </w:pPr>
      <w:r>
        <w:t xml:space="preserve">97  </w:t>
      </w:r>
      <w:r>
        <w:tab/>
        <w:t xml:space="preserve"> */</w:t>
      </w:r>
    </w:p>
    <w:p w:rsidR="00BE2E43" w:rsidRDefault="00BE2E43" w:rsidP="00D16043">
      <w:pPr>
        <w:pStyle w:val="120"/>
        <w:ind w:left="1030"/>
      </w:pPr>
      <w:r>
        <w:t xml:space="preserve">98  </w:t>
      </w:r>
      <w:r>
        <w:tab/>
        <w:t>Xil_ExceptionEnable();</w:t>
      </w:r>
    </w:p>
    <w:p w:rsidR="00BE2E43" w:rsidRDefault="00BE2E43" w:rsidP="00D16043">
      <w:pPr>
        <w:pStyle w:val="120"/>
        <w:ind w:left="1030"/>
      </w:pPr>
      <w:r>
        <w:t xml:space="preserve">99  </w:t>
      </w:r>
    </w:p>
    <w:p w:rsidR="00BE2E43" w:rsidRDefault="00BE2E43" w:rsidP="00256273">
      <w:pPr>
        <w:pStyle w:val="af1"/>
      </w:pPr>
      <w:r>
        <w:rPr>
          <w:rFonts w:hint="eastAsia"/>
        </w:rPr>
        <w:t>라인</w:t>
      </w:r>
      <w:r>
        <w:rPr>
          <w:rFonts w:hint="eastAsia"/>
        </w:rPr>
        <w:t xml:space="preserve"> 100 ~ 109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소스가</w:t>
      </w:r>
      <w:r>
        <w:rPr>
          <w:rFonts w:hint="eastAsia"/>
        </w:rPr>
        <w:t xml:space="preserve"> rising edge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BE2E43" w:rsidRDefault="00BE2E43" w:rsidP="00D16043">
      <w:pPr>
        <w:pStyle w:val="120"/>
        <w:ind w:left="1030"/>
      </w:pPr>
      <w:r>
        <w:t xml:space="preserve">100  </w:t>
      </w:r>
      <w:r>
        <w:tab/>
        <w:t>//Only used for edge sensitive Interrupts</w:t>
      </w:r>
    </w:p>
    <w:p w:rsidR="00BE2E43" w:rsidRDefault="00BE2E43" w:rsidP="00D16043">
      <w:pPr>
        <w:pStyle w:val="120"/>
        <w:ind w:left="1030"/>
      </w:pPr>
      <w:r>
        <w:t xml:space="preserve">101  </w:t>
      </w:r>
      <w:r>
        <w:tab/>
        <w:t>XScuGic_SetPriorityTriggerType(&amp;InterruptController, 90,</w:t>
      </w:r>
    </w:p>
    <w:p w:rsidR="00BE2E43" w:rsidRDefault="00BE2E43" w:rsidP="00D16043">
      <w:pPr>
        <w:pStyle w:val="120"/>
        <w:ind w:left="1030"/>
      </w:pPr>
      <w:r>
        <w:t xml:space="preserve">102  </w:t>
      </w:r>
      <w:r>
        <w:tab/>
      </w:r>
      <w:r>
        <w:tab/>
      </w:r>
      <w:r>
        <w:tab/>
      </w:r>
      <w:r>
        <w:tab/>
      </w:r>
      <w:r>
        <w:tab/>
      </w:r>
      <w:r>
        <w:tab/>
        <w:t>0xa0, 3);</w:t>
      </w:r>
    </w:p>
    <w:p w:rsidR="00BE2E43" w:rsidRDefault="00BE2E43" w:rsidP="00D16043">
      <w:pPr>
        <w:pStyle w:val="120"/>
        <w:ind w:left="1030"/>
      </w:pPr>
      <w:r>
        <w:t xml:space="preserve">103  </w:t>
      </w:r>
    </w:p>
    <w:p w:rsidR="00BE2E43" w:rsidRDefault="00BE2E43" w:rsidP="00D16043">
      <w:pPr>
        <w:pStyle w:val="120"/>
        <w:ind w:left="1030"/>
      </w:pPr>
      <w:r>
        <w:t xml:space="preserve">104  </w:t>
      </w:r>
      <w:r>
        <w:tab/>
        <w:t>XScuGic_SetPriorityTriggerType(&amp;InterruptController, 91,</w:t>
      </w:r>
    </w:p>
    <w:p w:rsidR="00BE2E43" w:rsidRDefault="00BE2E43" w:rsidP="00D16043">
      <w:pPr>
        <w:pStyle w:val="120"/>
        <w:ind w:left="1030"/>
      </w:pPr>
      <w:r>
        <w:t xml:space="preserve">105  </w:t>
      </w:r>
      <w:r>
        <w:tab/>
      </w:r>
      <w:r>
        <w:tab/>
      </w:r>
      <w:r>
        <w:tab/>
      </w:r>
      <w:r>
        <w:tab/>
      </w:r>
      <w:r>
        <w:tab/>
      </w:r>
      <w:r>
        <w:tab/>
        <w:t>0xa0, 3);</w:t>
      </w:r>
    </w:p>
    <w:p w:rsidR="00BE2E43" w:rsidRDefault="00BE2E43" w:rsidP="00D16043">
      <w:pPr>
        <w:pStyle w:val="120"/>
        <w:ind w:left="1030"/>
      </w:pPr>
      <w:r>
        <w:t xml:space="preserve">106  </w:t>
      </w:r>
    </w:p>
    <w:p w:rsidR="00BE2E43" w:rsidRDefault="00BE2E43" w:rsidP="00D16043">
      <w:pPr>
        <w:pStyle w:val="120"/>
        <w:ind w:left="1030"/>
      </w:pPr>
      <w:r>
        <w:t xml:space="preserve">107  </w:t>
      </w:r>
      <w:r>
        <w:tab/>
        <w:t>if (Status != XST_SUCCESS) {</w:t>
      </w:r>
    </w:p>
    <w:p w:rsidR="00BE2E43" w:rsidRDefault="00BE2E43" w:rsidP="00D16043">
      <w:pPr>
        <w:pStyle w:val="120"/>
        <w:ind w:left="1030"/>
      </w:pPr>
      <w:r>
        <w:t xml:space="preserve">108  </w:t>
      </w:r>
      <w:r>
        <w:tab/>
      </w:r>
      <w:r>
        <w:tab/>
        <w:t>return XST_FAILURE;</w:t>
      </w:r>
    </w:p>
    <w:p w:rsidR="00BE2E43" w:rsidRDefault="00BE2E43" w:rsidP="00D16043">
      <w:pPr>
        <w:pStyle w:val="120"/>
        <w:ind w:left="1030"/>
      </w:pPr>
      <w:r>
        <w:t xml:space="preserve">109  </w:t>
      </w:r>
      <w:r>
        <w:tab/>
        <w:t>}</w:t>
      </w:r>
    </w:p>
    <w:p w:rsidR="00BE2E43" w:rsidRDefault="00BE2E43" w:rsidP="00D16043">
      <w:pPr>
        <w:pStyle w:val="120"/>
        <w:ind w:left="1030"/>
      </w:pPr>
      <w:r>
        <w:t xml:space="preserve">110  </w:t>
      </w:r>
    </w:p>
    <w:p w:rsidR="00BE2E43" w:rsidRDefault="00BE2E43" w:rsidP="00D16043">
      <w:pPr>
        <w:pStyle w:val="120"/>
        <w:ind w:left="1030"/>
      </w:pPr>
      <w:r>
        <w:t>111  }</w:t>
      </w:r>
    </w:p>
    <w:p w:rsidR="00BE2E43" w:rsidRDefault="00BE2E43" w:rsidP="00D16043">
      <w:pPr>
        <w:pStyle w:val="120"/>
        <w:ind w:left="1030"/>
      </w:pPr>
      <w:r>
        <w:t xml:space="preserve">112  </w:t>
      </w:r>
    </w:p>
    <w:p w:rsidR="00BE2E43" w:rsidRDefault="00BE2E43" w:rsidP="00D16043">
      <w:pPr>
        <w:pStyle w:val="120"/>
        <w:ind w:left="1030"/>
      </w:pPr>
      <w:r>
        <w:t xml:space="preserve">113  </w:t>
      </w:r>
    </w:p>
    <w:p w:rsidR="00BE2E43" w:rsidRDefault="00BE2E43" w:rsidP="00D16043">
      <w:pPr>
        <w:pStyle w:val="120"/>
        <w:ind w:left="1030"/>
      </w:pPr>
      <w:r>
        <w:t xml:space="preserve">114  </w:t>
      </w:r>
    </w:p>
    <w:p w:rsidR="00BE2E43" w:rsidRDefault="00BE2E43" w:rsidP="00D16043">
      <w:pPr>
        <w:pStyle w:val="120"/>
        <w:ind w:left="1030"/>
      </w:pPr>
      <w:r>
        <w:t>115  int main()</w:t>
      </w:r>
    </w:p>
    <w:p w:rsidR="00BE2E43" w:rsidRDefault="00BE2E43" w:rsidP="00D16043">
      <w:pPr>
        <w:pStyle w:val="120"/>
        <w:ind w:left="1030"/>
      </w:pPr>
      <w:r>
        <w:t>116  {</w:t>
      </w:r>
    </w:p>
    <w:p w:rsidR="00BE2E43" w:rsidRDefault="00BE2E43" w:rsidP="00D16043">
      <w:pPr>
        <w:pStyle w:val="120"/>
        <w:ind w:left="1030"/>
      </w:pPr>
      <w:r>
        <w:t xml:space="preserve">117  </w:t>
      </w:r>
    </w:p>
    <w:p w:rsidR="00BE2E43" w:rsidRDefault="00BE2E43" w:rsidP="00D16043">
      <w:pPr>
        <w:pStyle w:val="120"/>
        <w:ind w:left="1030"/>
      </w:pPr>
      <w:r>
        <w:t xml:space="preserve">118  </w:t>
      </w:r>
      <w:r>
        <w:tab/>
        <w:t>int xstatus;</w:t>
      </w:r>
    </w:p>
    <w:p w:rsidR="00BE2E43" w:rsidRDefault="00BE2E43" w:rsidP="00D16043">
      <w:pPr>
        <w:pStyle w:val="120"/>
        <w:ind w:left="1030"/>
      </w:pPr>
      <w:r>
        <w:t xml:space="preserve">119  </w:t>
      </w:r>
      <w:r>
        <w:tab/>
        <w:t>int write_loop_index;</w:t>
      </w:r>
    </w:p>
    <w:p w:rsidR="00BE2E43" w:rsidRDefault="00BE2E43" w:rsidP="00D16043">
      <w:pPr>
        <w:pStyle w:val="120"/>
        <w:ind w:left="1030"/>
      </w:pPr>
      <w:r>
        <w:t xml:space="preserve">120  </w:t>
      </w:r>
      <w:r>
        <w:tab/>
        <w:t>int read_loop_index;</w:t>
      </w:r>
    </w:p>
    <w:p w:rsidR="00BE2E43" w:rsidRDefault="00BE2E43" w:rsidP="00D16043">
      <w:pPr>
        <w:pStyle w:val="120"/>
        <w:ind w:left="1030"/>
      </w:pPr>
      <w:r>
        <w:t xml:space="preserve">121  </w:t>
      </w:r>
      <w:r>
        <w:tab/>
        <w:t>int TEST_AXI_USER_NUM_REG = 4;</w:t>
      </w:r>
    </w:p>
    <w:p w:rsidR="00BE2E43" w:rsidRDefault="00BE2E43" w:rsidP="00D16043">
      <w:pPr>
        <w:pStyle w:val="120"/>
        <w:ind w:left="1030"/>
      </w:pPr>
      <w:r>
        <w:t xml:space="preserve">122  </w:t>
      </w:r>
    </w:p>
    <w:p w:rsidR="00BE2E43" w:rsidRDefault="00BE2E43" w:rsidP="00D16043">
      <w:pPr>
        <w:pStyle w:val="120"/>
        <w:ind w:left="1030"/>
      </w:pPr>
      <w:r>
        <w:t xml:space="preserve">123  </w:t>
      </w:r>
      <w:r>
        <w:tab/>
        <w:t>/* SLCR unlock */</w:t>
      </w:r>
    </w:p>
    <w:p w:rsidR="00BE2E43" w:rsidRDefault="00BE2E43" w:rsidP="00D16043">
      <w:pPr>
        <w:pStyle w:val="120"/>
        <w:ind w:left="1030"/>
      </w:pPr>
      <w:r>
        <w:t xml:space="preserve">124  </w:t>
      </w:r>
      <w:r>
        <w:tab/>
        <w:t>Xil_Out32(SLCR_UNLOCK_ADDR, SLCR_UNLOCK_KEY_VALUE);</w:t>
      </w:r>
    </w:p>
    <w:p w:rsidR="00BE2E43" w:rsidRDefault="00BE2E43" w:rsidP="00D16043">
      <w:pPr>
        <w:pStyle w:val="120"/>
        <w:ind w:left="1030"/>
      </w:pPr>
      <w:r>
        <w:t xml:space="preserve">125  </w:t>
      </w:r>
    </w:p>
    <w:p w:rsidR="00BE2E43" w:rsidRDefault="00BE2E43" w:rsidP="00D16043">
      <w:pPr>
        <w:pStyle w:val="120"/>
        <w:ind w:left="1030"/>
      </w:pPr>
      <w:r>
        <w:t>126      /* SLCR Enabling Level shifting */</w:t>
      </w:r>
    </w:p>
    <w:p w:rsidR="00BE2E43" w:rsidRDefault="00BE2E43" w:rsidP="00D16043">
      <w:pPr>
        <w:pStyle w:val="120"/>
        <w:ind w:left="1030"/>
      </w:pPr>
      <w:r>
        <w:t>127      Xil_Out32(SLCR_LVL_SHFTR_EN_ADDR, SLCR_LVL_SHFTR_EN_VALUE);</w:t>
      </w:r>
    </w:p>
    <w:p w:rsidR="00BE2E43" w:rsidRDefault="00BE2E43" w:rsidP="00D16043">
      <w:pPr>
        <w:pStyle w:val="120"/>
        <w:ind w:left="1030"/>
      </w:pPr>
      <w:r>
        <w:t>128      /* SLCR clearing PL Reset */</w:t>
      </w:r>
    </w:p>
    <w:p w:rsidR="00BE2E43" w:rsidRDefault="00BE2E43" w:rsidP="00D16043">
      <w:pPr>
        <w:pStyle w:val="120"/>
        <w:ind w:left="1030"/>
      </w:pPr>
      <w:r>
        <w:t>129      Xil_Out32(SLCR_FPGA_RST_CTRL_ADDR, 0x0);</w:t>
      </w:r>
    </w:p>
    <w:p w:rsidR="00BE2E43" w:rsidRDefault="00BE2E43" w:rsidP="00D16043">
      <w:pPr>
        <w:pStyle w:val="120"/>
        <w:ind w:left="1030"/>
      </w:pPr>
      <w:r>
        <w:t>130      Xil_Out32(SLCR_FPGA_RST_CTRL_ADDR, 0xf);</w:t>
      </w:r>
    </w:p>
    <w:p w:rsidR="00BE2E43" w:rsidRDefault="00BE2E43" w:rsidP="00D16043">
      <w:pPr>
        <w:pStyle w:val="120"/>
        <w:ind w:left="1030"/>
      </w:pPr>
      <w:r>
        <w:t>131      Xil_Out32(SLCR_FPGA_RST_CTRL_ADDR, 0x0);</w:t>
      </w:r>
    </w:p>
    <w:p w:rsidR="00BE2E43" w:rsidRDefault="00BE2E43" w:rsidP="00D16043">
      <w:pPr>
        <w:pStyle w:val="120"/>
        <w:ind w:left="1030"/>
      </w:pPr>
      <w:r>
        <w:t xml:space="preserve">132  </w:t>
      </w:r>
    </w:p>
    <w:p w:rsidR="00BE2E43" w:rsidRDefault="00BE2E43" w:rsidP="00D16043">
      <w:pPr>
        <w:pStyle w:val="120"/>
        <w:ind w:left="1030"/>
      </w:pPr>
      <w:r>
        <w:t>133      /* SLCR lock */</w:t>
      </w:r>
    </w:p>
    <w:p w:rsidR="00BE2E43" w:rsidRDefault="00BE2E43" w:rsidP="00D16043">
      <w:pPr>
        <w:pStyle w:val="120"/>
        <w:ind w:left="1030"/>
      </w:pPr>
      <w:r>
        <w:t>134      Xil_Out32(SLCR_LOCK_ADDR, SLCR_LOCK_KEY_VALUE);</w:t>
      </w:r>
    </w:p>
    <w:p w:rsidR="00BE2E43" w:rsidRDefault="00BE2E43" w:rsidP="00D16043">
      <w:pPr>
        <w:pStyle w:val="120"/>
        <w:ind w:left="1030"/>
      </w:pPr>
      <w:r>
        <w:t xml:space="preserve">135  </w:t>
      </w:r>
    </w:p>
    <w:p w:rsidR="00BE2E43" w:rsidRDefault="00BE2E43" w:rsidP="00D16043">
      <w:pPr>
        <w:pStyle w:val="120"/>
        <w:ind w:left="1030"/>
      </w:pPr>
      <w:r>
        <w:t>136      xil_printf("******************************\n\r");</w:t>
      </w:r>
    </w:p>
    <w:p w:rsidR="00BE2E43" w:rsidRDefault="00BE2E43" w:rsidP="00D16043">
      <w:pPr>
        <w:pStyle w:val="120"/>
        <w:ind w:left="1030"/>
      </w:pPr>
      <w:r>
        <w:t>137      xil_printf("* User Peripheral Self Test\n\r");</w:t>
      </w:r>
    </w:p>
    <w:p w:rsidR="00BE2E43" w:rsidRDefault="00BE2E43" w:rsidP="00D16043">
      <w:pPr>
        <w:pStyle w:val="120"/>
        <w:ind w:left="1030"/>
      </w:pPr>
      <w:r>
        <w:t>138      xil_printf("******************************\n\n\r");</w:t>
      </w:r>
    </w:p>
    <w:p w:rsidR="00BE2E43" w:rsidRDefault="00BE2E43" w:rsidP="00D16043">
      <w:pPr>
        <w:pStyle w:val="120"/>
        <w:ind w:left="1030"/>
      </w:pPr>
      <w:r>
        <w:t xml:space="preserve">139  </w:t>
      </w:r>
    </w:p>
    <w:p w:rsidR="00BE2E43" w:rsidRDefault="00BE2E43" w:rsidP="00D16043">
      <w:pPr>
        <w:pStyle w:val="120"/>
        <w:ind w:left="1030"/>
      </w:pPr>
      <w:r>
        <w:t>140      /*</w:t>
      </w:r>
    </w:p>
    <w:p w:rsidR="00BE2E43" w:rsidRDefault="00BE2E43" w:rsidP="00D16043">
      <w:pPr>
        <w:pStyle w:val="120"/>
        <w:ind w:left="1030"/>
      </w:pPr>
      <w:r>
        <w:lastRenderedPageBreak/>
        <w:t>141       * Write to user logic slave module register(s) and read back</w:t>
      </w:r>
    </w:p>
    <w:p w:rsidR="00BE2E43" w:rsidRDefault="00BE2E43" w:rsidP="00D16043">
      <w:pPr>
        <w:pStyle w:val="120"/>
        <w:ind w:left="1030"/>
      </w:pPr>
      <w:r>
        <w:t>142       */</w:t>
      </w:r>
    </w:p>
    <w:p w:rsidR="00BE2E43" w:rsidRDefault="00BE2E43" w:rsidP="00D16043">
      <w:pPr>
        <w:pStyle w:val="120"/>
        <w:ind w:left="1030"/>
      </w:pPr>
      <w:r>
        <w:t>143      xil_printf("User logic slave module test...\n\r");</w:t>
      </w:r>
    </w:p>
    <w:p w:rsidR="00BE2E43" w:rsidRDefault="00BE2E43" w:rsidP="00D16043">
      <w:pPr>
        <w:pStyle w:val="120"/>
        <w:ind w:left="1030"/>
      </w:pPr>
      <w:r>
        <w:t xml:space="preserve">144  </w:t>
      </w:r>
    </w:p>
    <w:p w:rsidR="00BE2E43" w:rsidRDefault="00BE2E43" w:rsidP="00D16043">
      <w:pPr>
        <w:pStyle w:val="120"/>
        <w:ind w:left="1030"/>
      </w:pPr>
      <w:r>
        <w:t>145      for (write_loop_index = 0 ; write_loop_index &lt; TEST_AXI_USER_NUM_REG; write_loop_index++)</w:t>
      </w:r>
    </w:p>
    <w:p w:rsidR="00BE2E43" w:rsidRDefault="00BE2E43" w:rsidP="00D16043">
      <w:pPr>
        <w:pStyle w:val="120"/>
        <w:ind w:left="1030"/>
      </w:pPr>
      <w:r>
        <w:t xml:space="preserve">146  </w:t>
      </w:r>
    </w:p>
    <w:p w:rsidR="00BE2E43" w:rsidRDefault="00BE2E43" w:rsidP="00D16043">
      <w:pPr>
        <w:pStyle w:val="120"/>
        <w:ind w:left="1030"/>
      </w:pPr>
      <w:r>
        <w:t xml:space="preserve">147    </w:t>
      </w:r>
      <w:r>
        <w:tab/>
        <w:t xml:space="preserve">  AXI_INTERRUPT_mWriteSlaveReg0 (XPAR_AXI_INTERRUPT_0_BASEADDR, write_loop_index*4, (write_loop_index+1)*READ_WRITE_MUL_FACTOR);</w:t>
      </w:r>
    </w:p>
    <w:p w:rsidR="00BE2E43" w:rsidRDefault="00BE2E43" w:rsidP="00D16043">
      <w:pPr>
        <w:pStyle w:val="120"/>
        <w:ind w:left="1030"/>
      </w:pPr>
      <w:r>
        <w:t xml:space="preserve">148      </w:t>
      </w:r>
      <w:r>
        <w:tab/>
        <w:t xml:space="preserve">  for (read_loop_index = 0 ; read_loop_index &lt; TEST_AXI_USER_NUM_REG; read_loop_index++)</w:t>
      </w:r>
    </w:p>
    <w:p w:rsidR="00BE2E43" w:rsidRDefault="00BE2E43" w:rsidP="00D16043">
      <w:pPr>
        <w:pStyle w:val="120"/>
        <w:ind w:left="1030"/>
      </w:pPr>
      <w:r>
        <w:t xml:space="preserve">149      </w:t>
      </w:r>
      <w:r>
        <w:tab/>
      </w:r>
      <w:r>
        <w:tab/>
        <w:t xml:space="preserve">  if ( AXI_INTERRUPT_mReadSlaveReg0 (XPAR_AXI_INTERRUPT_0_BASEADDR, read_loop_index*4) != (read_loop_index+1)*READ_WRITE_MUL_FACTOR)</w:t>
      </w:r>
    </w:p>
    <w:p w:rsidR="00BE2E43" w:rsidRDefault="00BE2E43" w:rsidP="00D16043">
      <w:pPr>
        <w:pStyle w:val="120"/>
        <w:ind w:left="1030"/>
      </w:pPr>
      <w:r>
        <w:t xml:space="preserve">150      </w:t>
      </w:r>
      <w:r>
        <w:tab/>
      </w:r>
      <w:r>
        <w:tab/>
        <w:t xml:space="preserve">  {</w:t>
      </w:r>
    </w:p>
    <w:p w:rsidR="00BE2E43" w:rsidRDefault="00BE2E43" w:rsidP="00D16043">
      <w:pPr>
        <w:pStyle w:val="120"/>
        <w:ind w:left="1030"/>
      </w:pPr>
      <w:r>
        <w:t xml:space="preserve">151      </w:t>
      </w:r>
      <w:r>
        <w:tab/>
      </w:r>
      <w:r>
        <w:tab/>
      </w:r>
      <w:r>
        <w:tab/>
        <w:t xml:space="preserve">  xil_printf ("  - slave register write/read failed\n\r");</w:t>
      </w:r>
    </w:p>
    <w:p w:rsidR="00BE2E43" w:rsidRDefault="00BE2E43" w:rsidP="00D16043">
      <w:pPr>
        <w:pStyle w:val="120"/>
        <w:ind w:left="1030"/>
      </w:pPr>
      <w:r>
        <w:t xml:space="preserve">152      </w:t>
      </w:r>
      <w:r>
        <w:tab/>
      </w:r>
      <w:r>
        <w:tab/>
        <w:t xml:space="preserve">  }</w:t>
      </w:r>
    </w:p>
    <w:p w:rsidR="00BE2E43" w:rsidRDefault="00BE2E43" w:rsidP="00D16043">
      <w:pPr>
        <w:pStyle w:val="120"/>
        <w:ind w:left="1030"/>
      </w:pPr>
      <w:r>
        <w:t xml:space="preserve">153      </w:t>
      </w:r>
      <w:r>
        <w:tab/>
      </w:r>
      <w:r>
        <w:tab/>
        <w:t xml:space="preserve">  else</w:t>
      </w:r>
    </w:p>
    <w:p w:rsidR="00BE2E43" w:rsidRDefault="00BE2E43" w:rsidP="00D16043">
      <w:pPr>
        <w:pStyle w:val="120"/>
        <w:ind w:left="1030"/>
      </w:pPr>
      <w:r>
        <w:t xml:space="preserve">154      </w:t>
      </w:r>
      <w:r>
        <w:tab/>
      </w:r>
      <w:r>
        <w:tab/>
        <w:t xml:space="preserve">  {</w:t>
      </w:r>
    </w:p>
    <w:p w:rsidR="00BE2E43" w:rsidRDefault="00BE2E43" w:rsidP="00D16043">
      <w:pPr>
        <w:pStyle w:val="120"/>
        <w:ind w:left="1030"/>
      </w:pPr>
      <w:r>
        <w:t xml:space="preserve">155      </w:t>
      </w:r>
      <w:r>
        <w:tab/>
      </w:r>
      <w:r>
        <w:tab/>
      </w:r>
      <w:r>
        <w:tab/>
        <w:t xml:space="preserve">  xil_printf("   - slave register write/read passed\n\r");</w:t>
      </w:r>
    </w:p>
    <w:p w:rsidR="00BE2E43" w:rsidRDefault="00BE2E43" w:rsidP="00D16043">
      <w:pPr>
        <w:pStyle w:val="120"/>
        <w:ind w:left="1030"/>
      </w:pPr>
      <w:r>
        <w:t xml:space="preserve">156      </w:t>
      </w:r>
      <w:r>
        <w:tab/>
      </w:r>
      <w:r>
        <w:tab/>
        <w:t xml:space="preserve">  }</w:t>
      </w:r>
    </w:p>
    <w:p w:rsidR="00BE2E43" w:rsidRDefault="00BE2E43" w:rsidP="00D16043">
      <w:pPr>
        <w:pStyle w:val="120"/>
        <w:ind w:left="1030"/>
      </w:pPr>
      <w:r>
        <w:t xml:space="preserve">157  </w:t>
      </w:r>
    </w:p>
    <w:p w:rsidR="00BE2E43" w:rsidRDefault="00BE2E43" w:rsidP="00D16043">
      <w:pPr>
        <w:pStyle w:val="120"/>
        <w:ind w:left="1030"/>
      </w:pPr>
      <w:r>
        <w:t xml:space="preserve">158      </w:t>
      </w:r>
      <w:r>
        <w:tab/>
        <w:t xml:space="preserve">  /*</w:t>
      </w:r>
    </w:p>
    <w:p w:rsidR="00BE2E43" w:rsidRDefault="00BE2E43" w:rsidP="00D16043">
      <w:pPr>
        <w:pStyle w:val="120"/>
        <w:ind w:left="1030"/>
      </w:pPr>
      <w:r>
        <w:t xml:space="preserve">159      </w:t>
      </w:r>
      <w:r>
        <w:tab/>
        <w:t xml:space="preserve">   * Reset the device to get it back to the default state</w:t>
      </w:r>
    </w:p>
    <w:p w:rsidR="00BE2E43" w:rsidRDefault="00BE2E43" w:rsidP="00D16043">
      <w:pPr>
        <w:pStyle w:val="120"/>
        <w:ind w:left="1030"/>
      </w:pPr>
      <w:r>
        <w:t xml:space="preserve">160      </w:t>
      </w:r>
      <w:r>
        <w:tab/>
        <w:t xml:space="preserve">   */</w:t>
      </w:r>
    </w:p>
    <w:p w:rsidR="00BE2E43" w:rsidRDefault="00BE2E43" w:rsidP="00D16043">
      <w:pPr>
        <w:pStyle w:val="120"/>
        <w:ind w:left="1030"/>
      </w:pPr>
      <w:r>
        <w:t xml:space="preserve">161  </w:t>
      </w:r>
    </w:p>
    <w:p w:rsidR="00BE2E43" w:rsidRDefault="00BE2E43" w:rsidP="00D16043">
      <w:pPr>
        <w:pStyle w:val="120"/>
        <w:ind w:left="1030"/>
      </w:pPr>
      <w:r>
        <w:t xml:space="preserve">162      </w:t>
      </w:r>
      <w:r>
        <w:tab/>
        <w:t xml:space="preserve">  xil_printf("Soft reset test...\n\r");</w:t>
      </w:r>
    </w:p>
    <w:p w:rsidR="00BE2E43" w:rsidRDefault="00BE2E43" w:rsidP="00D16043">
      <w:pPr>
        <w:pStyle w:val="120"/>
        <w:ind w:left="1030"/>
      </w:pPr>
      <w:r>
        <w:t xml:space="preserve">163      </w:t>
      </w:r>
      <w:r>
        <w:tab/>
        <w:t xml:space="preserve">  AXI_INTERRUPT_mReset(XPAR_AXI_INTERRUPT_0_BASEADDR);</w:t>
      </w:r>
    </w:p>
    <w:p w:rsidR="00BE2E43" w:rsidRDefault="00BE2E43" w:rsidP="00D16043">
      <w:pPr>
        <w:pStyle w:val="120"/>
        <w:ind w:left="1030"/>
      </w:pPr>
      <w:r>
        <w:t xml:space="preserve">164      </w:t>
      </w:r>
      <w:r>
        <w:tab/>
        <w:t xml:space="preserve">  xil_printf("   - write 0x0000000A to software reset register\n\r");</w:t>
      </w:r>
    </w:p>
    <w:p w:rsidR="00BE2E43" w:rsidRDefault="00BE2E43" w:rsidP="00D16043">
      <w:pPr>
        <w:pStyle w:val="120"/>
        <w:ind w:left="1030"/>
      </w:pPr>
      <w:r>
        <w:t xml:space="preserve">165      </w:t>
      </w:r>
      <w:r>
        <w:tab/>
        <w:t xml:space="preserve">  /* Read the registers at the base address to ensure that this is indeed working */</w:t>
      </w:r>
    </w:p>
    <w:p w:rsidR="00BE2E43" w:rsidRDefault="00BE2E43" w:rsidP="00D16043">
      <w:pPr>
        <w:pStyle w:val="120"/>
        <w:ind w:left="1030"/>
      </w:pPr>
      <w:r>
        <w:t xml:space="preserve">166      </w:t>
      </w:r>
      <w:r>
        <w:tab/>
        <w:t xml:space="preserve">  if ( (AXI_INTERRUPT_mReadSlaveReg0 (XPAR_AXI_INTERRUPT_0_BASEADDR, 0)) != 0x0){</w:t>
      </w:r>
    </w:p>
    <w:p w:rsidR="00BE2E43" w:rsidRDefault="00BE2E43" w:rsidP="00D16043">
      <w:pPr>
        <w:pStyle w:val="120"/>
        <w:ind w:left="1030"/>
      </w:pPr>
      <w:r>
        <w:t xml:space="preserve">167      </w:t>
      </w:r>
      <w:r>
        <w:tab/>
      </w:r>
      <w:r>
        <w:tab/>
        <w:t xml:space="preserve">  xil_printf("   - soft reset failed\n\n\r");</w:t>
      </w:r>
    </w:p>
    <w:p w:rsidR="00BE2E43" w:rsidRDefault="00BE2E43" w:rsidP="00D16043">
      <w:pPr>
        <w:pStyle w:val="120"/>
        <w:ind w:left="1030"/>
      </w:pPr>
      <w:r>
        <w:t xml:space="preserve">168      </w:t>
      </w:r>
      <w:r>
        <w:tab/>
        <w:t xml:space="preserve">  }</w:t>
      </w:r>
    </w:p>
    <w:p w:rsidR="00BE2E43" w:rsidRDefault="00BE2E43" w:rsidP="00D16043">
      <w:pPr>
        <w:pStyle w:val="120"/>
        <w:ind w:left="1030"/>
      </w:pPr>
      <w:r>
        <w:t xml:space="preserve">169      </w:t>
      </w:r>
      <w:r>
        <w:tab/>
        <w:t xml:space="preserve">  else{</w:t>
      </w:r>
    </w:p>
    <w:p w:rsidR="00BE2E43" w:rsidRDefault="00BE2E43" w:rsidP="00D16043">
      <w:pPr>
        <w:pStyle w:val="120"/>
        <w:ind w:left="1030"/>
      </w:pPr>
      <w:r>
        <w:t xml:space="preserve">170      </w:t>
      </w:r>
      <w:r>
        <w:tab/>
      </w:r>
      <w:r>
        <w:tab/>
        <w:t xml:space="preserve">  xil_printf("   - soft reset passed\n\n\r");</w:t>
      </w:r>
    </w:p>
    <w:p w:rsidR="00BE2E43" w:rsidRDefault="00BE2E43" w:rsidP="00D16043">
      <w:pPr>
        <w:pStyle w:val="120"/>
        <w:ind w:left="1030"/>
      </w:pPr>
      <w:r>
        <w:t xml:space="preserve">171      </w:t>
      </w:r>
      <w:r>
        <w:tab/>
        <w:t xml:space="preserve">  }</w:t>
      </w:r>
    </w:p>
    <w:p w:rsidR="00BE2E43" w:rsidRDefault="00BE2E43" w:rsidP="00D16043">
      <w:pPr>
        <w:pStyle w:val="120"/>
        <w:ind w:left="1030"/>
      </w:pPr>
      <w:r>
        <w:t xml:space="preserve">172  </w:t>
      </w:r>
    </w:p>
    <w:p w:rsidR="00BE2E43" w:rsidRDefault="00BE2E43" w:rsidP="00D16043">
      <w:pPr>
        <w:pStyle w:val="120"/>
        <w:ind w:left="1030"/>
      </w:pPr>
      <w:r>
        <w:t>173        /*</w:t>
      </w:r>
    </w:p>
    <w:p w:rsidR="00BE2E43" w:rsidRDefault="00BE2E43" w:rsidP="00D16043">
      <w:pPr>
        <w:pStyle w:val="120"/>
        <w:ind w:left="1030"/>
      </w:pPr>
      <w:r>
        <w:t>174         * Interrupt Test</w:t>
      </w:r>
    </w:p>
    <w:p w:rsidR="00BE2E43" w:rsidRDefault="00BE2E43" w:rsidP="00D16043">
      <w:pPr>
        <w:pStyle w:val="120"/>
        <w:ind w:left="1030"/>
      </w:pPr>
      <w:r>
        <w:t>175        */</w:t>
      </w:r>
    </w:p>
    <w:p w:rsidR="00BE2E43" w:rsidRDefault="00BE2E43" w:rsidP="00D16043">
      <w:pPr>
        <w:pStyle w:val="120"/>
        <w:ind w:left="1030"/>
      </w:pPr>
      <w:r>
        <w:t xml:space="preserve">176  </w:t>
      </w:r>
    </w:p>
    <w:p w:rsidR="00BE2E43" w:rsidRDefault="00BE2E43" w:rsidP="00D16043">
      <w:pPr>
        <w:pStyle w:val="120"/>
        <w:ind w:left="1030"/>
      </w:pPr>
      <w:r>
        <w:t xml:space="preserve">177  </w:t>
      </w:r>
    </w:p>
    <w:p w:rsidR="00BE2E43" w:rsidRDefault="00BE2E43" w:rsidP="00D16043">
      <w:pPr>
        <w:pStyle w:val="120"/>
        <w:ind w:left="1030"/>
      </w:pPr>
      <w:r>
        <w:t xml:space="preserve">178  </w:t>
      </w:r>
    </w:p>
    <w:p w:rsidR="00BE2E43" w:rsidRDefault="00BE2E43" w:rsidP="00D16043">
      <w:pPr>
        <w:pStyle w:val="120"/>
        <w:ind w:left="1030"/>
      </w:pPr>
      <w:r>
        <w:t xml:space="preserve">179  </w:t>
      </w:r>
    </w:p>
    <w:p w:rsidR="00BE2E43" w:rsidRDefault="00BE2E43" w:rsidP="00D16043">
      <w:pPr>
        <w:pStyle w:val="120"/>
        <w:ind w:left="1030"/>
      </w:pPr>
      <w:r>
        <w:t xml:space="preserve">180  </w:t>
      </w:r>
      <w:r>
        <w:tab/>
        <w:t>xstatus = ScuGicInterrupt_Init();</w:t>
      </w:r>
    </w:p>
    <w:p w:rsidR="00BE2E43" w:rsidRDefault="00BE2E43" w:rsidP="00D16043">
      <w:pPr>
        <w:pStyle w:val="120"/>
        <w:ind w:left="1030"/>
      </w:pPr>
      <w:r>
        <w:t xml:space="preserve">181  </w:t>
      </w:r>
    </w:p>
    <w:p w:rsidR="00BE2E43" w:rsidRDefault="00BE2E43" w:rsidP="00D16043">
      <w:pPr>
        <w:pStyle w:val="120"/>
        <w:ind w:left="1030"/>
      </w:pPr>
      <w:r>
        <w:t xml:space="preserve">182  </w:t>
      </w:r>
      <w:r>
        <w:tab/>
        <w:t>if (xstatus != XST_SUCCESS) {</w:t>
      </w:r>
    </w:p>
    <w:p w:rsidR="00BE2E43" w:rsidRDefault="00BE2E43" w:rsidP="00D16043">
      <w:pPr>
        <w:pStyle w:val="120"/>
        <w:ind w:left="1030"/>
      </w:pPr>
      <w:r>
        <w:t xml:space="preserve">183  </w:t>
      </w:r>
      <w:r>
        <w:tab/>
      </w:r>
      <w:r>
        <w:tab/>
        <w:t>return XST_FAILURE;</w:t>
      </w:r>
    </w:p>
    <w:p w:rsidR="00BE2E43" w:rsidRDefault="00BE2E43" w:rsidP="00D16043">
      <w:pPr>
        <w:pStyle w:val="120"/>
        <w:ind w:left="1030"/>
      </w:pPr>
      <w:r>
        <w:t xml:space="preserve">184  </w:t>
      </w:r>
      <w:r>
        <w:tab/>
        <w:t>}</w:t>
      </w:r>
    </w:p>
    <w:p w:rsidR="00BE2E43" w:rsidRDefault="00BE2E43" w:rsidP="00D16043">
      <w:pPr>
        <w:pStyle w:val="120"/>
        <w:ind w:left="1030"/>
      </w:pPr>
      <w:r>
        <w:t xml:space="preserve">185  </w:t>
      </w:r>
    </w:p>
    <w:p w:rsidR="00BE2E43" w:rsidRDefault="00BE2E43" w:rsidP="00D16043">
      <w:pPr>
        <w:pStyle w:val="120"/>
        <w:ind w:left="1030"/>
      </w:pPr>
      <w:r>
        <w:t xml:space="preserve">186  </w:t>
      </w:r>
      <w:r>
        <w:tab/>
        <w:t>//Wait For interrupt;</w:t>
      </w:r>
    </w:p>
    <w:p w:rsidR="00BE2E43" w:rsidRDefault="00BE2E43" w:rsidP="00D16043">
      <w:pPr>
        <w:pStyle w:val="120"/>
        <w:ind w:left="1030"/>
      </w:pPr>
      <w:r>
        <w:t xml:space="preserve">187  </w:t>
      </w:r>
    </w:p>
    <w:p w:rsidR="00BE2E43" w:rsidRDefault="00BE2E43" w:rsidP="00D16043">
      <w:pPr>
        <w:pStyle w:val="120"/>
        <w:ind w:left="1030"/>
      </w:pPr>
      <w:r>
        <w:t xml:space="preserve">188  </w:t>
      </w:r>
      <w:r>
        <w:tab/>
        <w:t>print("Wait for the interrupt to trigger (~15 seconds) \r\n");</w:t>
      </w:r>
    </w:p>
    <w:p w:rsidR="00BE2E43" w:rsidRDefault="00BE2E43" w:rsidP="00D16043">
      <w:pPr>
        <w:pStyle w:val="120"/>
        <w:ind w:left="1030"/>
      </w:pPr>
      <w:r>
        <w:t xml:space="preserve">189  </w:t>
      </w:r>
      <w:r>
        <w:tab/>
        <w:t>print("########################################\r\n");</w:t>
      </w:r>
    </w:p>
    <w:p w:rsidR="00BE2E43" w:rsidRDefault="00BE2E43" w:rsidP="00D16043">
      <w:pPr>
        <w:pStyle w:val="120"/>
        <w:ind w:left="1030"/>
      </w:pPr>
      <w:r>
        <w:t xml:space="preserve">190  </w:t>
      </w:r>
      <w:r>
        <w:tab/>
        <w:t>print(" \r\n");</w:t>
      </w:r>
    </w:p>
    <w:p w:rsidR="00BE2E43" w:rsidRDefault="00BE2E43" w:rsidP="00D16043">
      <w:pPr>
        <w:pStyle w:val="120"/>
        <w:ind w:left="1030"/>
      </w:pPr>
      <w:r>
        <w:t xml:space="preserve">191  </w:t>
      </w:r>
    </w:p>
    <w:p w:rsidR="00FD7DD9" w:rsidRDefault="00FD7DD9" w:rsidP="00FD7DD9">
      <w:pPr>
        <w:pStyle w:val="af1"/>
      </w:pPr>
      <w:r>
        <w:rPr>
          <w:rFonts w:hint="eastAsia"/>
        </w:rPr>
        <w:t>15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되는지</w:t>
      </w:r>
      <w:r>
        <w:rPr>
          <w:rFonts w:hint="eastAsia"/>
        </w:rPr>
        <w:t xml:space="preserve"> </w:t>
      </w:r>
      <w:r>
        <w:rPr>
          <w:rFonts w:hint="eastAsia"/>
        </w:rPr>
        <w:t>기다려</w:t>
      </w:r>
      <w:r>
        <w:rPr>
          <w:rFonts w:hint="eastAsia"/>
        </w:rPr>
        <w:t xml:space="preserve"> </w:t>
      </w:r>
      <w:r>
        <w:rPr>
          <w:rFonts w:hint="eastAsia"/>
        </w:rPr>
        <w:t>봅시다</w:t>
      </w:r>
      <w:r>
        <w:rPr>
          <w:rFonts w:hint="eastAsia"/>
        </w:rPr>
        <w:t>.</w:t>
      </w:r>
    </w:p>
    <w:p w:rsidR="00BE2E43" w:rsidRDefault="00BE2E43" w:rsidP="00D16043">
      <w:pPr>
        <w:pStyle w:val="120"/>
        <w:ind w:left="1030"/>
      </w:pPr>
      <w:r>
        <w:t xml:space="preserve">192  </w:t>
      </w:r>
      <w:r>
        <w:tab/>
        <w:t>while(1)</w:t>
      </w:r>
    </w:p>
    <w:p w:rsidR="00BE2E43" w:rsidRDefault="00BE2E43" w:rsidP="00D16043">
      <w:pPr>
        <w:pStyle w:val="120"/>
        <w:ind w:left="1030"/>
      </w:pPr>
      <w:r>
        <w:t xml:space="preserve">193  </w:t>
      </w:r>
      <w:r>
        <w:tab/>
        <w:t>{</w:t>
      </w:r>
    </w:p>
    <w:p w:rsidR="00BE2E43" w:rsidRDefault="00BE2E43" w:rsidP="00D16043">
      <w:pPr>
        <w:pStyle w:val="120"/>
        <w:ind w:left="1030"/>
      </w:pPr>
      <w:r>
        <w:t xml:space="preserve">194  </w:t>
      </w:r>
      <w:r>
        <w:tab/>
        <w:t>}</w:t>
      </w:r>
    </w:p>
    <w:p w:rsidR="00BE2E43" w:rsidRDefault="00BE2E43" w:rsidP="00D16043">
      <w:pPr>
        <w:pStyle w:val="120"/>
        <w:ind w:left="1030"/>
      </w:pPr>
      <w:r>
        <w:t xml:space="preserve">195  </w:t>
      </w:r>
    </w:p>
    <w:p w:rsidR="00BE2E43" w:rsidRDefault="00BE2E43" w:rsidP="00D16043">
      <w:pPr>
        <w:pStyle w:val="120"/>
        <w:ind w:left="1030"/>
      </w:pPr>
      <w:r>
        <w:t xml:space="preserve">196  </w:t>
      </w:r>
      <w:r>
        <w:tab/>
        <w:t>return 0;</w:t>
      </w:r>
    </w:p>
    <w:p w:rsidR="00BE2E43" w:rsidRDefault="00BE2E43" w:rsidP="00D16043">
      <w:pPr>
        <w:pStyle w:val="120"/>
        <w:ind w:left="1030"/>
      </w:pPr>
      <w:r>
        <w:t>197  }</w:t>
      </w:r>
    </w:p>
    <w:p w:rsidR="00BE2E43" w:rsidRDefault="00BE2E43" w:rsidP="00D16043">
      <w:pPr>
        <w:pStyle w:val="120"/>
        <w:ind w:left="1030"/>
      </w:pPr>
      <w:r>
        <w:t xml:space="preserve">198  </w:t>
      </w:r>
    </w:p>
    <w:p w:rsidR="00BE2E43" w:rsidRDefault="00BE2E43" w:rsidP="00D16043">
      <w:pPr>
        <w:pStyle w:val="120"/>
        <w:ind w:left="1030"/>
      </w:pPr>
      <w:r>
        <w:t xml:space="preserve">199  </w:t>
      </w:r>
    </w:p>
    <w:p w:rsidR="00BE2E43" w:rsidRDefault="00BE2E43" w:rsidP="00D16043">
      <w:pPr>
        <w:pStyle w:val="120"/>
        <w:ind w:left="1030"/>
      </w:pPr>
      <w:r>
        <w:lastRenderedPageBreak/>
        <w:t xml:space="preserve">200  </w:t>
      </w:r>
    </w:p>
    <w:p w:rsidR="00BE2E43" w:rsidRDefault="00BE2E43" w:rsidP="00D16043">
      <w:pPr>
        <w:pStyle w:val="120"/>
        <w:ind w:left="1030"/>
      </w:pPr>
      <w:r>
        <w:t xml:space="preserve">201  </w:t>
      </w:r>
    </w:p>
    <w:p w:rsidR="00BE2E43" w:rsidRDefault="00BE2E43" w:rsidP="00D16043">
      <w:pPr>
        <w:pStyle w:val="120"/>
        <w:ind w:left="1030"/>
      </w:pPr>
      <w:r>
        <w:t xml:space="preserve">202  </w:t>
      </w:r>
    </w:p>
    <w:p w:rsidR="00BE2E43" w:rsidRDefault="00BE2E43" w:rsidP="00D16043">
      <w:pPr>
        <w:pStyle w:val="120"/>
        <w:ind w:left="1030"/>
      </w:pPr>
      <w:r>
        <w:t xml:space="preserve">203  </w:t>
      </w:r>
    </w:p>
    <w:p w:rsidR="00BE2E43" w:rsidRDefault="00BE2E43" w:rsidP="00D16043">
      <w:pPr>
        <w:pStyle w:val="120"/>
        <w:ind w:left="1030"/>
      </w:pPr>
      <w:r>
        <w:t>204</w:t>
      </w:r>
    </w:p>
    <w:p w:rsidR="00BE2E43" w:rsidRDefault="00BE2E43" w:rsidP="0039110F">
      <w:pPr>
        <w:pStyle w:val="3"/>
      </w:pPr>
      <w:r>
        <w:rPr>
          <w:rFonts w:hint="eastAsia"/>
        </w:rPr>
        <w:t>TeraTerm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BE2E43" w:rsidRPr="0039110F" w:rsidRDefault="00BE2E43" w:rsidP="0039110F">
      <w:pPr>
        <w:pStyle w:val="af1"/>
      </w:pPr>
      <w:r>
        <w:rPr>
          <w:rFonts w:hint="eastAsia"/>
        </w:rPr>
        <w:t>화면에</w:t>
      </w:r>
      <w:r>
        <w:rPr>
          <w:rFonts w:hint="eastAsia"/>
        </w:rPr>
        <w:t xml:space="preserve"> 2</w:t>
      </w:r>
      <w:r>
        <w:rPr>
          <w:rFonts w:hint="eastAsia"/>
        </w:rPr>
        <w:t>종류의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소스를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먼저</w:t>
      </w:r>
      <w:r>
        <w:rPr>
          <w:rFonts w:hint="eastAsia"/>
        </w:rPr>
        <w:t xml:space="preserve"> axi_interrupt</w:t>
      </w:r>
      <w:r>
        <w:rPr>
          <w:rFonts w:hint="eastAsia"/>
        </w:rPr>
        <w:t>에</w:t>
      </w:r>
      <w:r>
        <w:rPr>
          <w:rFonts w:hint="eastAsia"/>
        </w:rPr>
        <w:t xml:space="preserve">  </w:t>
      </w:r>
      <w:r>
        <w:rPr>
          <w:rFonts w:hint="eastAsia"/>
        </w:rPr>
        <w:t>의해서는</w:t>
      </w:r>
      <w:r>
        <w:rPr>
          <w:rFonts w:hint="eastAsia"/>
        </w:rPr>
        <w:t xml:space="preserve"> </w:t>
      </w:r>
      <w:r>
        <w:rPr>
          <w:rFonts w:hint="eastAsia"/>
        </w:rPr>
        <w:t>정기적으로</w:t>
      </w:r>
      <w:r>
        <w:rPr>
          <w:rFonts w:hint="eastAsia"/>
        </w:rPr>
        <w:t xml:space="preserve"> </w:t>
      </w:r>
      <w:r>
        <w:rPr>
          <w:rFonts w:hint="eastAsia"/>
        </w:rPr>
        <w:t>인터럽트가</w:t>
      </w:r>
      <w:r>
        <w:rPr>
          <w:rFonts w:hint="eastAsia"/>
        </w:rPr>
        <w:t xml:space="preserve"> </w:t>
      </w:r>
      <w:r>
        <w:rPr>
          <w:rFonts w:hint="eastAsia"/>
        </w:rPr>
        <w:t>발생하고</w:t>
      </w:r>
      <w:r>
        <w:rPr>
          <w:rFonts w:hint="eastAsia"/>
        </w:rPr>
        <w:t xml:space="preserve"> 91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스위치가</w:t>
      </w:r>
      <w:r>
        <w:rPr>
          <w:rFonts w:hint="eastAsia"/>
        </w:rPr>
        <w:t xml:space="preserve"> </w:t>
      </w:r>
      <w:r>
        <w:rPr>
          <w:rFonts w:hint="eastAsia"/>
        </w:rPr>
        <w:t>움직일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인터럽트가</w:t>
      </w:r>
      <w:r>
        <w:rPr>
          <w:rFonts w:hint="eastAsia"/>
        </w:rPr>
        <w:t xml:space="preserve"> </w:t>
      </w:r>
      <w:r>
        <w:rPr>
          <w:rFonts w:hint="eastAsia"/>
        </w:rPr>
        <w:t>발생한다는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E2E43" w:rsidRDefault="00BE2E43" w:rsidP="0039110F">
      <w:pPr>
        <w:pStyle w:val="af1"/>
        <w:jc w:val="center"/>
      </w:pPr>
      <w:r>
        <w:rPr>
          <w:noProof/>
        </w:rPr>
        <w:drawing>
          <wp:inline distT="0" distB="0" distL="0" distR="0" wp14:anchorId="2D0BC9B1" wp14:editId="384545AC">
            <wp:extent cx="4026535" cy="3780790"/>
            <wp:effectExtent l="0" t="0" r="0" b="0"/>
            <wp:docPr id="78" name="그림 78" descr="cid:image001.png@01CE25B1.90BBD0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cid:image001.png@01CE25B1.90BBD0F0"/>
                    <pic:cNvPicPr>
                      <a:picLocks noChangeAspect="1" noChangeArrowheads="1"/>
                    </pic:cNvPicPr>
                  </pic:nvPicPr>
                  <pic:blipFill>
                    <a:blip r:embed="rId90" r:link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DD9" w:rsidRDefault="00FD7DD9" w:rsidP="00FD7DD9">
      <w:pPr>
        <w:pStyle w:val="20"/>
      </w:pPr>
      <w:r>
        <w:rPr>
          <w:rFonts w:hint="eastAsia"/>
        </w:rPr>
        <w:t>Bug at 14.4</w:t>
      </w:r>
    </w:p>
    <w:p w:rsidR="00FD7DD9" w:rsidRDefault="00FD7DD9" w:rsidP="00FD7DD9">
      <w:pPr>
        <w:pStyle w:val="af1"/>
      </w:pPr>
      <w:r>
        <w:rPr>
          <w:rFonts w:hint="eastAsia"/>
        </w:rPr>
        <w:t>EDK14.4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버그가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032271">
        <w:rPr>
          <w:rFonts w:hint="eastAsia"/>
        </w:rPr>
        <w:t xml:space="preserve"> </w:t>
      </w:r>
    </w:p>
    <w:p w:rsidR="00032271" w:rsidRDefault="00032271" w:rsidP="00FD7DD9">
      <w:pPr>
        <w:pStyle w:val="af1"/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101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90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숫자가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 </w:t>
      </w:r>
      <w:r>
        <w:rPr>
          <w:rFonts w:hint="eastAsia"/>
        </w:rPr>
        <w:t>사실</w:t>
      </w:r>
      <w:r>
        <w:rPr>
          <w:rFonts w:hint="eastAsia"/>
        </w:rPr>
        <w:t xml:space="preserve"> xparameters.h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매크로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바꿔져야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FD7DD9" w:rsidRDefault="00FD7DD9" w:rsidP="00FD7DD9">
      <w:pPr>
        <w:pStyle w:val="af1"/>
      </w:pPr>
    </w:p>
    <w:p w:rsidR="00FD7DD9" w:rsidRDefault="00FD7DD9" w:rsidP="00FD7DD9">
      <w:pPr>
        <w:pStyle w:val="120"/>
        <w:ind w:left="1030"/>
      </w:pPr>
      <w:r>
        <w:lastRenderedPageBreak/>
        <w:t xml:space="preserve">100  </w:t>
      </w:r>
      <w:r>
        <w:tab/>
        <w:t>//Only used for edge sensitive Interrupts</w:t>
      </w:r>
    </w:p>
    <w:p w:rsidR="00FD7DD9" w:rsidRDefault="00FD7DD9" w:rsidP="00FD7DD9">
      <w:pPr>
        <w:pStyle w:val="120"/>
        <w:ind w:left="1030"/>
      </w:pPr>
      <w:r>
        <w:t xml:space="preserve">101  </w:t>
      </w:r>
      <w:r>
        <w:tab/>
        <w:t>XScuGic_SetPriorityTriggerType(&amp;InterruptController, 90,</w:t>
      </w:r>
    </w:p>
    <w:p w:rsidR="00FD7DD9" w:rsidRDefault="00FD7DD9" w:rsidP="00FD7DD9">
      <w:pPr>
        <w:pStyle w:val="120"/>
        <w:ind w:left="1030"/>
      </w:pPr>
      <w:r>
        <w:t xml:space="preserve">102  </w:t>
      </w:r>
      <w:r>
        <w:tab/>
      </w:r>
      <w:r>
        <w:tab/>
      </w:r>
      <w:r>
        <w:tab/>
      </w:r>
      <w:r>
        <w:tab/>
      </w:r>
      <w:r>
        <w:tab/>
      </w:r>
      <w:r>
        <w:tab/>
        <w:t>0xa0, 3);</w:t>
      </w:r>
    </w:p>
    <w:p w:rsidR="00FD7DD9" w:rsidRDefault="00FD7DD9" w:rsidP="00FD7DD9">
      <w:pPr>
        <w:pStyle w:val="120"/>
        <w:ind w:left="1030"/>
      </w:pPr>
      <w:r>
        <w:t xml:space="preserve">103  </w:t>
      </w:r>
    </w:p>
    <w:p w:rsidR="00FD7DD9" w:rsidRDefault="00FD7DD9" w:rsidP="00FD7DD9">
      <w:pPr>
        <w:pStyle w:val="120"/>
        <w:ind w:left="1030"/>
      </w:pPr>
      <w:r>
        <w:t xml:space="preserve">104  </w:t>
      </w:r>
      <w:r>
        <w:tab/>
        <w:t>XScuGic_SetPriorityTriggerType(&amp;InterruptController, 91,</w:t>
      </w:r>
    </w:p>
    <w:p w:rsidR="00FD7DD9" w:rsidRDefault="00FD7DD9" w:rsidP="00FD7DD9">
      <w:pPr>
        <w:pStyle w:val="120"/>
        <w:ind w:left="1030"/>
      </w:pPr>
      <w:r>
        <w:t xml:space="preserve">105  </w:t>
      </w:r>
      <w:r>
        <w:tab/>
      </w:r>
      <w:r>
        <w:tab/>
      </w:r>
      <w:r>
        <w:tab/>
      </w:r>
      <w:r>
        <w:tab/>
      </w:r>
      <w:r>
        <w:tab/>
      </w:r>
      <w:r>
        <w:tab/>
        <w:t>0xa0, 3);</w:t>
      </w:r>
    </w:p>
    <w:p w:rsidR="00032271" w:rsidRDefault="00032271" w:rsidP="00032271">
      <w:pPr>
        <w:pStyle w:val="af1"/>
      </w:pPr>
      <w:r>
        <w:rPr>
          <w:rFonts w:hint="eastAsia"/>
        </w:rPr>
        <w:t>그런데</w:t>
      </w:r>
      <w:r>
        <w:rPr>
          <w:rFonts w:hint="eastAsia"/>
        </w:rPr>
        <w:t xml:space="preserve"> system.mhs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external port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소스로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툴에서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매크로를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내지</w:t>
      </w:r>
      <w:r>
        <w:rPr>
          <w:rFonts w:hint="eastAsia"/>
        </w:rPr>
        <w:t xml:space="preserve"> </w:t>
      </w:r>
      <w:r>
        <w:rPr>
          <w:rFonts w:hint="eastAsia"/>
        </w:rPr>
        <w:t>못합니다</w:t>
      </w:r>
      <w:r>
        <w:rPr>
          <w:rFonts w:hint="eastAsia"/>
        </w:rPr>
        <w:t>.</w:t>
      </w:r>
      <w:bookmarkStart w:id="9" w:name="_GoBack"/>
      <w:bookmarkEnd w:id="9"/>
    </w:p>
    <w:sectPr w:rsidR="00032271" w:rsidSect="00A36E65">
      <w:type w:val="oddPage"/>
      <w:pgSz w:w="12240" w:h="15840"/>
      <w:pgMar w:top="1440" w:right="1152" w:bottom="1440" w:left="1152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0A49" w:rsidRDefault="00860A49" w:rsidP="006F6987">
      <w:r>
        <w:separator/>
      </w:r>
    </w:p>
  </w:endnote>
  <w:endnote w:type="continuationSeparator" w:id="0">
    <w:p w:rsidR="00860A49" w:rsidRDefault="00860A49" w:rsidP="006F6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entury Gothic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ill Sans MT">
    <w:altName w:val="Times New Roman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IDAF D+ Palatino">
    <w:altName w:val="Times New Roman"/>
    <w:charset w:val="00"/>
    <w:family w:val="auto"/>
    <w:pitch w:val="default"/>
  </w:font>
  <w:font w:name="CDMCK L+ Helvetica">
    <w:altName w:val="굴림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ÇÑÄÄ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0A49" w:rsidRDefault="00860A49" w:rsidP="006F6987">
      <w:r>
        <w:separator/>
      </w:r>
    </w:p>
  </w:footnote>
  <w:footnote w:type="continuationSeparator" w:id="0">
    <w:p w:rsidR="00860A49" w:rsidRDefault="00860A49" w:rsidP="006F69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79F89664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360" w:hanging="360"/>
      </w:pPr>
      <w:rPr>
        <w:rFonts w:hint="eastAsia"/>
      </w:rPr>
    </w:lvl>
  </w:abstractNum>
  <w:abstractNum w:abstractNumId="1" w15:restartNumberingAfterBreak="0">
    <w:nsid w:val="FFFFFF88"/>
    <w:multiLevelType w:val="singleLevel"/>
    <w:tmpl w:val="F5CAFB4E"/>
    <w:lvl w:ilvl="0">
      <w:start w:val="1"/>
      <w:numFmt w:val="bullet"/>
      <w:pStyle w:val="a0"/>
      <w:lvlText w:val=""/>
      <w:lvlJc w:val="left"/>
      <w:pPr>
        <w:tabs>
          <w:tab w:val="num" w:pos="0"/>
        </w:tabs>
        <w:ind w:left="360" w:hanging="360"/>
      </w:pPr>
      <w:rPr>
        <w:rFonts w:ascii="Wingdings 2" w:hAnsi="Wingdings 2" w:hint="default"/>
        <w:color w:val="000000"/>
      </w:rPr>
    </w:lvl>
  </w:abstractNum>
  <w:abstractNum w:abstractNumId="2" w15:restartNumberingAfterBreak="0">
    <w:nsid w:val="FFFFFF89"/>
    <w:multiLevelType w:val="singleLevel"/>
    <w:tmpl w:val="5CBE7DC6"/>
    <w:lvl w:ilvl="0">
      <w:start w:val="1"/>
      <w:numFmt w:val="bullet"/>
      <w:pStyle w:val="2"/>
      <w:lvlText w:val="○"/>
      <w:lvlJc w:val="left"/>
      <w:pPr>
        <w:tabs>
          <w:tab w:val="num" w:pos="360"/>
        </w:tabs>
        <w:ind w:left="720" w:hanging="360"/>
      </w:pPr>
      <w:rPr>
        <w:rFonts w:ascii="Courier New" w:hAnsi="Courier New" w:hint="default"/>
        <w:color w:val="000000"/>
      </w:rPr>
    </w:lvl>
  </w:abstractNum>
  <w:abstractNum w:abstractNumId="3" w15:restartNumberingAfterBreak="0">
    <w:nsid w:val="00AB579D"/>
    <w:multiLevelType w:val="multilevel"/>
    <w:tmpl w:val="30045E16"/>
    <w:styleLink w:val="a1"/>
    <w:lvl w:ilvl="0">
      <w:start w:val="1"/>
      <w:numFmt w:val="decimal"/>
      <w:lvlText w:val="Chapter %1"/>
      <w:lvlJc w:val="left"/>
      <w:pPr>
        <w:ind w:left="800" w:hanging="400"/>
      </w:pPr>
      <w:rPr>
        <w:rFonts w:hint="eastAsia"/>
        <w:b w:val="0"/>
        <w:i/>
        <w:sz w:val="36"/>
      </w:rPr>
    </w:lvl>
    <w:lvl w:ilvl="1">
      <w:start w:val="1"/>
      <w:numFmt w:val="decimal"/>
      <w:lvlText w:val="%1.%2."/>
      <w:lvlJc w:val="left"/>
      <w:pPr>
        <w:ind w:left="1200" w:hanging="400"/>
      </w:pPr>
      <w:rPr>
        <w:rFonts w:hint="eastAsia"/>
      </w:rPr>
    </w:lvl>
    <w:lvl w:ilvl="2">
      <w:start w:val="1"/>
      <w:numFmt w:val="decimal"/>
      <w:lvlRestart w:val="1"/>
      <w:lvlText w:val="%1.%2.%3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Restart w:val="1"/>
      <w:lvlText w:val="%1.%2.%3.%4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A4F3365"/>
    <w:multiLevelType w:val="multilevel"/>
    <w:tmpl w:val="E6BE8A0A"/>
    <w:lvl w:ilvl="0">
      <w:start w:val="1"/>
      <w:numFmt w:val="upperLetter"/>
      <w:suff w:val="space"/>
      <w:lvlText w:val="%1.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1584" w:hanging="1584"/>
      </w:pPr>
      <w:rPr>
        <w:rFonts w:cs="Times New Roman" w:hint="default"/>
      </w:rPr>
    </w:lvl>
  </w:abstractNum>
  <w:abstractNum w:abstractNumId="5" w15:restartNumberingAfterBreak="0">
    <w:nsid w:val="11FE73E7"/>
    <w:multiLevelType w:val="multilevel"/>
    <w:tmpl w:val="D0888886"/>
    <w:lvl w:ilvl="0">
      <w:start w:val="1"/>
      <w:numFmt w:val="decimal"/>
      <w:pStyle w:val="titlea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54656F2"/>
    <w:multiLevelType w:val="multilevel"/>
    <w:tmpl w:val="0409001D"/>
    <w:numStyleLink w:val="Style6"/>
  </w:abstractNum>
  <w:abstractNum w:abstractNumId="7" w15:restartNumberingAfterBreak="0">
    <w:nsid w:val="15AC1D34"/>
    <w:multiLevelType w:val="multilevel"/>
    <w:tmpl w:val="0409001D"/>
    <w:styleLink w:val="Style6"/>
    <w:lvl w:ilvl="0">
      <w:start w:val="1"/>
      <w:numFmt w:val="decimal"/>
      <w:lvlText w:val="%1"/>
      <w:lvlJc w:val="left"/>
      <w:pPr>
        <w:ind w:left="425" w:hanging="425"/>
      </w:pPr>
      <w:rPr>
        <w:rFonts w:eastAsia="Calibri"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EAD0D8F"/>
    <w:multiLevelType w:val="multilevel"/>
    <w:tmpl w:val="8250A4FA"/>
    <w:styleLink w:val="titleb"/>
    <w:lvl w:ilvl="0">
      <w:start w:val="1"/>
      <w:numFmt w:val="decimal"/>
      <w:lvlText w:val="%1"/>
      <w:lvlJc w:val="left"/>
      <w:pPr>
        <w:ind w:left="992" w:hanging="567"/>
      </w:pPr>
      <w:rPr>
        <w:rFonts w:eastAsia="굴림체"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1FB401D5"/>
    <w:multiLevelType w:val="hybridMultilevel"/>
    <w:tmpl w:val="C1D2145A"/>
    <w:lvl w:ilvl="0" w:tplc="5DECBAE6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0" w15:restartNumberingAfterBreak="0">
    <w:nsid w:val="34BE2329"/>
    <w:multiLevelType w:val="hybridMultilevel"/>
    <w:tmpl w:val="8B78257E"/>
    <w:lvl w:ilvl="0" w:tplc="5C7207E2">
      <w:start w:val="1"/>
      <w:numFmt w:val="bullet"/>
      <w:pStyle w:val="1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E10E847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821ABE9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B6115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F9C0C0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CEF8A3A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DCA9CD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AD69BD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DA0AEC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4B460C"/>
    <w:multiLevelType w:val="hybridMultilevel"/>
    <w:tmpl w:val="8A0A3074"/>
    <w:lvl w:ilvl="0" w:tplc="60285FFE">
      <w:start w:val="1"/>
      <w:numFmt w:val="bullet"/>
      <w:pStyle w:val="4"/>
      <w:lvlText w:val=""/>
      <w:lvlJc w:val="left"/>
      <w:pPr>
        <w:ind w:left="193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3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3" w:hanging="400"/>
      </w:pPr>
      <w:rPr>
        <w:rFonts w:ascii="Wingdings" w:hAnsi="Wingdings" w:hint="default"/>
      </w:rPr>
    </w:lvl>
  </w:abstractNum>
  <w:abstractNum w:abstractNumId="12" w15:restartNumberingAfterBreak="0">
    <w:nsid w:val="428F37FC"/>
    <w:multiLevelType w:val="hybridMultilevel"/>
    <w:tmpl w:val="6414AF0C"/>
    <w:lvl w:ilvl="0" w:tplc="22C8DA9E">
      <w:start w:val="179"/>
      <w:numFmt w:val="decimal"/>
      <w:lvlText w:val="%1"/>
      <w:lvlJc w:val="left"/>
      <w:pPr>
        <w:ind w:left="13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30" w:hanging="400"/>
      </w:pPr>
    </w:lvl>
    <w:lvl w:ilvl="2" w:tplc="0409001B" w:tentative="1">
      <w:start w:val="1"/>
      <w:numFmt w:val="lowerRoman"/>
      <w:lvlText w:val="%3."/>
      <w:lvlJc w:val="right"/>
      <w:pPr>
        <w:ind w:left="2230" w:hanging="400"/>
      </w:pPr>
    </w:lvl>
    <w:lvl w:ilvl="3" w:tplc="0409000F" w:tentative="1">
      <w:start w:val="1"/>
      <w:numFmt w:val="decimal"/>
      <w:lvlText w:val="%4."/>
      <w:lvlJc w:val="left"/>
      <w:pPr>
        <w:ind w:left="2630" w:hanging="400"/>
      </w:pPr>
    </w:lvl>
    <w:lvl w:ilvl="4" w:tplc="04090019" w:tentative="1">
      <w:start w:val="1"/>
      <w:numFmt w:val="upperLetter"/>
      <w:lvlText w:val="%5."/>
      <w:lvlJc w:val="left"/>
      <w:pPr>
        <w:ind w:left="3030" w:hanging="400"/>
      </w:pPr>
    </w:lvl>
    <w:lvl w:ilvl="5" w:tplc="0409001B" w:tentative="1">
      <w:start w:val="1"/>
      <w:numFmt w:val="lowerRoman"/>
      <w:lvlText w:val="%6."/>
      <w:lvlJc w:val="right"/>
      <w:pPr>
        <w:ind w:left="3430" w:hanging="400"/>
      </w:pPr>
    </w:lvl>
    <w:lvl w:ilvl="6" w:tplc="0409000F" w:tentative="1">
      <w:start w:val="1"/>
      <w:numFmt w:val="decimal"/>
      <w:lvlText w:val="%7."/>
      <w:lvlJc w:val="left"/>
      <w:pPr>
        <w:ind w:left="3830" w:hanging="400"/>
      </w:pPr>
    </w:lvl>
    <w:lvl w:ilvl="7" w:tplc="04090019" w:tentative="1">
      <w:start w:val="1"/>
      <w:numFmt w:val="upperLetter"/>
      <w:lvlText w:val="%8."/>
      <w:lvlJc w:val="left"/>
      <w:pPr>
        <w:ind w:left="4230" w:hanging="400"/>
      </w:pPr>
    </w:lvl>
    <w:lvl w:ilvl="8" w:tplc="0409001B" w:tentative="1">
      <w:start w:val="1"/>
      <w:numFmt w:val="lowerRoman"/>
      <w:lvlText w:val="%9."/>
      <w:lvlJc w:val="right"/>
      <w:pPr>
        <w:ind w:left="4630" w:hanging="400"/>
      </w:pPr>
    </w:lvl>
  </w:abstractNum>
  <w:abstractNum w:abstractNumId="13" w15:restartNumberingAfterBreak="0">
    <w:nsid w:val="496902BF"/>
    <w:multiLevelType w:val="multilevel"/>
    <w:tmpl w:val="2B2EE66C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sz w:val="4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32E5518"/>
    <w:multiLevelType w:val="multilevel"/>
    <w:tmpl w:val="0409001D"/>
    <w:styleLink w:val="Style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F834DDF"/>
    <w:multiLevelType w:val="multilevel"/>
    <w:tmpl w:val="0409001D"/>
    <w:styleLink w:val="Style7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44B38FB"/>
    <w:multiLevelType w:val="hybridMultilevel"/>
    <w:tmpl w:val="83362C02"/>
    <w:lvl w:ilvl="0" w:tplc="402894AE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3F680198">
      <w:start w:val="1"/>
      <w:numFmt w:val="bullet"/>
      <w:pStyle w:val="5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7A8E27EE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3F0C0C62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6C22D724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9D88D90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70A27702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E6AAB956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8C4CD4B2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5F50E3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8" w15:restartNumberingAfterBreak="0">
    <w:nsid w:val="780476B4"/>
    <w:multiLevelType w:val="multilevel"/>
    <w:tmpl w:val="4BA09DFC"/>
    <w:styleLink w:val="Style5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7ACF38A7"/>
    <w:multiLevelType w:val="multilevel"/>
    <w:tmpl w:val="EFF8C482"/>
    <w:lvl w:ilvl="0">
      <w:start w:val="1"/>
      <w:numFmt w:val="upperLetter"/>
      <w:pStyle w:val="Appendix3"/>
      <w:suff w:val="space"/>
      <w:lvlText w:val="%1.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pStyle w:val="Appendix4"/>
      <w:suff w:val="space"/>
      <w:lvlText w:val="%1.%2.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pStyle w:val="Appendix3"/>
      <w:suff w:val="space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1584" w:hanging="1584"/>
      </w:pPr>
      <w:rPr>
        <w:rFonts w:cs="Times New Roman" w:hint="default"/>
      </w:rPr>
    </w:lvl>
  </w:abstractNum>
  <w:abstractNum w:abstractNumId="20" w15:restartNumberingAfterBreak="0">
    <w:nsid w:val="7AF84DA2"/>
    <w:multiLevelType w:val="multilevel"/>
    <w:tmpl w:val="26A6F16C"/>
    <w:lvl w:ilvl="0">
      <w:start w:val="1"/>
      <w:numFmt w:val="decimal"/>
      <w:pStyle w:val="11"/>
      <w:lvlText w:val="Chapter %1."/>
      <w:lvlJc w:val="left"/>
      <w:pPr>
        <w:ind w:left="432" w:hanging="432"/>
      </w:pPr>
      <w:rPr>
        <w:rFonts w:ascii="Calibri" w:hAnsi="Calibri"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4687" w:hanging="576"/>
      </w:pPr>
      <w:rPr>
        <w:rFonts w:cs="Times New Roman" w:hint="default"/>
      </w:rPr>
    </w:lvl>
    <w:lvl w:ilvl="2">
      <w:start w:val="1"/>
      <w:numFmt w:val="decimal"/>
      <w:pStyle w:val="3"/>
      <w:suff w:val="space"/>
      <w:lvlText w:val="%3."/>
      <w:lvlJc w:val="left"/>
      <w:pPr>
        <w:ind w:left="720" w:hanging="720"/>
      </w:pPr>
      <w:rPr>
        <w:rFonts w:ascii="Calibri" w:hAnsi="Calibri" w:cs="Calibri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EnclosedCircle"/>
      <w:pStyle w:val="50"/>
      <w:suff w:val="space"/>
      <w:lvlText w:val="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0"/>
  </w:num>
  <w:num w:numId="5">
    <w:abstractNumId w:val="10"/>
  </w:num>
  <w:num w:numId="6">
    <w:abstractNumId w:val="19"/>
  </w:num>
  <w:num w:numId="7">
    <w:abstractNumId w:val="13"/>
  </w:num>
  <w:num w:numId="8">
    <w:abstractNumId w:val="3"/>
  </w:num>
  <w:num w:numId="9">
    <w:abstractNumId w:val="8"/>
  </w:num>
  <w:num w:numId="10">
    <w:abstractNumId w:val="5"/>
  </w:num>
  <w:num w:numId="11">
    <w:abstractNumId w:val="16"/>
  </w:num>
  <w:num w:numId="12">
    <w:abstractNumId w:val="17"/>
  </w:num>
  <w:num w:numId="13">
    <w:abstractNumId w:val="14"/>
  </w:num>
  <w:num w:numId="14">
    <w:abstractNumId w:val="18"/>
  </w:num>
  <w:num w:numId="15">
    <w:abstractNumId w:val="7"/>
  </w:num>
  <w:num w:numId="16">
    <w:abstractNumId w:val="6"/>
  </w:num>
  <w:num w:numId="17">
    <w:abstractNumId w:val="15"/>
  </w:num>
  <w:num w:numId="18">
    <w:abstractNumId w:val="11"/>
  </w:num>
  <w:num w:numId="19">
    <w:abstractNumId w:val="20"/>
  </w:num>
  <w:num w:numId="20">
    <w:abstractNumId w:val="11"/>
  </w:num>
  <w:num w:numId="21">
    <w:abstractNumId w:val="16"/>
  </w:num>
  <w:num w:numId="22">
    <w:abstractNumId w:val="9"/>
  </w:num>
  <w:num w:numId="23">
    <w:abstractNumId w:val="4"/>
  </w:num>
  <w:num w:numId="24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F6F"/>
    <w:rsid w:val="00000BBD"/>
    <w:rsid w:val="0000318E"/>
    <w:rsid w:val="00003AD9"/>
    <w:rsid w:val="00006C19"/>
    <w:rsid w:val="000103F9"/>
    <w:rsid w:val="00010890"/>
    <w:rsid w:val="0001159C"/>
    <w:rsid w:val="0001172D"/>
    <w:rsid w:val="0001241D"/>
    <w:rsid w:val="000143EA"/>
    <w:rsid w:val="00020A02"/>
    <w:rsid w:val="000213B7"/>
    <w:rsid w:val="00021DA4"/>
    <w:rsid w:val="000240EF"/>
    <w:rsid w:val="000259B4"/>
    <w:rsid w:val="00026816"/>
    <w:rsid w:val="00026D0F"/>
    <w:rsid w:val="000315FC"/>
    <w:rsid w:val="00032271"/>
    <w:rsid w:val="00033084"/>
    <w:rsid w:val="00033733"/>
    <w:rsid w:val="000339F0"/>
    <w:rsid w:val="0003461D"/>
    <w:rsid w:val="00036DAA"/>
    <w:rsid w:val="00037E34"/>
    <w:rsid w:val="00040FBA"/>
    <w:rsid w:val="000416F2"/>
    <w:rsid w:val="00042FE5"/>
    <w:rsid w:val="000475F2"/>
    <w:rsid w:val="00050D79"/>
    <w:rsid w:val="00052199"/>
    <w:rsid w:val="00052D03"/>
    <w:rsid w:val="00053DA4"/>
    <w:rsid w:val="00055A0C"/>
    <w:rsid w:val="00057C85"/>
    <w:rsid w:val="00057E4A"/>
    <w:rsid w:val="00057EA9"/>
    <w:rsid w:val="000610EE"/>
    <w:rsid w:val="00061784"/>
    <w:rsid w:val="00066FEE"/>
    <w:rsid w:val="0007243A"/>
    <w:rsid w:val="0007518A"/>
    <w:rsid w:val="00077D24"/>
    <w:rsid w:val="0008457C"/>
    <w:rsid w:val="00090C0D"/>
    <w:rsid w:val="00091779"/>
    <w:rsid w:val="0009182A"/>
    <w:rsid w:val="000943F5"/>
    <w:rsid w:val="00094BB9"/>
    <w:rsid w:val="0009592A"/>
    <w:rsid w:val="00096334"/>
    <w:rsid w:val="0009789F"/>
    <w:rsid w:val="000A215A"/>
    <w:rsid w:val="000A34AD"/>
    <w:rsid w:val="000A3D25"/>
    <w:rsid w:val="000A594C"/>
    <w:rsid w:val="000A60D1"/>
    <w:rsid w:val="000A65F4"/>
    <w:rsid w:val="000B0803"/>
    <w:rsid w:val="000B3D9E"/>
    <w:rsid w:val="000C05C1"/>
    <w:rsid w:val="000C5BC0"/>
    <w:rsid w:val="000C6304"/>
    <w:rsid w:val="000C7F22"/>
    <w:rsid w:val="000D358B"/>
    <w:rsid w:val="000D3A78"/>
    <w:rsid w:val="000D7685"/>
    <w:rsid w:val="000E0B7C"/>
    <w:rsid w:val="000E1844"/>
    <w:rsid w:val="000E1E12"/>
    <w:rsid w:val="000E2F68"/>
    <w:rsid w:val="000E3506"/>
    <w:rsid w:val="000E5338"/>
    <w:rsid w:val="000E5352"/>
    <w:rsid w:val="000E65E6"/>
    <w:rsid w:val="000E695C"/>
    <w:rsid w:val="000F2534"/>
    <w:rsid w:val="000F59A1"/>
    <w:rsid w:val="000F5EF6"/>
    <w:rsid w:val="00102044"/>
    <w:rsid w:val="001020F9"/>
    <w:rsid w:val="00102113"/>
    <w:rsid w:val="00110EF8"/>
    <w:rsid w:val="001136F2"/>
    <w:rsid w:val="0012442D"/>
    <w:rsid w:val="00124580"/>
    <w:rsid w:val="00130AE0"/>
    <w:rsid w:val="001327D8"/>
    <w:rsid w:val="0013731E"/>
    <w:rsid w:val="00140CEA"/>
    <w:rsid w:val="00145058"/>
    <w:rsid w:val="00151458"/>
    <w:rsid w:val="00151E8E"/>
    <w:rsid w:val="00152E12"/>
    <w:rsid w:val="001551DC"/>
    <w:rsid w:val="0015582E"/>
    <w:rsid w:val="00155BD5"/>
    <w:rsid w:val="00156E02"/>
    <w:rsid w:val="00166C77"/>
    <w:rsid w:val="00170F04"/>
    <w:rsid w:val="00170FA2"/>
    <w:rsid w:val="0017787E"/>
    <w:rsid w:val="00180B10"/>
    <w:rsid w:val="00183E87"/>
    <w:rsid w:val="00184891"/>
    <w:rsid w:val="00187337"/>
    <w:rsid w:val="001879FB"/>
    <w:rsid w:val="001901D1"/>
    <w:rsid w:val="001930A6"/>
    <w:rsid w:val="001A2213"/>
    <w:rsid w:val="001A4A56"/>
    <w:rsid w:val="001A4AB1"/>
    <w:rsid w:val="001A66A4"/>
    <w:rsid w:val="001A73E7"/>
    <w:rsid w:val="001B0096"/>
    <w:rsid w:val="001B0952"/>
    <w:rsid w:val="001B2719"/>
    <w:rsid w:val="001B414B"/>
    <w:rsid w:val="001B51E9"/>
    <w:rsid w:val="001C063E"/>
    <w:rsid w:val="001C0E98"/>
    <w:rsid w:val="001C1A21"/>
    <w:rsid w:val="001C1CB3"/>
    <w:rsid w:val="001C3AA7"/>
    <w:rsid w:val="001C57A7"/>
    <w:rsid w:val="001C74EF"/>
    <w:rsid w:val="001C7E90"/>
    <w:rsid w:val="001D1E83"/>
    <w:rsid w:val="001D32C1"/>
    <w:rsid w:val="001D4DA9"/>
    <w:rsid w:val="001D5AEB"/>
    <w:rsid w:val="001D6488"/>
    <w:rsid w:val="001D6838"/>
    <w:rsid w:val="001E3751"/>
    <w:rsid w:val="001E3BC7"/>
    <w:rsid w:val="001E45EC"/>
    <w:rsid w:val="001E70DC"/>
    <w:rsid w:val="001E7927"/>
    <w:rsid w:val="001F18C0"/>
    <w:rsid w:val="001F363A"/>
    <w:rsid w:val="001F39F8"/>
    <w:rsid w:val="00200B4F"/>
    <w:rsid w:val="00200E77"/>
    <w:rsid w:val="002112CB"/>
    <w:rsid w:val="00214961"/>
    <w:rsid w:val="00215342"/>
    <w:rsid w:val="0021757F"/>
    <w:rsid w:val="0022192E"/>
    <w:rsid w:val="00223D8B"/>
    <w:rsid w:val="0022420B"/>
    <w:rsid w:val="002274C2"/>
    <w:rsid w:val="0023185A"/>
    <w:rsid w:val="00231F64"/>
    <w:rsid w:val="00234B2B"/>
    <w:rsid w:val="0023515B"/>
    <w:rsid w:val="00235D9F"/>
    <w:rsid w:val="00237F4D"/>
    <w:rsid w:val="00240592"/>
    <w:rsid w:val="0024264E"/>
    <w:rsid w:val="002472D0"/>
    <w:rsid w:val="00247B77"/>
    <w:rsid w:val="00250C61"/>
    <w:rsid w:val="00251439"/>
    <w:rsid w:val="00253872"/>
    <w:rsid w:val="00254C04"/>
    <w:rsid w:val="00256273"/>
    <w:rsid w:val="0026090C"/>
    <w:rsid w:val="00261885"/>
    <w:rsid w:val="00261A61"/>
    <w:rsid w:val="002633B7"/>
    <w:rsid w:val="002655FF"/>
    <w:rsid w:val="002712CA"/>
    <w:rsid w:val="00272A6F"/>
    <w:rsid w:val="00273647"/>
    <w:rsid w:val="00273A9B"/>
    <w:rsid w:val="0027436F"/>
    <w:rsid w:val="00274E50"/>
    <w:rsid w:val="00274E63"/>
    <w:rsid w:val="002765FF"/>
    <w:rsid w:val="00276BC6"/>
    <w:rsid w:val="002801DE"/>
    <w:rsid w:val="00280959"/>
    <w:rsid w:val="002824CC"/>
    <w:rsid w:val="00284659"/>
    <w:rsid w:val="00290211"/>
    <w:rsid w:val="002937E0"/>
    <w:rsid w:val="00293A27"/>
    <w:rsid w:val="00293AD4"/>
    <w:rsid w:val="002946B2"/>
    <w:rsid w:val="00296EA6"/>
    <w:rsid w:val="002A420D"/>
    <w:rsid w:val="002A4BD7"/>
    <w:rsid w:val="002A6437"/>
    <w:rsid w:val="002A66AC"/>
    <w:rsid w:val="002A69F2"/>
    <w:rsid w:val="002B7B65"/>
    <w:rsid w:val="002C3D24"/>
    <w:rsid w:val="002C4167"/>
    <w:rsid w:val="002C7ADB"/>
    <w:rsid w:val="002D01E1"/>
    <w:rsid w:val="002D3C8E"/>
    <w:rsid w:val="002E1FAA"/>
    <w:rsid w:val="002E222A"/>
    <w:rsid w:val="002E2871"/>
    <w:rsid w:val="002E321B"/>
    <w:rsid w:val="002E7AC1"/>
    <w:rsid w:val="002F05CD"/>
    <w:rsid w:val="002F2C0E"/>
    <w:rsid w:val="002F30DC"/>
    <w:rsid w:val="002F424D"/>
    <w:rsid w:val="002F46BF"/>
    <w:rsid w:val="002F4B46"/>
    <w:rsid w:val="002F6DC5"/>
    <w:rsid w:val="002F7CFE"/>
    <w:rsid w:val="003009B9"/>
    <w:rsid w:val="00300B12"/>
    <w:rsid w:val="003011AF"/>
    <w:rsid w:val="00302295"/>
    <w:rsid w:val="003035D7"/>
    <w:rsid w:val="00304498"/>
    <w:rsid w:val="00306D56"/>
    <w:rsid w:val="003129C0"/>
    <w:rsid w:val="00313324"/>
    <w:rsid w:val="0031427D"/>
    <w:rsid w:val="00314481"/>
    <w:rsid w:val="00316923"/>
    <w:rsid w:val="003179FA"/>
    <w:rsid w:val="00320FF8"/>
    <w:rsid w:val="00323CB7"/>
    <w:rsid w:val="00324060"/>
    <w:rsid w:val="00327BF0"/>
    <w:rsid w:val="003313C6"/>
    <w:rsid w:val="00337FDA"/>
    <w:rsid w:val="00352BEF"/>
    <w:rsid w:val="00352CD0"/>
    <w:rsid w:val="00354E63"/>
    <w:rsid w:val="00356ECD"/>
    <w:rsid w:val="00357C52"/>
    <w:rsid w:val="00357F26"/>
    <w:rsid w:val="00361877"/>
    <w:rsid w:val="00361B22"/>
    <w:rsid w:val="00362437"/>
    <w:rsid w:val="00362562"/>
    <w:rsid w:val="003636F5"/>
    <w:rsid w:val="00365A02"/>
    <w:rsid w:val="00366234"/>
    <w:rsid w:val="0036623A"/>
    <w:rsid w:val="003671C5"/>
    <w:rsid w:val="00367749"/>
    <w:rsid w:val="00375582"/>
    <w:rsid w:val="0037615C"/>
    <w:rsid w:val="00376801"/>
    <w:rsid w:val="0038125F"/>
    <w:rsid w:val="00381FB6"/>
    <w:rsid w:val="00387EDC"/>
    <w:rsid w:val="00390A33"/>
    <w:rsid w:val="0039110F"/>
    <w:rsid w:val="00393B0D"/>
    <w:rsid w:val="00393B97"/>
    <w:rsid w:val="00393D84"/>
    <w:rsid w:val="003948D4"/>
    <w:rsid w:val="00397A09"/>
    <w:rsid w:val="003A3831"/>
    <w:rsid w:val="003A44E4"/>
    <w:rsid w:val="003A57ED"/>
    <w:rsid w:val="003A5D0D"/>
    <w:rsid w:val="003B2B05"/>
    <w:rsid w:val="003B4D8B"/>
    <w:rsid w:val="003B55D8"/>
    <w:rsid w:val="003B5C3E"/>
    <w:rsid w:val="003B6894"/>
    <w:rsid w:val="003C1A56"/>
    <w:rsid w:val="003C43C4"/>
    <w:rsid w:val="003C4BD0"/>
    <w:rsid w:val="003C6257"/>
    <w:rsid w:val="003D0036"/>
    <w:rsid w:val="003D4948"/>
    <w:rsid w:val="003D4FD7"/>
    <w:rsid w:val="003D53F1"/>
    <w:rsid w:val="003E0A41"/>
    <w:rsid w:val="003E23B8"/>
    <w:rsid w:val="003E62AA"/>
    <w:rsid w:val="003E6B69"/>
    <w:rsid w:val="003F00E2"/>
    <w:rsid w:val="003F20AA"/>
    <w:rsid w:val="003F3F44"/>
    <w:rsid w:val="00402A30"/>
    <w:rsid w:val="00402ABF"/>
    <w:rsid w:val="00402C3B"/>
    <w:rsid w:val="00404DAD"/>
    <w:rsid w:val="00410F08"/>
    <w:rsid w:val="00411560"/>
    <w:rsid w:val="00416927"/>
    <w:rsid w:val="00420E0F"/>
    <w:rsid w:val="00426299"/>
    <w:rsid w:val="0043270E"/>
    <w:rsid w:val="0043763F"/>
    <w:rsid w:val="00437C65"/>
    <w:rsid w:val="00440E19"/>
    <w:rsid w:val="004428B3"/>
    <w:rsid w:val="00442B1E"/>
    <w:rsid w:val="0045076F"/>
    <w:rsid w:val="004520C8"/>
    <w:rsid w:val="00453AD1"/>
    <w:rsid w:val="00460301"/>
    <w:rsid w:val="00461409"/>
    <w:rsid w:val="00462216"/>
    <w:rsid w:val="004635D0"/>
    <w:rsid w:val="00464286"/>
    <w:rsid w:val="00470FBD"/>
    <w:rsid w:val="004749E6"/>
    <w:rsid w:val="00481AD9"/>
    <w:rsid w:val="004822AF"/>
    <w:rsid w:val="00482B72"/>
    <w:rsid w:val="00483BD5"/>
    <w:rsid w:val="00486E00"/>
    <w:rsid w:val="00486E03"/>
    <w:rsid w:val="0048775D"/>
    <w:rsid w:val="00497301"/>
    <w:rsid w:val="004A1757"/>
    <w:rsid w:val="004A1FC4"/>
    <w:rsid w:val="004A4EA9"/>
    <w:rsid w:val="004A52CD"/>
    <w:rsid w:val="004A7275"/>
    <w:rsid w:val="004B04E6"/>
    <w:rsid w:val="004B0FE3"/>
    <w:rsid w:val="004B5CD7"/>
    <w:rsid w:val="004B7076"/>
    <w:rsid w:val="004C0A82"/>
    <w:rsid w:val="004C2378"/>
    <w:rsid w:val="004C2C89"/>
    <w:rsid w:val="004C51AC"/>
    <w:rsid w:val="004C5BDE"/>
    <w:rsid w:val="004C7515"/>
    <w:rsid w:val="004D04E6"/>
    <w:rsid w:val="004D1ADC"/>
    <w:rsid w:val="004D2757"/>
    <w:rsid w:val="004D3E7E"/>
    <w:rsid w:val="004D5B2B"/>
    <w:rsid w:val="004E1892"/>
    <w:rsid w:val="004E2390"/>
    <w:rsid w:val="004E325B"/>
    <w:rsid w:val="004E5286"/>
    <w:rsid w:val="004E5590"/>
    <w:rsid w:val="004E72C0"/>
    <w:rsid w:val="004F0DDE"/>
    <w:rsid w:val="004F0FA7"/>
    <w:rsid w:val="004F2C54"/>
    <w:rsid w:val="004F444B"/>
    <w:rsid w:val="004F49ED"/>
    <w:rsid w:val="004F5406"/>
    <w:rsid w:val="004F5A18"/>
    <w:rsid w:val="00501077"/>
    <w:rsid w:val="005011CB"/>
    <w:rsid w:val="00510D0B"/>
    <w:rsid w:val="00514D66"/>
    <w:rsid w:val="00515ABA"/>
    <w:rsid w:val="00523BC3"/>
    <w:rsid w:val="00524F0E"/>
    <w:rsid w:val="00525F30"/>
    <w:rsid w:val="00530D72"/>
    <w:rsid w:val="00530E7F"/>
    <w:rsid w:val="00532F19"/>
    <w:rsid w:val="00536D10"/>
    <w:rsid w:val="0054051F"/>
    <w:rsid w:val="00545269"/>
    <w:rsid w:val="005460C3"/>
    <w:rsid w:val="005501C8"/>
    <w:rsid w:val="0055171F"/>
    <w:rsid w:val="00553CFF"/>
    <w:rsid w:val="0055594B"/>
    <w:rsid w:val="005568CD"/>
    <w:rsid w:val="005573D0"/>
    <w:rsid w:val="0055751E"/>
    <w:rsid w:val="0056192D"/>
    <w:rsid w:val="00563943"/>
    <w:rsid w:val="00564D42"/>
    <w:rsid w:val="005652EA"/>
    <w:rsid w:val="00565B82"/>
    <w:rsid w:val="00570A0F"/>
    <w:rsid w:val="005725B7"/>
    <w:rsid w:val="00573BE2"/>
    <w:rsid w:val="005743AC"/>
    <w:rsid w:val="00582BDF"/>
    <w:rsid w:val="005835B3"/>
    <w:rsid w:val="005835FD"/>
    <w:rsid w:val="00590A7E"/>
    <w:rsid w:val="00591B88"/>
    <w:rsid w:val="00593D0E"/>
    <w:rsid w:val="0059493E"/>
    <w:rsid w:val="005950FA"/>
    <w:rsid w:val="00597A5B"/>
    <w:rsid w:val="005A2028"/>
    <w:rsid w:val="005A254C"/>
    <w:rsid w:val="005A33AB"/>
    <w:rsid w:val="005A44FC"/>
    <w:rsid w:val="005A5498"/>
    <w:rsid w:val="005B20BE"/>
    <w:rsid w:val="005B3513"/>
    <w:rsid w:val="005B5AC8"/>
    <w:rsid w:val="005B62CC"/>
    <w:rsid w:val="005B68CF"/>
    <w:rsid w:val="005B7234"/>
    <w:rsid w:val="005B792A"/>
    <w:rsid w:val="005C0216"/>
    <w:rsid w:val="005C1168"/>
    <w:rsid w:val="005C1F6C"/>
    <w:rsid w:val="005C4E56"/>
    <w:rsid w:val="005D024B"/>
    <w:rsid w:val="005D3EEC"/>
    <w:rsid w:val="005D57A8"/>
    <w:rsid w:val="005D654D"/>
    <w:rsid w:val="005D6752"/>
    <w:rsid w:val="005E0C6B"/>
    <w:rsid w:val="005E25D1"/>
    <w:rsid w:val="005E29FD"/>
    <w:rsid w:val="005E3087"/>
    <w:rsid w:val="005E3BA3"/>
    <w:rsid w:val="005E64C5"/>
    <w:rsid w:val="005E6C22"/>
    <w:rsid w:val="005E79EC"/>
    <w:rsid w:val="005F1818"/>
    <w:rsid w:val="005F4C37"/>
    <w:rsid w:val="005F5575"/>
    <w:rsid w:val="006060D8"/>
    <w:rsid w:val="00606607"/>
    <w:rsid w:val="00610021"/>
    <w:rsid w:val="00610D8F"/>
    <w:rsid w:val="006132FA"/>
    <w:rsid w:val="00616599"/>
    <w:rsid w:val="006167A3"/>
    <w:rsid w:val="00621AE0"/>
    <w:rsid w:val="00627AD1"/>
    <w:rsid w:val="0063437B"/>
    <w:rsid w:val="0063636C"/>
    <w:rsid w:val="0063684E"/>
    <w:rsid w:val="00650539"/>
    <w:rsid w:val="0065167E"/>
    <w:rsid w:val="00655572"/>
    <w:rsid w:val="00657002"/>
    <w:rsid w:val="006610A0"/>
    <w:rsid w:val="006613EA"/>
    <w:rsid w:val="00662F8A"/>
    <w:rsid w:val="00664627"/>
    <w:rsid w:val="00666F26"/>
    <w:rsid w:val="00670C34"/>
    <w:rsid w:val="00673037"/>
    <w:rsid w:val="006747FA"/>
    <w:rsid w:val="00675DBE"/>
    <w:rsid w:val="006765BD"/>
    <w:rsid w:val="00676AAF"/>
    <w:rsid w:val="00677016"/>
    <w:rsid w:val="00677E7F"/>
    <w:rsid w:val="00680030"/>
    <w:rsid w:val="00680487"/>
    <w:rsid w:val="006821B6"/>
    <w:rsid w:val="00682944"/>
    <w:rsid w:val="006849CC"/>
    <w:rsid w:val="00685DFC"/>
    <w:rsid w:val="00685E68"/>
    <w:rsid w:val="00686E7C"/>
    <w:rsid w:val="00690F6F"/>
    <w:rsid w:val="00693ADF"/>
    <w:rsid w:val="00696192"/>
    <w:rsid w:val="006A3E3A"/>
    <w:rsid w:val="006A5C21"/>
    <w:rsid w:val="006B0F09"/>
    <w:rsid w:val="006B2282"/>
    <w:rsid w:val="006B337B"/>
    <w:rsid w:val="006B3955"/>
    <w:rsid w:val="006B458D"/>
    <w:rsid w:val="006B469B"/>
    <w:rsid w:val="006B4895"/>
    <w:rsid w:val="006C10D0"/>
    <w:rsid w:val="006C2C7A"/>
    <w:rsid w:val="006C387E"/>
    <w:rsid w:val="006C41ED"/>
    <w:rsid w:val="006C7359"/>
    <w:rsid w:val="006D0F47"/>
    <w:rsid w:val="006D2095"/>
    <w:rsid w:val="006D278B"/>
    <w:rsid w:val="006D5EB4"/>
    <w:rsid w:val="006D6189"/>
    <w:rsid w:val="006E0731"/>
    <w:rsid w:val="006E1BB1"/>
    <w:rsid w:val="006E4149"/>
    <w:rsid w:val="006E4FE9"/>
    <w:rsid w:val="006E6ADC"/>
    <w:rsid w:val="006F1BCB"/>
    <w:rsid w:val="006F1ECC"/>
    <w:rsid w:val="006F3FC1"/>
    <w:rsid w:val="006F4904"/>
    <w:rsid w:val="006F58FA"/>
    <w:rsid w:val="006F662D"/>
    <w:rsid w:val="006F6987"/>
    <w:rsid w:val="006F6EE1"/>
    <w:rsid w:val="006F7209"/>
    <w:rsid w:val="007021A5"/>
    <w:rsid w:val="007034EA"/>
    <w:rsid w:val="0070472E"/>
    <w:rsid w:val="00704C1E"/>
    <w:rsid w:val="00704FA6"/>
    <w:rsid w:val="0070512A"/>
    <w:rsid w:val="007054E7"/>
    <w:rsid w:val="0071124F"/>
    <w:rsid w:val="00714848"/>
    <w:rsid w:val="00714C27"/>
    <w:rsid w:val="00717194"/>
    <w:rsid w:val="00717197"/>
    <w:rsid w:val="0072107C"/>
    <w:rsid w:val="00724777"/>
    <w:rsid w:val="00724F33"/>
    <w:rsid w:val="00725D9C"/>
    <w:rsid w:val="00727F3C"/>
    <w:rsid w:val="007309DF"/>
    <w:rsid w:val="00732017"/>
    <w:rsid w:val="00734F1A"/>
    <w:rsid w:val="00737A4F"/>
    <w:rsid w:val="00737DAE"/>
    <w:rsid w:val="007404E4"/>
    <w:rsid w:val="00741B56"/>
    <w:rsid w:val="0074360F"/>
    <w:rsid w:val="0074525E"/>
    <w:rsid w:val="007507A7"/>
    <w:rsid w:val="00751C66"/>
    <w:rsid w:val="00753334"/>
    <w:rsid w:val="00753A9C"/>
    <w:rsid w:val="0075483B"/>
    <w:rsid w:val="0075662E"/>
    <w:rsid w:val="00757C97"/>
    <w:rsid w:val="00766836"/>
    <w:rsid w:val="00766883"/>
    <w:rsid w:val="00767AB9"/>
    <w:rsid w:val="0077347D"/>
    <w:rsid w:val="00775B40"/>
    <w:rsid w:val="00776503"/>
    <w:rsid w:val="0078022F"/>
    <w:rsid w:val="00781EA9"/>
    <w:rsid w:val="00785805"/>
    <w:rsid w:val="00791983"/>
    <w:rsid w:val="00792A27"/>
    <w:rsid w:val="007935A9"/>
    <w:rsid w:val="00797F40"/>
    <w:rsid w:val="007A01D7"/>
    <w:rsid w:val="007A3492"/>
    <w:rsid w:val="007B0D1B"/>
    <w:rsid w:val="007B40EC"/>
    <w:rsid w:val="007B52F5"/>
    <w:rsid w:val="007B673E"/>
    <w:rsid w:val="007C0CD0"/>
    <w:rsid w:val="007C28CB"/>
    <w:rsid w:val="007C3B7D"/>
    <w:rsid w:val="007C4166"/>
    <w:rsid w:val="007C5130"/>
    <w:rsid w:val="007C63C5"/>
    <w:rsid w:val="007D3AFE"/>
    <w:rsid w:val="007D65D1"/>
    <w:rsid w:val="007E1564"/>
    <w:rsid w:val="007E2783"/>
    <w:rsid w:val="007E2A8C"/>
    <w:rsid w:val="007E2CFD"/>
    <w:rsid w:val="007E60B5"/>
    <w:rsid w:val="007E69DA"/>
    <w:rsid w:val="007F2F7B"/>
    <w:rsid w:val="007F33B2"/>
    <w:rsid w:val="007F4A2B"/>
    <w:rsid w:val="007F620E"/>
    <w:rsid w:val="007F7BFA"/>
    <w:rsid w:val="00800980"/>
    <w:rsid w:val="008012CE"/>
    <w:rsid w:val="008017F6"/>
    <w:rsid w:val="00802411"/>
    <w:rsid w:val="0080248C"/>
    <w:rsid w:val="008040B0"/>
    <w:rsid w:val="0080744F"/>
    <w:rsid w:val="00807E51"/>
    <w:rsid w:val="0081264F"/>
    <w:rsid w:val="00816125"/>
    <w:rsid w:val="0081770D"/>
    <w:rsid w:val="008206FB"/>
    <w:rsid w:val="00822ED0"/>
    <w:rsid w:val="00824F6D"/>
    <w:rsid w:val="00826B07"/>
    <w:rsid w:val="00827448"/>
    <w:rsid w:val="0082792A"/>
    <w:rsid w:val="00827A1B"/>
    <w:rsid w:val="00834C82"/>
    <w:rsid w:val="00835008"/>
    <w:rsid w:val="008416BB"/>
    <w:rsid w:val="00841E21"/>
    <w:rsid w:val="008466AA"/>
    <w:rsid w:val="00850670"/>
    <w:rsid w:val="008525B4"/>
    <w:rsid w:val="0085473F"/>
    <w:rsid w:val="00855365"/>
    <w:rsid w:val="00860A49"/>
    <w:rsid w:val="00861D3E"/>
    <w:rsid w:val="00861D70"/>
    <w:rsid w:val="00862C07"/>
    <w:rsid w:val="00862E0F"/>
    <w:rsid w:val="008632E5"/>
    <w:rsid w:val="00870FE4"/>
    <w:rsid w:val="0087244F"/>
    <w:rsid w:val="0087254C"/>
    <w:rsid w:val="00872AA2"/>
    <w:rsid w:val="0087389D"/>
    <w:rsid w:val="0087603A"/>
    <w:rsid w:val="00877049"/>
    <w:rsid w:val="008776FA"/>
    <w:rsid w:val="00880C9C"/>
    <w:rsid w:val="00883BE3"/>
    <w:rsid w:val="00883D87"/>
    <w:rsid w:val="008855D1"/>
    <w:rsid w:val="00891F12"/>
    <w:rsid w:val="00891F35"/>
    <w:rsid w:val="008933B2"/>
    <w:rsid w:val="008951A4"/>
    <w:rsid w:val="008958E5"/>
    <w:rsid w:val="008964C7"/>
    <w:rsid w:val="0089730B"/>
    <w:rsid w:val="008A126F"/>
    <w:rsid w:val="008A594F"/>
    <w:rsid w:val="008B1187"/>
    <w:rsid w:val="008B2593"/>
    <w:rsid w:val="008B2C93"/>
    <w:rsid w:val="008B5F5C"/>
    <w:rsid w:val="008B7054"/>
    <w:rsid w:val="008B79E1"/>
    <w:rsid w:val="008C09FC"/>
    <w:rsid w:val="008C1F01"/>
    <w:rsid w:val="008C74E0"/>
    <w:rsid w:val="008D188E"/>
    <w:rsid w:val="008D3CA7"/>
    <w:rsid w:val="008D5D54"/>
    <w:rsid w:val="008E22CF"/>
    <w:rsid w:val="008E26E5"/>
    <w:rsid w:val="008E30E0"/>
    <w:rsid w:val="008E5327"/>
    <w:rsid w:val="008F0101"/>
    <w:rsid w:val="008F0E67"/>
    <w:rsid w:val="008F11ED"/>
    <w:rsid w:val="008F2550"/>
    <w:rsid w:val="008F2A4F"/>
    <w:rsid w:val="008F4F2A"/>
    <w:rsid w:val="008F61B2"/>
    <w:rsid w:val="008F65E8"/>
    <w:rsid w:val="00904694"/>
    <w:rsid w:val="00905331"/>
    <w:rsid w:val="009059DE"/>
    <w:rsid w:val="0090679D"/>
    <w:rsid w:val="009104F8"/>
    <w:rsid w:val="009134F6"/>
    <w:rsid w:val="00913BC9"/>
    <w:rsid w:val="0091628B"/>
    <w:rsid w:val="00917422"/>
    <w:rsid w:val="00921BF5"/>
    <w:rsid w:val="00921F07"/>
    <w:rsid w:val="009238A2"/>
    <w:rsid w:val="00924108"/>
    <w:rsid w:val="00930053"/>
    <w:rsid w:val="0093039B"/>
    <w:rsid w:val="0093174C"/>
    <w:rsid w:val="009318C3"/>
    <w:rsid w:val="00932E52"/>
    <w:rsid w:val="009357BA"/>
    <w:rsid w:val="0093784C"/>
    <w:rsid w:val="00940A27"/>
    <w:rsid w:val="00941DF7"/>
    <w:rsid w:val="00946981"/>
    <w:rsid w:val="00953BA3"/>
    <w:rsid w:val="00956908"/>
    <w:rsid w:val="0096009F"/>
    <w:rsid w:val="00962B83"/>
    <w:rsid w:val="00964F27"/>
    <w:rsid w:val="00970B90"/>
    <w:rsid w:val="00970F96"/>
    <w:rsid w:val="0097368C"/>
    <w:rsid w:val="0097529E"/>
    <w:rsid w:val="00975BAD"/>
    <w:rsid w:val="00977EAE"/>
    <w:rsid w:val="00983AC6"/>
    <w:rsid w:val="00990815"/>
    <w:rsid w:val="00991658"/>
    <w:rsid w:val="0099449F"/>
    <w:rsid w:val="009965C3"/>
    <w:rsid w:val="009A2B23"/>
    <w:rsid w:val="009A6567"/>
    <w:rsid w:val="009A700A"/>
    <w:rsid w:val="009B3564"/>
    <w:rsid w:val="009B40F6"/>
    <w:rsid w:val="009C16CD"/>
    <w:rsid w:val="009C29F3"/>
    <w:rsid w:val="009C2D83"/>
    <w:rsid w:val="009D5876"/>
    <w:rsid w:val="009D5C81"/>
    <w:rsid w:val="009D6503"/>
    <w:rsid w:val="009D6998"/>
    <w:rsid w:val="009E1D48"/>
    <w:rsid w:val="009E3765"/>
    <w:rsid w:val="009E4BFF"/>
    <w:rsid w:val="009E4F8E"/>
    <w:rsid w:val="009E6161"/>
    <w:rsid w:val="009F3F0D"/>
    <w:rsid w:val="009F419F"/>
    <w:rsid w:val="009F54B9"/>
    <w:rsid w:val="009F581F"/>
    <w:rsid w:val="00A00D30"/>
    <w:rsid w:val="00A0391F"/>
    <w:rsid w:val="00A0621D"/>
    <w:rsid w:val="00A06F9A"/>
    <w:rsid w:val="00A07BFA"/>
    <w:rsid w:val="00A104A3"/>
    <w:rsid w:val="00A1051E"/>
    <w:rsid w:val="00A1062A"/>
    <w:rsid w:val="00A10D45"/>
    <w:rsid w:val="00A1787A"/>
    <w:rsid w:val="00A17BFD"/>
    <w:rsid w:val="00A20266"/>
    <w:rsid w:val="00A20AF4"/>
    <w:rsid w:val="00A20F45"/>
    <w:rsid w:val="00A23197"/>
    <w:rsid w:val="00A24214"/>
    <w:rsid w:val="00A27CE3"/>
    <w:rsid w:val="00A27DE1"/>
    <w:rsid w:val="00A3203B"/>
    <w:rsid w:val="00A3390A"/>
    <w:rsid w:val="00A345F6"/>
    <w:rsid w:val="00A35240"/>
    <w:rsid w:val="00A357E8"/>
    <w:rsid w:val="00A36E65"/>
    <w:rsid w:val="00A371D2"/>
    <w:rsid w:val="00A37AFD"/>
    <w:rsid w:val="00A40A2C"/>
    <w:rsid w:val="00A40B5F"/>
    <w:rsid w:val="00A423F1"/>
    <w:rsid w:val="00A425C8"/>
    <w:rsid w:val="00A428C8"/>
    <w:rsid w:val="00A4636D"/>
    <w:rsid w:val="00A46E62"/>
    <w:rsid w:val="00A52534"/>
    <w:rsid w:val="00A53E04"/>
    <w:rsid w:val="00A55C18"/>
    <w:rsid w:val="00A57DED"/>
    <w:rsid w:val="00A60202"/>
    <w:rsid w:val="00A647BA"/>
    <w:rsid w:val="00A67FF7"/>
    <w:rsid w:val="00A72D07"/>
    <w:rsid w:val="00A73591"/>
    <w:rsid w:val="00A76EE1"/>
    <w:rsid w:val="00A802F1"/>
    <w:rsid w:val="00A82860"/>
    <w:rsid w:val="00A8419A"/>
    <w:rsid w:val="00A94128"/>
    <w:rsid w:val="00A96D58"/>
    <w:rsid w:val="00AA2572"/>
    <w:rsid w:val="00AA53FF"/>
    <w:rsid w:val="00AA5B33"/>
    <w:rsid w:val="00AA6D8E"/>
    <w:rsid w:val="00AC0186"/>
    <w:rsid w:val="00AC3DBC"/>
    <w:rsid w:val="00AC3E52"/>
    <w:rsid w:val="00AD0472"/>
    <w:rsid w:val="00AD2477"/>
    <w:rsid w:val="00AD2928"/>
    <w:rsid w:val="00AE0E5E"/>
    <w:rsid w:val="00AE32AC"/>
    <w:rsid w:val="00AE41E1"/>
    <w:rsid w:val="00AE7D79"/>
    <w:rsid w:val="00AF2D85"/>
    <w:rsid w:val="00AF2EA9"/>
    <w:rsid w:val="00AF4839"/>
    <w:rsid w:val="00B0248A"/>
    <w:rsid w:val="00B07939"/>
    <w:rsid w:val="00B1656D"/>
    <w:rsid w:val="00B20513"/>
    <w:rsid w:val="00B22728"/>
    <w:rsid w:val="00B22CBD"/>
    <w:rsid w:val="00B272DD"/>
    <w:rsid w:val="00B27A39"/>
    <w:rsid w:val="00B30EA5"/>
    <w:rsid w:val="00B35438"/>
    <w:rsid w:val="00B411D7"/>
    <w:rsid w:val="00B42622"/>
    <w:rsid w:val="00B43443"/>
    <w:rsid w:val="00B463F4"/>
    <w:rsid w:val="00B5010C"/>
    <w:rsid w:val="00B508DC"/>
    <w:rsid w:val="00B52C1B"/>
    <w:rsid w:val="00B52D11"/>
    <w:rsid w:val="00B53D90"/>
    <w:rsid w:val="00B542D5"/>
    <w:rsid w:val="00B57EAD"/>
    <w:rsid w:val="00B60C19"/>
    <w:rsid w:val="00B626FC"/>
    <w:rsid w:val="00B630EF"/>
    <w:rsid w:val="00B66569"/>
    <w:rsid w:val="00B66C69"/>
    <w:rsid w:val="00B739FB"/>
    <w:rsid w:val="00B741DD"/>
    <w:rsid w:val="00B757F7"/>
    <w:rsid w:val="00B76207"/>
    <w:rsid w:val="00B7648D"/>
    <w:rsid w:val="00B7692B"/>
    <w:rsid w:val="00B777D4"/>
    <w:rsid w:val="00B80C45"/>
    <w:rsid w:val="00B81083"/>
    <w:rsid w:val="00B86A46"/>
    <w:rsid w:val="00B93BF6"/>
    <w:rsid w:val="00B93EAF"/>
    <w:rsid w:val="00B956BC"/>
    <w:rsid w:val="00B96629"/>
    <w:rsid w:val="00B96C1B"/>
    <w:rsid w:val="00B96C37"/>
    <w:rsid w:val="00B9739D"/>
    <w:rsid w:val="00BA1EAB"/>
    <w:rsid w:val="00BA257A"/>
    <w:rsid w:val="00BA42D5"/>
    <w:rsid w:val="00BA4DAC"/>
    <w:rsid w:val="00BA5706"/>
    <w:rsid w:val="00BA5F7F"/>
    <w:rsid w:val="00BA7BBB"/>
    <w:rsid w:val="00BB1440"/>
    <w:rsid w:val="00BB1806"/>
    <w:rsid w:val="00BB1DBF"/>
    <w:rsid w:val="00BC51B6"/>
    <w:rsid w:val="00BC7AC3"/>
    <w:rsid w:val="00BC7BEA"/>
    <w:rsid w:val="00BD0606"/>
    <w:rsid w:val="00BD1A73"/>
    <w:rsid w:val="00BD1E0C"/>
    <w:rsid w:val="00BD24BD"/>
    <w:rsid w:val="00BD39A5"/>
    <w:rsid w:val="00BD56CF"/>
    <w:rsid w:val="00BD6193"/>
    <w:rsid w:val="00BD6888"/>
    <w:rsid w:val="00BD6F14"/>
    <w:rsid w:val="00BE006E"/>
    <w:rsid w:val="00BE1D4D"/>
    <w:rsid w:val="00BE2E43"/>
    <w:rsid w:val="00BE51FD"/>
    <w:rsid w:val="00BE6145"/>
    <w:rsid w:val="00BF3613"/>
    <w:rsid w:val="00BF3E0E"/>
    <w:rsid w:val="00BF4A70"/>
    <w:rsid w:val="00BF69FB"/>
    <w:rsid w:val="00BF7160"/>
    <w:rsid w:val="00BF7444"/>
    <w:rsid w:val="00C014C7"/>
    <w:rsid w:val="00C10FF6"/>
    <w:rsid w:val="00C130D1"/>
    <w:rsid w:val="00C15001"/>
    <w:rsid w:val="00C165A0"/>
    <w:rsid w:val="00C179D4"/>
    <w:rsid w:val="00C17D26"/>
    <w:rsid w:val="00C21CF0"/>
    <w:rsid w:val="00C2348E"/>
    <w:rsid w:val="00C23590"/>
    <w:rsid w:val="00C24045"/>
    <w:rsid w:val="00C2562A"/>
    <w:rsid w:val="00C30C01"/>
    <w:rsid w:val="00C310AB"/>
    <w:rsid w:val="00C328CF"/>
    <w:rsid w:val="00C3296D"/>
    <w:rsid w:val="00C37DFF"/>
    <w:rsid w:val="00C40079"/>
    <w:rsid w:val="00C4308E"/>
    <w:rsid w:val="00C46AB8"/>
    <w:rsid w:val="00C46BC0"/>
    <w:rsid w:val="00C53141"/>
    <w:rsid w:val="00C53752"/>
    <w:rsid w:val="00C56A28"/>
    <w:rsid w:val="00C573F4"/>
    <w:rsid w:val="00C602F4"/>
    <w:rsid w:val="00C61D73"/>
    <w:rsid w:val="00C622C7"/>
    <w:rsid w:val="00C62B82"/>
    <w:rsid w:val="00C63A94"/>
    <w:rsid w:val="00C63B7F"/>
    <w:rsid w:val="00C64CA2"/>
    <w:rsid w:val="00C65A07"/>
    <w:rsid w:val="00C65C63"/>
    <w:rsid w:val="00C66E9D"/>
    <w:rsid w:val="00C70A42"/>
    <w:rsid w:val="00C70CFE"/>
    <w:rsid w:val="00C70FAE"/>
    <w:rsid w:val="00C7106E"/>
    <w:rsid w:val="00C71C9D"/>
    <w:rsid w:val="00C74731"/>
    <w:rsid w:val="00C75E90"/>
    <w:rsid w:val="00C830B9"/>
    <w:rsid w:val="00C84527"/>
    <w:rsid w:val="00C84F7B"/>
    <w:rsid w:val="00C86ACE"/>
    <w:rsid w:val="00C87733"/>
    <w:rsid w:val="00C94806"/>
    <w:rsid w:val="00CA2B3B"/>
    <w:rsid w:val="00CA4CDE"/>
    <w:rsid w:val="00CA56CF"/>
    <w:rsid w:val="00CB2771"/>
    <w:rsid w:val="00CB3E29"/>
    <w:rsid w:val="00CB5786"/>
    <w:rsid w:val="00CB5EF4"/>
    <w:rsid w:val="00CB6926"/>
    <w:rsid w:val="00CC10E4"/>
    <w:rsid w:val="00CC12FE"/>
    <w:rsid w:val="00CC5006"/>
    <w:rsid w:val="00CC7215"/>
    <w:rsid w:val="00CD0621"/>
    <w:rsid w:val="00CD2232"/>
    <w:rsid w:val="00CD278F"/>
    <w:rsid w:val="00CD4FC5"/>
    <w:rsid w:val="00CE19A5"/>
    <w:rsid w:val="00CE2C87"/>
    <w:rsid w:val="00CE3D8B"/>
    <w:rsid w:val="00CE544C"/>
    <w:rsid w:val="00CE58E4"/>
    <w:rsid w:val="00CE5D4A"/>
    <w:rsid w:val="00CF17A7"/>
    <w:rsid w:val="00CF6849"/>
    <w:rsid w:val="00CF6A98"/>
    <w:rsid w:val="00D02BEA"/>
    <w:rsid w:val="00D05D70"/>
    <w:rsid w:val="00D103AF"/>
    <w:rsid w:val="00D136CF"/>
    <w:rsid w:val="00D13EA3"/>
    <w:rsid w:val="00D16043"/>
    <w:rsid w:val="00D21BB4"/>
    <w:rsid w:val="00D23455"/>
    <w:rsid w:val="00D2655B"/>
    <w:rsid w:val="00D273A2"/>
    <w:rsid w:val="00D3382A"/>
    <w:rsid w:val="00D34095"/>
    <w:rsid w:val="00D34389"/>
    <w:rsid w:val="00D3469F"/>
    <w:rsid w:val="00D35992"/>
    <w:rsid w:val="00D36F9E"/>
    <w:rsid w:val="00D443A8"/>
    <w:rsid w:val="00D44766"/>
    <w:rsid w:val="00D46FE3"/>
    <w:rsid w:val="00D47FB1"/>
    <w:rsid w:val="00D5040E"/>
    <w:rsid w:val="00D50BA6"/>
    <w:rsid w:val="00D51FAB"/>
    <w:rsid w:val="00D52CFA"/>
    <w:rsid w:val="00D53331"/>
    <w:rsid w:val="00D554F3"/>
    <w:rsid w:val="00D62262"/>
    <w:rsid w:val="00D65B12"/>
    <w:rsid w:val="00D664F3"/>
    <w:rsid w:val="00D673B9"/>
    <w:rsid w:val="00D7003C"/>
    <w:rsid w:val="00D71745"/>
    <w:rsid w:val="00D71C47"/>
    <w:rsid w:val="00D731CF"/>
    <w:rsid w:val="00D819B1"/>
    <w:rsid w:val="00D83027"/>
    <w:rsid w:val="00D85234"/>
    <w:rsid w:val="00D924C7"/>
    <w:rsid w:val="00D951B3"/>
    <w:rsid w:val="00D97F71"/>
    <w:rsid w:val="00DA39AB"/>
    <w:rsid w:val="00DA41AA"/>
    <w:rsid w:val="00DA67B9"/>
    <w:rsid w:val="00DB0635"/>
    <w:rsid w:val="00DB1701"/>
    <w:rsid w:val="00DB39DC"/>
    <w:rsid w:val="00DB69D2"/>
    <w:rsid w:val="00DB7A6A"/>
    <w:rsid w:val="00DC352E"/>
    <w:rsid w:val="00DC4C69"/>
    <w:rsid w:val="00DD0EA3"/>
    <w:rsid w:val="00DD39D3"/>
    <w:rsid w:val="00DD782E"/>
    <w:rsid w:val="00DE5381"/>
    <w:rsid w:val="00DE57E4"/>
    <w:rsid w:val="00DE7448"/>
    <w:rsid w:val="00DF5D93"/>
    <w:rsid w:val="00DF674D"/>
    <w:rsid w:val="00DF6D27"/>
    <w:rsid w:val="00E0171F"/>
    <w:rsid w:val="00E03859"/>
    <w:rsid w:val="00E0514B"/>
    <w:rsid w:val="00E05AA5"/>
    <w:rsid w:val="00E10CD2"/>
    <w:rsid w:val="00E14EF3"/>
    <w:rsid w:val="00E17715"/>
    <w:rsid w:val="00E20C8C"/>
    <w:rsid w:val="00E211DE"/>
    <w:rsid w:val="00E26071"/>
    <w:rsid w:val="00E27603"/>
    <w:rsid w:val="00E30E4D"/>
    <w:rsid w:val="00E3185B"/>
    <w:rsid w:val="00E32832"/>
    <w:rsid w:val="00E34FE9"/>
    <w:rsid w:val="00E41A87"/>
    <w:rsid w:val="00E42000"/>
    <w:rsid w:val="00E432E6"/>
    <w:rsid w:val="00E537DC"/>
    <w:rsid w:val="00E55373"/>
    <w:rsid w:val="00E55AAA"/>
    <w:rsid w:val="00E5650C"/>
    <w:rsid w:val="00E56EDA"/>
    <w:rsid w:val="00E63FB9"/>
    <w:rsid w:val="00E65163"/>
    <w:rsid w:val="00E67BEA"/>
    <w:rsid w:val="00E726DA"/>
    <w:rsid w:val="00E75729"/>
    <w:rsid w:val="00E76F34"/>
    <w:rsid w:val="00E7749B"/>
    <w:rsid w:val="00E83505"/>
    <w:rsid w:val="00E858F9"/>
    <w:rsid w:val="00E918AB"/>
    <w:rsid w:val="00E926EF"/>
    <w:rsid w:val="00E92E99"/>
    <w:rsid w:val="00E93FE0"/>
    <w:rsid w:val="00E967A1"/>
    <w:rsid w:val="00EA292B"/>
    <w:rsid w:val="00EA371D"/>
    <w:rsid w:val="00EB00E1"/>
    <w:rsid w:val="00EB21A3"/>
    <w:rsid w:val="00EB460F"/>
    <w:rsid w:val="00EB5F9F"/>
    <w:rsid w:val="00EB7875"/>
    <w:rsid w:val="00EB7DF8"/>
    <w:rsid w:val="00EC044E"/>
    <w:rsid w:val="00EC0E77"/>
    <w:rsid w:val="00EC2BE2"/>
    <w:rsid w:val="00EC42EE"/>
    <w:rsid w:val="00EC68E0"/>
    <w:rsid w:val="00ED05B0"/>
    <w:rsid w:val="00ED28F0"/>
    <w:rsid w:val="00ED2DA8"/>
    <w:rsid w:val="00ED2F29"/>
    <w:rsid w:val="00ED5672"/>
    <w:rsid w:val="00ED78E8"/>
    <w:rsid w:val="00EE0556"/>
    <w:rsid w:val="00EE0EC8"/>
    <w:rsid w:val="00EE4765"/>
    <w:rsid w:val="00EE4B0B"/>
    <w:rsid w:val="00EE53B6"/>
    <w:rsid w:val="00EE5BF4"/>
    <w:rsid w:val="00EE6B06"/>
    <w:rsid w:val="00EF0E08"/>
    <w:rsid w:val="00EF1117"/>
    <w:rsid w:val="00EF16D7"/>
    <w:rsid w:val="00EF6483"/>
    <w:rsid w:val="00F009D2"/>
    <w:rsid w:val="00F01A91"/>
    <w:rsid w:val="00F02A3B"/>
    <w:rsid w:val="00F03FB9"/>
    <w:rsid w:val="00F06482"/>
    <w:rsid w:val="00F13120"/>
    <w:rsid w:val="00F157E7"/>
    <w:rsid w:val="00F16823"/>
    <w:rsid w:val="00F221D6"/>
    <w:rsid w:val="00F250AC"/>
    <w:rsid w:val="00F26526"/>
    <w:rsid w:val="00F30584"/>
    <w:rsid w:val="00F30605"/>
    <w:rsid w:val="00F33E00"/>
    <w:rsid w:val="00F342EA"/>
    <w:rsid w:val="00F34B7F"/>
    <w:rsid w:val="00F36B0B"/>
    <w:rsid w:val="00F47069"/>
    <w:rsid w:val="00F505F4"/>
    <w:rsid w:val="00F54634"/>
    <w:rsid w:val="00F6343C"/>
    <w:rsid w:val="00F63D6E"/>
    <w:rsid w:val="00F649B6"/>
    <w:rsid w:val="00F650B1"/>
    <w:rsid w:val="00F7239B"/>
    <w:rsid w:val="00F7323F"/>
    <w:rsid w:val="00F769B9"/>
    <w:rsid w:val="00F774FF"/>
    <w:rsid w:val="00F821BF"/>
    <w:rsid w:val="00F8354C"/>
    <w:rsid w:val="00F90F6C"/>
    <w:rsid w:val="00F93DD9"/>
    <w:rsid w:val="00F95824"/>
    <w:rsid w:val="00F97D25"/>
    <w:rsid w:val="00FA15DC"/>
    <w:rsid w:val="00FA56FC"/>
    <w:rsid w:val="00FA79AC"/>
    <w:rsid w:val="00FB1647"/>
    <w:rsid w:val="00FB195F"/>
    <w:rsid w:val="00FB3E75"/>
    <w:rsid w:val="00FB4EA8"/>
    <w:rsid w:val="00FC16BA"/>
    <w:rsid w:val="00FC24AA"/>
    <w:rsid w:val="00FC2CB4"/>
    <w:rsid w:val="00FC550F"/>
    <w:rsid w:val="00FD210B"/>
    <w:rsid w:val="00FD3A72"/>
    <w:rsid w:val="00FD79DC"/>
    <w:rsid w:val="00FD7DD9"/>
    <w:rsid w:val="00FE05B5"/>
    <w:rsid w:val="00FE0C61"/>
    <w:rsid w:val="00FE271D"/>
    <w:rsid w:val="00FE2EAD"/>
    <w:rsid w:val="00FE3ED6"/>
    <w:rsid w:val="00FE4B4C"/>
    <w:rsid w:val="00FE5317"/>
    <w:rsid w:val="00FE57AC"/>
    <w:rsid w:val="00FE5DD7"/>
    <w:rsid w:val="00FE68AE"/>
    <w:rsid w:val="00FE7AF3"/>
    <w:rsid w:val="00FF10FF"/>
    <w:rsid w:val="00FF1B85"/>
    <w:rsid w:val="00FF1E77"/>
    <w:rsid w:val="00FF64FA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1A3D73E-82D6-41E7-900B-7D868747A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iPriority="0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BD1E0C"/>
    <w:pPr>
      <w:widowControl w:val="0"/>
      <w:wordWrap w:val="0"/>
      <w:autoSpaceDE w:val="0"/>
      <w:autoSpaceDN w:val="0"/>
      <w:jc w:val="both"/>
    </w:pPr>
    <w:rPr>
      <w:rFonts w:asciiTheme="minorHAnsi" w:eastAsiaTheme="minorEastAsia" w:hAnsiTheme="minorHAnsi" w:cstheme="minorBidi"/>
      <w:kern w:val="2"/>
      <w:szCs w:val="22"/>
    </w:rPr>
  </w:style>
  <w:style w:type="paragraph" w:styleId="11">
    <w:name w:val="heading 1"/>
    <w:aliases w:val="h1,Level 1 Topic Heading"/>
    <w:basedOn w:val="a2"/>
    <w:next w:val="a2"/>
    <w:link w:val="1Char"/>
    <w:qFormat/>
    <w:rsid w:val="00BD1E0C"/>
    <w:pPr>
      <w:keepNext/>
      <w:pageBreakBefore/>
      <w:widowControl/>
      <w:numPr>
        <w:numId w:val="19"/>
      </w:numPr>
      <w:pBdr>
        <w:bottom w:val="thinThickThinSmallGap" w:sz="24" w:space="1" w:color="auto"/>
      </w:pBdr>
      <w:spacing w:before="160" w:after="960"/>
      <w:jc w:val="right"/>
      <w:outlineLvl w:val="0"/>
    </w:pPr>
    <w:rPr>
      <w:rFonts w:ascii="Calibri" w:hAnsi="Calibri" w:cs="Calibri"/>
      <w:b/>
      <w:kern w:val="28"/>
      <w:sz w:val="48"/>
      <w:szCs w:val="48"/>
      <w:lang w:val="ko-KR"/>
    </w:rPr>
  </w:style>
  <w:style w:type="paragraph" w:styleId="20">
    <w:name w:val="heading 2"/>
    <w:aliases w:val="h2,Level 2 Topic Heading,H2"/>
    <w:basedOn w:val="a2"/>
    <w:next w:val="a2"/>
    <w:link w:val="2Char"/>
    <w:qFormat/>
    <w:rsid w:val="00BD1E0C"/>
    <w:pPr>
      <w:keepNext/>
      <w:numPr>
        <w:ilvl w:val="1"/>
        <w:numId w:val="19"/>
      </w:numPr>
      <w:spacing w:beforeLines="300" w:before="720"/>
      <w:outlineLvl w:val="1"/>
    </w:pPr>
    <w:rPr>
      <w:rFonts w:ascii="Calibri" w:hAnsi="Calibri" w:cs="Calibri"/>
      <w:b/>
      <w:noProof/>
      <w:kern w:val="28"/>
      <w:sz w:val="36"/>
      <w:szCs w:val="40"/>
    </w:rPr>
  </w:style>
  <w:style w:type="paragraph" w:styleId="3">
    <w:name w:val="heading 3"/>
    <w:aliases w:val="h3,Level 3 Topic Heading"/>
    <w:basedOn w:val="a2"/>
    <w:next w:val="a2"/>
    <w:link w:val="3Char"/>
    <w:qFormat/>
    <w:rsid w:val="006A3E3A"/>
    <w:pPr>
      <w:keepNext/>
      <w:numPr>
        <w:ilvl w:val="2"/>
        <w:numId w:val="19"/>
      </w:numPr>
      <w:spacing w:beforeLines="100" w:before="240"/>
      <w:ind w:hanging="153"/>
      <w:outlineLvl w:val="2"/>
    </w:pPr>
    <w:rPr>
      <w:rFonts w:ascii="Calibri" w:eastAsia="굴림" w:hAnsi="Calibri" w:cstheme="majorBidi"/>
      <w:b/>
      <w:noProof/>
      <w:kern w:val="28"/>
      <w:sz w:val="32"/>
    </w:rPr>
  </w:style>
  <w:style w:type="paragraph" w:styleId="4">
    <w:name w:val="heading 4"/>
    <w:aliases w:val="h4,First Subheading"/>
    <w:basedOn w:val="Style8"/>
    <w:next w:val="a2"/>
    <w:link w:val="4Char"/>
    <w:qFormat/>
    <w:rsid w:val="00BD1E0C"/>
    <w:pPr>
      <w:numPr>
        <w:numId w:val="20"/>
      </w:numPr>
      <w:outlineLvl w:val="3"/>
    </w:pPr>
    <w:rPr>
      <w:rFonts w:cs="Calibri"/>
    </w:rPr>
  </w:style>
  <w:style w:type="paragraph" w:styleId="50">
    <w:name w:val="heading 5"/>
    <w:aliases w:val="h5,Second Subheading"/>
    <w:basedOn w:val="a2"/>
    <w:next w:val="a2"/>
    <w:link w:val="5Char"/>
    <w:qFormat/>
    <w:rsid w:val="00BD1E0C"/>
    <w:pPr>
      <w:keepNext/>
      <w:widowControl/>
      <w:numPr>
        <w:ilvl w:val="4"/>
        <w:numId w:val="19"/>
      </w:numPr>
      <w:spacing w:before="160" w:after="80"/>
      <w:jc w:val="left"/>
      <w:outlineLvl w:val="4"/>
    </w:pPr>
    <w:rPr>
      <w:rFonts w:ascii="Arial" w:eastAsia="굴림" w:hAnsi="Arial"/>
      <w:noProof/>
      <w:kern w:val="28"/>
      <w:sz w:val="22"/>
      <w:lang w:eastAsia="en-US"/>
    </w:rPr>
  </w:style>
  <w:style w:type="paragraph" w:styleId="6">
    <w:name w:val="heading 6"/>
    <w:aliases w:val="h6,Third Subheading"/>
    <w:basedOn w:val="a2"/>
    <w:next w:val="a2"/>
    <w:link w:val="6Char"/>
    <w:qFormat/>
    <w:rsid w:val="00BD1E0C"/>
    <w:pPr>
      <w:keepNext/>
      <w:widowControl/>
      <w:numPr>
        <w:ilvl w:val="5"/>
        <w:numId w:val="19"/>
      </w:numPr>
      <w:spacing w:before="160" w:after="80"/>
      <w:jc w:val="left"/>
      <w:outlineLvl w:val="5"/>
    </w:pPr>
    <w:rPr>
      <w:rFonts w:ascii="Arial" w:eastAsia="바탕" w:hAnsi="Arial"/>
      <w:noProof/>
      <w:kern w:val="28"/>
      <w:sz w:val="22"/>
      <w:szCs w:val="20"/>
      <w:lang w:eastAsia="en-US"/>
    </w:rPr>
  </w:style>
  <w:style w:type="paragraph" w:styleId="7">
    <w:name w:val="heading 7"/>
    <w:basedOn w:val="a2"/>
    <w:next w:val="a2"/>
    <w:link w:val="7Char"/>
    <w:qFormat/>
    <w:rsid w:val="00BD1E0C"/>
    <w:pPr>
      <w:keepNext/>
      <w:widowControl/>
      <w:numPr>
        <w:ilvl w:val="6"/>
        <w:numId w:val="19"/>
      </w:numPr>
      <w:spacing w:before="160" w:after="80"/>
      <w:jc w:val="left"/>
      <w:outlineLvl w:val="6"/>
    </w:pPr>
    <w:rPr>
      <w:rFonts w:ascii="Arial" w:eastAsia="바탕" w:hAnsi="Arial"/>
      <w:noProof/>
      <w:kern w:val="28"/>
      <w:sz w:val="22"/>
      <w:szCs w:val="20"/>
      <w:lang w:eastAsia="en-US"/>
    </w:rPr>
  </w:style>
  <w:style w:type="paragraph" w:styleId="8">
    <w:name w:val="heading 8"/>
    <w:basedOn w:val="a2"/>
    <w:next w:val="a2"/>
    <w:link w:val="8Char"/>
    <w:qFormat/>
    <w:rsid w:val="00BD1E0C"/>
    <w:pPr>
      <w:keepNext/>
      <w:widowControl/>
      <w:numPr>
        <w:ilvl w:val="7"/>
        <w:numId w:val="16"/>
      </w:numPr>
      <w:spacing w:before="160" w:after="80"/>
      <w:ind w:left="1440" w:hanging="1440"/>
      <w:jc w:val="left"/>
      <w:outlineLvl w:val="7"/>
    </w:pPr>
    <w:rPr>
      <w:rFonts w:ascii="Arial" w:eastAsia="바탕" w:hAnsi="Arial"/>
      <w:noProof/>
      <w:kern w:val="28"/>
      <w:sz w:val="22"/>
      <w:szCs w:val="20"/>
      <w:lang w:eastAsia="en-US"/>
    </w:rPr>
  </w:style>
  <w:style w:type="paragraph" w:styleId="9">
    <w:name w:val="heading 9"/>
    <w:basedOn w:val="a2"/>
    <w:next w:val="a2"/>
    <w:link w:val="9Char"/>
    <w:qFormat/>
    <w:rsid w:val="00BD1E0C"/>
    <w:pPr>
      <w:keepNext/>
      <w:widowControl/>
      <w:numPr>
        <w:ilvl w:val="8"/>
        <w:numId w:val="4"/>
      </w:numPr>
      <w:spacing w:before="160" w:after="80"/>
      <w:jc w:val="left"/>
      <w:outlineLvl w:val="8"/>
    </w:pPr>
    <w:rPr>
      <w:rFonts w:ascii="Arial" w:eastAsia="바탕" w:hAnsi="Arial"/>
      <w:noProof/>
      <w:kern w:val="28"/>
      <w:sz w:val="22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Headingbase">
    <w:name w:val="Heading base"/>
    <w:basedOn w:val="a2"/>
    <w:next w:val="a2"/>
    <w:uiPriority w:val="99"/>
    <w:rsid w:val="00E858F9"/>
    <w:pPr>
      <w:keepNext/>
      <w:widowControl/>
      <w:spacing w:before="160" w:after="80"/>
      <w:jc w:val="left"/>
    </w:pPr>
    <w:rPr>
      <w:rFonts w:ascii="Arial" w:eastAsia="바탕" w:hAnsi="Arial" w:cs="Times New Roman"/>
      <w:noProof/>
      <w:kern w:val="28"/>
      <w:sz w:val="22"/>
      <w:szCs w:val="20"/>
      <w:lang w:eastAsia="en-US"/>
    </w:rPr>
  </w:style>
  <w:style w:type="character" w:customStyle="1" w:styleId="1Char">
    <w:name w:val="제목 1 Char"/>
    <w:aliases w:val="h1 Char,Level 1 Topic Heading Char"/>
    <w:basedOn w:val="a3"/>
    <w:link w:val="11"/>
    <w:locked/>
    <w:rsid w:val="00BD1E0C"/>
    <w:rPr>
      <w:rFonts w:ascii="Calibri" w:eastAsiaTheme="minorEastAsia" w:hAnsi="Calibri" w:cs="Calibri"/>
      <w:b/>
      <w:kern w:val="28"/>
      <w:sz w:val="48"/>
      <w:szCs w:val="48"/>
      <w:lang w:val="ko-KR"/>
    </w:rPr>
  </w:style>
  <w:style w:type="character" w:customStyle="1" w:styleId="2Char">
    <w:name w:val="제목 2 Char"/>
    <w:aliases w:val="h2 Char,Level 2 Topic Heading Char,H2 Char"/>
    <w:basedOn w:val="a3"/>
    <w:link w:val="20"/>
    <w:locked/>
    <w:rsid w:val="00BD1E0C"/>
    <w:rPr>
      <w:rFonts w:ascii="Calibri" w:eastAsiaTheme="minorEastAsia" w:hAnsi="Calibri" w:cs="Calibri"/>
      <w:b/>
      <w:noProof/>
      <w:kern w:val="28"/>
      <w:sz w:val="36"/>
      <w:szCs w:val="40"/>
    </w:rPr>
  </w:style>
  <w:style w:type="character" w:customStyle="1" w:styleId="3Char">
    <w:name w:val="제목 3 Char"/>
    <w:aliases w:val="h3 Char,Level 3 Topic Heading Char"/>
    <w:basedOn w:val="a3"/>
    <w:link w:val="3"/>
    <w:locked/>
    <w:rsid w:val="006A3E3A"/>
    <w:rPr>
      <w:rFonts w:ascii="Calibri" w:eastAsia="굴림" w:hAnsi="Calibri" w:cstheme="majorBidi"/>
      <w:b/>
      <w:noProof/>
      <w:kern w:val="28"/>
      <w:sz w:val="32"/>
      <w:szCs w:val="22"/>
    </w:rPr>
  </w:style>
  <w:style w:type="character" w:customStyle="1" w:styleId="4Char">
    <w:name w:val="제목 4 Char"/>
    <w:aliases w:val="h4 Char,First Subheading Char"/>
    <w:basedOn w:val="a3"/>
    <w:link w:val="4"/>
    <w:locked/>
    <w:rsid w:val="00BD1E0C"/>
    <w:rPr>
      <w:rFonts w:ascii="Calibri" w:eastAsia="맑은 고딕" w:hAnsi="Calibri" w:cs="Calibri"/>
      <w:b/>
      <w:sz w:val="28"/>
      <w:szCs w:val="28"/>
    </w:rPr>
  </w:style>
  <w:style w:type="character" w:customStyle="1" w:styleId="5Char">
    <w:name w:val="제목 5 Char"/>
    <w:aliases w:val="h5 Char,Second Subheading Char"/>
    <w:basedOn w:val="a3"/>
    <w:link w:val="50"/>
    <w:locked/>
    <w:rsid w:val="00BD1E0C"/>
    <w:rPr>
      <w:rFonts w:ascii="Arial" w:eastAsia="굴림" w:hAnsi="Arial" w:cstheme="minorBidi"/>
      <w:noProof/>
      <w:kern w:val="28"/>
      <w:sz w:val="22"/>
      <w:szCs w:val="22"/>
      <w:lang w:eastAsia="en-US"/>
    </w:rPr>
  </w:style>
  <w:style w:type="character" w:customStyle="1" w:styleId="6Char">
    <w:name w:val="제목 6 Char"/>
    <w:aliases w:val="h6 Char,Third Subheading Char"/>
    <w:basedOn w:val="a3"/>
    <w:link w:val="6"/>
    <w:locked/>
    <w:rsid w:val="00BD1E0C"/>
    <w:rPr>
      <w:rFonts w:ascii="Arial" w:eastAsia="바탕" w:hAnsi="Arial" w:cstheme="minorBidi"/>
      <w:noProof/>
      <w:kern w:val="28"/>
      <w:sz w:val="22"/>
      <w:lang w:eastAsia="en-US"/>
    </w:rPr>
  </w:style>
  <w:style w:type="character" w:customStyle="1" w:styleId="7Char">
    <w:name w:val="제목 7 Char"/>
    <w:basedOn w:val="a3"/>
    <w:link w:val="7"/>
    <w:locked/>
    <w:rsid w:val="00BD1E0C"/>
    <w:rPr>
      <w:rFonts w:ascii="Arial" w:eastAsia="바탕" w:hAnsi="Arial" w:cstheme="minorBidi"/>
      <w:noProof/>
      <w:kern w:val="28"/>
      <w:sz w:val="22"/>
      <w:lang w:eastAsia="en-US"/>
    </w:rPr>
  </w:style>
  <w:style w:type="character" w:customStyle="1" w:styleId="8Char">
    <w:name w:val="제목 8 Char"/>
    <w:basedOn w:val="a3"/>
    <w:link w:val="8"/>
    <w:locked/>
    <w:rsid w:val="00BD1E0C"/>
    <w:rPr>
      <w:rFonts w:ascii="Arial" w:eastAsia="바탕" w:hAnsi="Arial" w:cstheme="minorBidi"/>
      <w:noProof/>
      <w:kern w:val="28"/>
      <w:sz w:val="22"/>
      <w:lang w:eastAsia="en-US"/>
    </w:rPr>
  </w:style>
  <w:style w:type="character" w:customStyle="1" w:styleId="9Char">
    <w:name w:val="제목 9 Char"/>
    <w:basedOn w:val="a3"/>
    <w:link w:val="9"/>
    <w:locked/>
    <w:rsid w:val="00BD1E0C"/>
    <w:rPr>
      <w:rFonts w:ascii="Arial" w:eastAsia="바탕" w:hAnsi="Arial" w:cstheme="minorBidi"/>
      <w:noProof/>
      <w:kern w:val="28"/>
      <w:sz w:val="22"/>
      <w:lang w:eastAsia="en-US"/>
    </w:rPr>
  </w:style>
  <w:style w:type="paragraph" w:customStyle="1" w:styleId="Code">
    <w:name w:val="Code"/>
    <w:aliases w:val="c"/>
    <w:basedOn w:val="a2"/>
    <w:link w:val="Code1"/>
    <w:uiPriority w:val="99"/>
    <w:rsid w:val="00251439"/>
    <w:pPr>
      <w:keepLines/>
      <w:widowControl/>
      <w:tabs>
        <w:tab w:val="left" w:pos="1200"/>
        <w:tab w:val="left" w:pos="1620"/>
        <w:tab w:val="left" w:pos="2040"/>
        <w:tab w:val="left" w:pos="2460"/>
      </w:tabs>
      <w:spacing w:after="120"/>
      <w:ind w:left="720"/>
      <w:jc w:val="left"/>
    </w:pPr>
    <w:rPr>
      <w:rFonts w:ascii="Lucida Console" w:eastAsia="굴림" w:hAnsi="Lucida Console" w:cs="Times New Roman"/>
      <w:noProof/>
      <w:kern w:val="0"/>
      <w:szCs w:val="20"/>
      <w:lang w:eastAsia="en-US"/>
    </w:rPr>
  </w:style>
  <w:style w:type="character" w:customStyle="1" w:styleId="Code1">
    <w:name w:val="Code1"/>
    <w:aliases w:val="c Char1"/>
    <w:link w:val="Code"/>
    <w:uiPriority w:val="99"/>
    <w:locked/>
    <w:rsid w:val="00251439"/>
    <w:rPr>
      <w:rFonts w:ascii="Lucida Console" w:eastAsia="굴림" w:hAnsi="Lucida Console"/>
      <w:noProof/>
      <w:lang w:val="en-US" w:eastAsia="en-US" w:bidi="ar-SA"/>
    </w:rPr>
  </w:style>
  <w:style w:type="character" w:customStyle="1" w:styleId="BoldItalic">
    <w:name w:val="Bold Italic"/>
    <w:aliases w:val="bi"/>
    <w:uiPriority w:val="99"/>
    <w:rsid w:val="00E858F9"/>
    <w:rPr>
      <w:b/>
      <w:i/>
    </w:rPr>
  </w:style>
  <w:style w:type="character" w:customStyle="1" w:styleId="CodeEmbedded">
    <w:name w:val="Code Embedded"/>
    <w:aliases w:val="ce"/>
    <w:uiPriority w:val="99"/>
    <w:rsid w:val="00E858F9"/>
    <w:rPr>
      <w:rFonts w:ascii="Times New Roman" w:hAnsi="Times New Roman"/>
      <w:color w:val="000080"/>
      <w:position w:val="1"/>
      <w:sz w:val="20"/>
    </w:rPr>
  </w:style>
  <w:style w:type="character" w:customStyle="1" w:styleId="CodeChar">
    <w:name w:val="Code Char"/>
    <w:aliases w:val="c Char"/>
    <w:uiPriority w:val="99"/>
    <w:rsid w:val="00E858F9"/>
    <w:rPr>
      <w:rFonts w:ascii="Lucida Console" w:hAnsi="Lucida Console"/>
      <w:noProof/>
      <w:lang w:val="en-US" w:eastAsia="en-US"/>
    </w:rPr>
  </w:style>
  <w:style w:type="paragraph" w:styleId="12">
    <w:name w:val="toc 1"/>
    <w:basedOn w:val="a2"/>
    <w:uiPriority w:val="39"/>
    <w:rsid w:val="006E4FE9"/>
    <w:pPr>
      <w:keepNext/>
      <w:widowControl/>
      <w:tabs>
        <w:tab w:val="left" w:pos="400"/>
        <w:tab w:val="right" w:leader="dot" w:pos="9936"/>
      </w:tabs>
      <w:spacing w:before="120" w:after="60"/>
      <w:jc w:val="left"/>
    </w:pPr>
    <w:rPr>
      <w:rFonts w:ascii="Times New Roman" w:eastAsia="바탕" w:hAnsi="Times New Roman" w:cs="Times New Roman"/>
      <w:b/>
      <w:noProof/>
      <w:kern w:val="0"/>
      <w:sz w:val="22"/>
      <w:lang w:eastAsia="en-US"/>
    </w:rPr>
  </w:style>
  <w:style w:type="paragraph" w:styleId="21">
    <w:name w:val="toc 2"/>
    <w:basedOn w:val="a2"/>
    <w:next w:val="a2"/>
    <w:uiPriority w:val="39"/>
    <w:rsid w:val="003948D4"/>
    <w:pPr>
      <w:widowControl/>
      <w:tabs>
        <w:tab w:val="left" w:pos="800"/>
        <w:tab w:val="right" w:leader="dot" w:pos="9936"/>
      </w:tabs>
      <w:spacing w:after="60"/>
      <w:ind w:left="202"/>
      <w:jc w:val="left"/>
    </w:pPr>
    <w:rPr>
      <w:rFonts w:ascii="Times New Roman" w:eastAsia="바탕" w:hAnsi="Times New Roman" w:cs="Times New Roman"/>
      <w:noProof/>
      <w:kern w:val="0"/>
      <w:sz w:val="22"/>
      <w:lang w:eastAsia="en-US"/>
    </w:rPr>
  </w:style>
  <w:style w:type="paragraph" w:styleId="a6">
    <w:name w:val="header"/>
    <w:basedOn w:val="a2"/>
    <w:link w:val="Char"/>
    <w:rsid w:val="00616599"/>
    <w:pPr>
      <w:widowControl/>
      <w:tabs>
        <w:tab w:val="right" w:pos="9936"/>
      </w:tabs>
      <w:spacing w:after="120"/>
      <w:jc w:val="left"/>
    </w:pPr>
    <w:rPr>
      <w:rFonts w:ascii="Times New Roman" w:eastAsia="바탕" w:hAnsi="Times New Roman" w:cs="Times New Roman"/>
      <w:b/>
      <w:kern w:val="0"/>
      <w:szCs w:val="20"/>
      <w:lang w:eastAsia="en-US"/>
    </w:rPr>
  </w:style>
  <w:style w:type="character" w:customStyle="1" w:styleId="Char">
    <w:name w:val="머리글 Char"/>
    <w:basedOn w:val="a3"/>
    <w:link w:val="a6"/>
    <w:uiPriority w:val="99"/>
    <w:locked/>
    <w:rsid w:val="00616599"/>
    <w:rPr>
      <w:rFonts w:eastAsia="바탕"/>
      <w:b/>
      <w:lang w:val="en-US" w:eastAsia="en-US" w:bidi="ar-SA"/>
    </w:rPr>
  </w:style>
  <w:style w:type="paragraph" w:styleId="a7">
    <w:name w:val="footer"/>
    <w:basedOn w:val="a2"/>
    <w:link w:val="Char0"/>
    <w:uiPriority w:val="99"/>
    <w:rsid w:val="00E858F9"/>
    <w:pPr>
      <w:widowControl/>
      <w:tabs>
        <w:tab w:val="right" w:pos="9936"/>
      </w:tabs>
      <w:spacing w:after="120"/>
      <w:jc w:val="left"/>
    </w:pPr>
    <w:rPr>
      <w:rFonts w:ascii="Times New Roman" w:eastAsia="바탕" w:hAnsi="Times New Roman" w:cs="Times New Roman"/>
      <w:b/>
      <w:i/>
      <w:kern w:val="0"/>
      <w:sz w:val="16"/>
      <w:szCs w:val="16"/>
      <w:lang w:eastAsia="en-US"/>
    </w:rPr>
  </w:style>
  <w:style w:type="character" w:customStyle="1" w:styleId="Char0">
    <w:name w:val="바닥글 Char"/>
    <w:basedOn w:val="a3"/>
    <w:link w:val="a7"/>
    <w:uiPriority w:val="99"/>
    <w:locked/>
    <w:rsid w:val="00E858F9"/>
    <w:rPr>
      <w:rFonts w:eastAsia="바탕"/>
      <w:b/>
      <w:i/>
      <w:sz w:val="16"/>
      <w:szCs w:val="16"/>
      <w:lang w:val="en-US" w:eastAsia="en-US" w:bidi="ar-SA"/>
    </w:rPr>
  </w:style>
  <w:style w:type="paragraph" w:styleId="30">
    <w:name w:val="toc 3"/>
    <w:basedOn w:val="a2"/>
    <w:next w:val="a2"/>
    <w:uiPriority w:val="39"/>
    <w:rsid w:val="003948D4"/>
    <w:pPr>
      <w:widowControl/>
      <w:spacing w:after="60"/>
      <w:ind w:left="403"/>
      <w:jc w:val="left"/>
    </w:pPr>
    <w:rPr>
      <w:rFonts w:ascii="Times New Roman" w:eastAsia="바탕" w:hAnsi="Times New Roman" w:cs="Times New Roman"/>
      <w:kern w:val="0"/>
      <w:sz w:val="22"/>
      <w:lang w:eastAsia="en-US"/>
    </w:rPr>
  </w:style>
  <w:style w:type="paragraph" w:styleId="40">
    <w:name w:val="toc 4"/>
    <w:basedOn w:val="a2"/>
    <w:next w:val="a2"/>
    <w:uiPriority w:val="39"/>
    <w:rsid w:val="003948D4"/>
    <w:pPr>
      <w:widowControl/>
      <w:spacing w:after="60"/>
      <w:ind w:left="605"/>
      <w:jc w:val="left"/>
    </w:pPr>
    <w:rPr>
      <w:rFonts w:ascii="Times New Roman" w:eastAsia="바탕" w:hAnsi="Times New Roman" w:cs="Times New Roman"/>
      <w:kern w:val="0"/>
      <w:sz w:val="22"/>
      <w:lang w:eastAsia="en-US"/>
    </w:rPr>
  </w:style>
  <w:style w:type="paragraph" w:styleId="51">
    <w:name w:val="toc 5"/>
    <w:basedOn w:val="a2"/>
    <w:next w:val="a2"/>
    <w:autoRedefine/>
    <w:uiPriority w:val="39"/>
    <w:rsid w:val="00E858F9"/>
    <w:pPr>
      <w:widowControl/>
      <w:spacing w:after="120"/>
      <w:ind w:left="806"/>
      <w:jc w:val="left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paragraph" w:styleId="60">
    <w:name w:val="toc 6"/>
    <w:basedOn w:val="a2"/>
    <w:next w:val="a2"/>
    <w:autoRedefine/>
    <w:uiPriority w:val="39"/>
    <w:rsid w:val="00E858F9"/>
    <w:pPr>
      <w:widowControl/>
      <w:spacing w:after="120"/>
      <w:ind w:left="1000"/>
      <w:jc w:val="left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paragraph" w:styleId="70">
    <w:name w:val="toc 7"/>
    <w:basedOn w:val="a2"/>
    <w:next w:val="a2"/>
    <w:autoRedefine/>
    <w:uiPriority w:val="39"/>
    <w:rsid w:val="00E858F9"/>
    <w:pPr>
      <w:widowControl/>
      <w:spacing w:after="120"/>
      <w:ind w:left="1200"/>
      <w:jc w:val="left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paragraph" w:styleId="80">
    <w:name w:val="toc 8"/>
    <w:basedOn w:val="a2"/>
    <w:next w:val="a2"/>
    <w:autoRedefine/>
    <w:uiPriority w:val="39"/>
    <w:rsid w:val="00E858F9"/>
    <w:pPr>
      <w:widowControl/>
      <w:spacing w:after="120"/>
      <w:ind w:left="1400"/>
      <w:jc w:val="left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paragraph" w:styleId="90">
    <w:name w:val="toc 9"/>
    <w:basedOn w:val="a2"/>
    <w:next w:val="a2"/>
    <w:autoRedefine/>
    <w:uiPriority w:val="39"/>
    <w:rsid w:val="00E858F9"/>
    <w:pPr>
      <w:widowControl/>
      <w:spacing w:after="120"/>
      <w:ind w:left="1600"/>
      <w:jc w:val="left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customStyle="1" w:styleId="Codefragment">
    <w:name w:val="Code fragment"/>
    <w:uiPriority w:val="99"/>
    <w:rsid w:val="00E858F9"/>
    <w:rPr>
      <w:rFonts w:ascii="Lucida Console" w:eastAsia="굴림" w:hAnsi="Lucida Console"/>
      <w:noProof/>
      <w:sz w:val="20"/>
      <w:szCs w:val="20"/>
    </w:rPr>
  </w:style>
  <w:style w:type="paragraph" w:customStyle="1" w:styleId="Issue">
    <w:name w:val="Issue"/>
    <w:basedOn w:val="a2"/>
    <w:uiPriority w:val="99"/>
    <w:rsid w:val="00E858F9"/>
    <w:pPr>
      <w:keepLines/>
      <w:widowControl/>
      <w:pBdr>
        <w:top w:val="single" w:sz="6" w:space="1" w:color="000080" w:shadow="1"/>
        <w:left w:val="single" w:sz="6" w:space="1" w:color="000080" w:shadow="1"/>
        <w:bottom w:val="single" w:sz="6" w:space="1" w:color="000080" w:shadow="1"/>
        <w:right w:val="single" w:sz="6" w:space="1" w:color="000080" w:shadow="1"/>
      </w:pBdr>
      <w:spacing w:after="120"/>
      <w:jc w:val="left"/>
    </w:pPr>
    <w:rPr>
      <w:rFonts w:ascii="Times New Roman" w:eastAsia="바탕" w:hAnsi="Times New Roman" w:cs="Times New Roman"/>
      <w:i/>
      <w:noProof/>
      <w:color w:val="FF0000"/>
      <w:kern w:val="0"/>
      <w:szCs w:val="20"/>
      <w:lang w:eastAsia="en-US"/>
    </w:rPr>
  </w:style>
  <w:style w:type="character" w:customStyle="1" w:styleId="Production">
    <w:name w:val="Production"/>
    <w:uiPriority w:val="99"/>
    <w:rsid w:val="00E858F9"/>
    <w:rPr>
      <w:rFonts w:ascii="Times New Roman" w:hAnsi="Times New Roman"/>
      <w:i/>
      <w:noProof/>
      <w:sz w:val="22"/>
    </w:rPr>
  </w:style>
  <w:style w:type="paragraph" w:customStyle="1" w:styleId="Table">
    <w:name w:val="Table"/>
    <w:basedOn w:val="a2"/>
    <w:uiPriority w:val="99"/>
    <w:rsid w:val="00272A6F"/>
    <w:pPr>
      <w:keepLines/>
      <w:widowControl/>
      <w:spacing w:before="60" w:after="60"/>
      <w:jc w:val="left"/>
    </w:pPr>
    <w:rPr>
      <w:rFonts w:ascii="Times New Roman" w:eastAsia="바탕" w:hAnsi="Times New Roman" w:cs="Times New Roman"/>
      <w:kern w:val="0"/>
      <w:sz w:val="22"/>
      <w:lang w:eastAsia="en-US"/>
    </w:rPr>
  </w:style>
  <w:style w:type="character" w:customStyle="1" w:styleId="Term">
    <w:name w:val="Term"/>
    <w:uiPriority w:val="99"/>
    <w:rsid w:val="00E858F9"/>
    <w:rPr>
      <w:b/>
      <w:i/>
    </w:rPr>
  </w:style>
  <w:style w:type="paragraph" w:customStyle="1" w:styleId="Grammar">
    <w:name w:val="Grammar"/>
    <w:basedOn w:val="a2"/>
    <w:link w:val="GrammarChar"/>
    <w:uiPriority w:val="99"/>
    <w:rsid w:val="00E858F9"/>
    <w:pPr>
      <w:keepLines/>
      <w:widowControl/>
      <w:spacing w:after="120" w:line="250" w:lineRule="exact"/>
      <w:ind w:left="1080" w:hanging="360"/>
      <w:jc w:val="left"/>
    </w:pPr>
    <w:rPr>
      <w:rFonts w:ascii="Times New Roman" w:eastAsia="바탕" w:hAnsi="Times New Roman" w:cs="Times New Roman"/>
      <w:i/>
      <w:noProof/>
      <w:kern w:val="0"/>
      <w:sz w:val="22"/>
      <w:szCs w:val="20"/>
      <w:lang w:eastAsia="en-US"/>
    </w:rPr>
  </w:style>
  <w:style w:type="character" w:customStyle="1" w:styleId="GrammarChar">
    <w:name w:val="Grammar Char"/>
    <w:link w:val="Grammar"/>
    <w:uiPriority w:val="99"/>
    <w:locked/>
    <w:rsid w:val="00E858F9"/>
    <w:rPr>
      <w:rFonts w:eastAsia="바탕"/>
      <w:i/>
      <w:noProof/>
      <w:sz w:val="22"/>
      <w:lang w:val="en-US" w:eastAsia="en-US" w:bidi="ar-SA"/>
    </w:rPr>
  </w:style>
  <w:style w:type="character" w:customStyle="1" w:styleId="Terminal">
    <w:name w:val="Terminal"/>
    <w:uiPriority w:val="99"/>
    <w:rsid w:val="00E858F9"/>
    <w:rPr>
      <w:rFonts w:ascii="Lucida Console" w:hAnsi="Lucida Console"/>
      <w:i/>
      <w:noProof/>
      <w:sz w:val="20"/>
    </w:rPr>
  </w:style>
  <w:style w:type="paragraph" w:styleId="a8">
    <w:name w:val="Document Map"/>
    <w:basedOn w:val="a2"/>
    <w:link w:val="Char1"/>
    <w:semiHidden/>
    <w:rsid w:val="00E858F9"/>
    <w:pPr>
      <w:shd w:val="clear" w:color="auto" w:fill="000080"/>
    </w:pPr>
    <w:rPr>
      <w:rFonts w:ascii="Tahoma" w:hAnsi="Tahoma"/>
      <w:szCs w:val="20"/>
      <w:lang w:eastAsia="en-US"/>
    </w:rPr>
  </w:style>
  <w:style w:type="character" w:customStyle="1" w:styleId="Char1">
    <w:name w:val="문서 구조 Char"/>
    <w:basedOn w:val="a3"/>
    <w:link w:val="a8"/>
    <w:semiHidden/>
    <w:locked/>
    <w:rsid w:val="00E858F9"/>
    <w:rPr>
      <w:rFonts w:ascii="Tahoma" w:eastAsia="바탕" w:hAnsi="Tahoma"/>
      <w:sz w:val="22"/>
      <w:lang w:val="en-US" w:eastAsia="en-US" w:bidi="ar-SA"/>
    </w:rPr>
  </w:style>
  <w:style w:type="character" w:styleId="a9">
    <w:name w:val="annotation reference"/>
    <w:aliases w:val="cr,Used by Word to flag author queries"/>
    <w:basedOn w:val="a3"/>
    <w:uiPriority w:val="99"/>
    <w:semiHidden/>
    <w:rsid w:val="00E858F9"/>
    <w:rPr>
      <w:rFonts w:cs="Times New Roman"/>
      <w:sz w:val="16"/>
    </w:rPr>
  </w:style>
  <w:style w:type="paragraph" w:styleId="aa">
    <w:name w:val="annotation text"/>
    <w:aliases w:val="ct,Used by Word for text of author queries"/>
    <w:basedOn w:val="a2"/>
    <w:link w:val="Char2"/>
    <w:uiPriority w:val="99"/>
    <w:semiHidden/>
    <w:rsid w:val="00E858F9"/>
    <w:pPr>
      <w:widowControl/>
      <w:spacing w:after="12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2">
    <w:name w:val="메모 텍스트 Char"/>
    <w:aliases w:val="ct Char,Used by Word for text of author queries Char"/>
    <w:basedOn w:val="a3"/>
    <w:link w:val="aa"/>
    <w:uiPriority w:val="99"/>
    <w:semiHidden/>
    <w:locked/>
    <w:rsid w:val="00E858F9"/>
    <w:rPr>
      <w:rFonts w:eastAsia="바탕"/>
      <w:lang w:val="en-US" w:eastAsia="en-US" w:bidi="ar-SA"/>
    </w:rPr>
  </w:style>
  <w:style w:type="paragraph" w:styleId="a">
    <w:name w:val="List Number"/>
    <w:basedOn w:val="a2"/>
    <w:uiPriority w:val="99"/>
    <w:rsid w:val="008416BB"/>
    <w:pPr>
      <w:widowControl/>
      <w:numPr>
        <w:numId w:val="3"/>
      </w:numPr>
      <w:spacing w:after="120"/>
      <w:jc w:val="left"/>
    </w:pPr>
    <w:rPr>
      <w:rFonts w:ascii="Times New Roman" w:eastAsia="바탕" w:hAnsi="Times New Roman" w:cs="Times New Roman"/>
      <w:kern w:val="0"/>
      <w:sz w:val="22"/>
      <w:lang w:eastAsia="en-US"/>
    </w:rPr>
  </w:style>
  <w:style w:type="character" w:customStyle="1" w:styleId="IssueCode">
    <w:name w:val="Issue Code"/>
    <w:uiPriority w:val="99"/>
    <w:rsid w:val="00E858F9"/>
    <w:rPr>
      <w:rFonts w:ascii="Lucida Console" w:hAnsi="Lucida Console"/>
      <w:i/>
      <w:noProof/>
      <w:sz w:val="18"/>
    </w:rPr>
  </w:style>
  <w:style w:type="character" w:customStyle="1" w:styleId="Temporary">
    <w:name w:val="Temporary"/>
    <w:uiPriority w:val="99"/>
    <w:rsid w:val="00E858F9"/>
    <w:rPr>
      <w:i/>
      <w:color w:val="FF0000"/>
    </w:rPr>
  </w:style>
  <w:style w:type="paragraph" w:styleId="a0">
    <w:name w:val="List Bullet"/>
    <w:basedOn w:val="a2"/>
    <w:rsid w:val="00C87733"/>
    <w:pPr>
      <w:widowControl/>
      <w:numPr>
        <w:numId w:val="1"/>
      </w:numPr>
      <w:spacing w:after="120"/>
      <w:jc w:val="left"/>
    </w:pPr>
    <w:rPr>
      <w:rFonts w:ascii="Times New Roman" w:eastAsia="바탕" w:hAnsi="Times New Roman" w:cs="Times New Roman"/>
      <w:kern w:val="0"/>
      <w:sz w:val="22"/>
      <w:lang w:eastAsia="en-US"/>
    </w:rPr>
  </w:style>
  <w:style w:type="paragraph" w:styleId="2">
    <w:name w:val="List Bullet 2"/>
    <w:basedOn w:val="a2"/>
    <w:link w:val="2Char0"/>
    <w:uiPriority w:val="99"/>
    <w:rsid w:val="00C84F7B"/>
    <w:pPr>
      <w:widowControl/>
      <w:numPr>
        <w:numId w:val="2"/>
      </w:numPr>
      <w:tabs>
        <w:tab w:val="clear" w:pos="360"/>
        <w:tab w:val="num" w:pos="720"/>
      </w:tabs>
      <w:spacing w:after="120"/>
      <w:jc w:val="left"/>
    </w:pPr>
    <w:rPr>
      <w:rFonts w:ascii="Times New Roman" w:eastAsia="바탕" w:hAnsi="Times New Roman" w:cs="Times New Roman"/>
      <w:kern w:val="0"/>
      <w:sz w:val="22"/>
      <w:lang w:eastAsia="en-US"/>
    </w:rPr>
  </w:style>
  <w:style w:type="character" w:customStyle="1" w:styleId="2Char0">
    <w:name w:val="글머리 기호 2 Char"/>
    <w:link w:val="2"/>
    <w:uiPriority w:val="99"/>
    <w:locked/>
    <w:rsid w:val="00C84F7B"/>
    <w:rPr>
      <w:rFonts w:eastAsia="바탕"/>
      <w:sz w:val="22"/>
      <w:szCs w:val="22"/>
      <w:lang w:eastAsia="en-US"/>
    </w:rPr>
  </w:style>
  <w:style w:type="paragraph" w:styleId="31">
    <w:name w:val="List Bullet 3"/>
    <w:basedOn w:val="2"/>
    <w:uiPriority w:val="99"/>
    <w:rsid w:val="00C84F7B"/>
    <w:pPr>
      <w:numPr>
        <w:numId w:val="0"/>
      </w:numPr>
      <w:tabs>
        <w:tab w:val="num" w:pos="360"/>
      </w:tabs>
      <w:ind w:left="1080" w:hanging="360"/>
    </w:pPr>
  </w:style>
  <w:style w:type="paragraph" w:styleId="41">
    <w:name w:val="List Bullet 4"/>
    <w:basedOn w:val="a2"/>
    <w:uiPriority w:val="99"/>
    <w:rsid w:val="00C84F7B"/>
    <w:pPr>
      <w:widowControl/>
      <w:spacing w:after="120"/>
      <w:ind w:left="1440" w:hanging="360"/>
      <w:jc w:val="left"/>
    </w:pPr>
    <w:rPr>
      <w:rFonts w:ascii="Times New Roman" w:eastAsia="바탕" w:hAnsi="Times New Roman" w:cs="Times New Roman"/>
      <w:kern w:val="0"/>
      <w:sz w:val="22"/>
      <w:lang w:eastAsia="en-US"/>
    </w:rPr>
  </w:style>
  <w:style w:type="paragraph" w:customStyle="1" w:styleId="TableStart">
    <w:name w:val="Table Start"/>
    <w:basedOn w:val="a2"/>
    <w:uiPriority w:val="99"/>
    <w:rsid w:val="004F49ED"/>
    <w:pPr>
      <w:widowControl/>
      <w:spacing w:after="120" w:line="120" w:lineRule="exact"/>
      <w:jc w:val="left"/>
    </w:pPr>
    <w:rPr>
      <w:rFonts w:ascii="Times New Roman" w:eastAsia="바탕" w:hAnsi="Times New Roman" w:cs="Times New Roman"/>
      <w:kern w:val="0"/>
      <w:sz w:val="22"/>
      <w:lang w:eastAsia="en-US"/>
    </w:rPr>
  </w:style>
  <w:style w:type="paragraph" w:styleId="1">
    <w:name w:val="index 1"/>
    <w:basedOn w:val="a2"/>
    <w:next w:val="a2"/>
    <w:autoRedefine/>
    <w:semiHidden/>
    <w:rsid w:val="00E858F9"/>
    <w:pPr>
      <w:widowControl/>
      <w:numPr>
        <w:numId w:val="5"/>
      </w:numPr>
      <w:spacing w:after="120"/>
      <w:ind w:left="220" w:hanging="220"/>
      <w:jc w:val="left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paragraph" w:customStyle="1" w:styleId="TableEnd">
    <w:name w:val="Table End"/>
    <w:basedOn w:val="a2"/>
    <w:uiPriority w:val="99"/>
    <w:rsid w:val="00E858F9"/>
    <w:pPr>
      <w:widowControl/>
      <w:spacing w:after="120" w:line="240" w:lineRule="exact"/>
      <w:jc w:val="left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paragraph" w:customStyle="1" w:styleId="Appendix1">
    <w:name w:val="Appendix 1"/>
    <w:basedOn w:val="11"/>
    <w:next w:val="a2"/>
    <w:uiPriority w:val="99"/>
    <w:rsid w:val="00E858F9"/>
    <w:pPr>
      <w:numPr>
        <w:numId w:val="0"/>
      </w:numPr>
      <w:tabs>
        <w:tab w:val="num" w:pos="1080"/>
      </w:tabs>
      <w:ind w:left="720" w:hanging="360"/>
    </w:pPr>
  </w:style>
  <w:style w:type="paragraph" w:customStyle="1" w:styleId="Appendix2">
    <w:name w:val="Appendix 2"/>
    <w:basedOn w:val="20"/>
    <w:next w:val="a2"/>
    <w:uiPriority w:val="99"/>
    <w:rsid w:val="00DA67B9"/>
    <w:pPr>
      <w:numPr>
        <w:ilvl w:val="0"/>
        <w:numId w:val="0"/>
      </w:numPr>
      <w:tabs>
        <w:tab w:val="num" w:pos="1080"/>
      </w:tabs>
      <w:ind w:left="360" w:hanging="360"/>
    </w:pPr>
  </w:style>
  <w:style w:type="paragraph" w:customStyle="1" w:styleId="Appendix3">
    <w:name w:val="Appendix 3"/>
    <w:basedOn w:val="3"/>
    <w:next w:val="a2"/>
    <w:uiPriority w:val="99"/>
    <w:rsid w:val="00DA67B9"/>
    <w:pPr>
      <w:numPr>
        <w:numId w:val="6"/>
      </w:numPr>
    </w:pPr>
  </w:style>
  <w:style w:type="paragraph" w:customStyle="1" w:styleId="Appendix4">
    <w:name w:val="Appendix 4"/>
    <w:basedOn w:val="4"/>
    <w:next w:val="a2"/>
    <w:uiPriority w:val="99"/>
    <w:rsid w:val="00DA67B9"/>
    <w:pPr>
      <w:numPr>
        <w:ilvl w:val="1"/>
        <w:numId w:val="6"/>
      </w:numPr>
    </w:pPr>
  </w:style>
  <w:style w:type="paragraph" w:styleId="52">
    <w:name w:val="List Bullet 5"/>
    <w:basedOn w:val="a2"/>
    <w:uiPriority w:val="99"/>
    <w:rsid w:val="00DA67B9"/>
    <w:pPr>
      <w:widowControl/>
      <w:spacing w:after="120"/>
      <w:jc w:val="left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styleId="ab">
    <w:name w:val="line number"/>
    <w:basedOn w:val="a3"/>
    <w:rsid w:val="00E858F9"/>
    <w:rPr>
      <w:rFonts w:ascii="Arial" w:hAnsi="Arial" w:cs="Times New Roman"/>
      <w:sz w:val="16"/>
    </w:rPr>
  </w:style>
  <w:style w:type="paragraph" w:styleId="ac">
    <w:name w:val="Balloon Text"/>
    <w:basedOn w:val="a2"/>
    <w:link w:val="Char3"/>
    <w:rsid w:val="00E858F9"/>
    <w:pPr>
      <w:widowControl/>
      <w:spacing w:after="120"/>
      <w:jc w:val="left"/>
    </w:pPr>
    <w:rPr>
      <w:rFonts w:ascii="Tahoma" w:eastAsia="바탕" w:hAnsi="Tahoma" w:cs="Tahoma"/>
      <w:kern w:val="0"/>
      <w:sz w:val="16"/>
      <w:szCs w:val="16"/>
      <w:lang w:eastAsia="en-US"/>
    </w:rPr>
  </w:style>
  <w:style w:type="character" w:customStyle="1" w:styleId="Char3">
    <w:name w:val="풍선 도움말 텍스트 Char"/>
    <w:basedOn w:val="a3"/>
    <w:link w:val="ac"/>
    <w:locked/>
    <w:rsid w:val="00E858F9"/>
    <w:rPr>
      <w:rFonts w:ascii="Tahoma" w:eastAsia="바탕" w:hAnsi="Tahoma" w:cs="Tahoma"/>
      <w:sz w:val="16"/>
      <w:szCs w:val="16"/>
      <w:lang w:val="en-US" w:eastAsia="en-US" w:bidi="ar-SA"/>
    </w:rPr>
  </w:style>
  <w:style w:type="character" w:styleId="ad">
    <w:name w:val="Emphasis"/>
    <w:basedOn w:val="a3"/>
    <w:qFormat/>
    <w:rsid w:val="00BD1E0C"/>
    <w:rPr>
      <w:rFonts w:cs="Times New Roman"/>
      <w:i/>
    </w:rPr>
  </w:style>
  <w:style w:type="paragraph" w:styleId="ae">
    <w:name w:val="annotation subject"/>
    <w:basedOn w:val="aa"/>
    <w:next w:val="aa"/>
    <w:link w:val="Char4"/>
    <w:uiPriority w:val="99"/>
    <w:semiHidden/>
    <w:rsid w:val="00E858F9"/>
    <w:rPr>
      <w:b/>
      <w:bCs/>
    </w:rPr>
  </w:style>
  <w:style w:type="character" w:customStyle="1" w:styleId="Char4">
    <w:name w:val="메모 주제 Char"/>
    <w:basedOn w:val="Char2"/>
    <w:link w:val="ae"/>
    <w:uiPriority w:val="99"/>
    <w:semiHidden/>
    <w:locked/>
    <w:rsid w:val="00E858F9"/>
    <w:rPr>
      <w:rFonts w:eastAsia="바탕"/>
      <w:b/>
      <w:bCs/>
      <w:lang w:val="en-US" w:eastAsia="en-US" w:bidi="ar-SA"/>
    </w:rPr>
  </w:style>
  <w:style w:type="paragraph" w:customStyle="1" w:styleId="Special">
    <w:name w:val="Special"/>
    <w:basedOn w:val="a2"/>
    <w:uiPriority w:val="99"/>
    <w:rsid w:val="00E858F9"/>
    <w:pPr>
      <w:widowControl/>
      <w:spacing w:after="120"/>
      <w:jc w:val="left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customStyle="1" w:styleId="GrammarText">
    <w:name w:val="Grammar Text"/>
    <w:uiPriority w:val="99"/>
    <w:rsid w:val="00E858F9"/>
    <w:rPr>
      <w:i/>
    </w:rPr>
  </w:style>
  <w:style w:type="character" w:customStyle="1" w:styleId="CodeChar2">
    <w:name w:val="Code Char2"/>
    <w:aliases w:val="c Char2"/>
    <w:uiPriority w:val="99"/>
    <w:rsid w:val="00E858F9"/>
    <w:rPr>
      <w:rFonts w:ascii="Lucida Console" w:hAnsi="Lucida Console"/>
      <w:noProof/>
      <w:lang w:val="en-US" w:eastAsia="en-US"/>
    </w:rPr>
  </w:style>
  <w:style w:type="character" w:customStyle="1" w:styleId="Keyboard">
    <w:name w:val="Keyboard"/>
    <w:uiPriority w:val="99"/>
    <w:rsid w:val="00E858F9"/>
    <w:rPr>
      <w:sz w:val="18"/>
    </w:rPr>
  </w:style>
  <w:style w:type="character" w:styleId="af">
    <w:name w:val="Hyperlink"/>
    <w:basedOn w:val="a3"/>
    <w:uiPriority w:val="99"/>
    <w:rsid w:val="00E858F9"/>
    <w:rPr>
      <w:rFonts w:cs="Times New Roman"/>
      <w:color w:val="0000FF"/>
      <w:u w:val="single"/>
    </w:rPr>
  </w:style>
  <w:style w:type="character" w:customStyle="1" w:styleId="Non-normativeBracket">
    <w:name w:val="Non-normative Bracket"/>
    <w:uiPriority w:val="99"/>
    <w:rsid w:val="00E858F9"/>
    <w:rPr>
      <w:i/>
    </w:rPr>
  </w:style>
  <w:style w:type="character" w:customStyle="1" w:styleId="CodeCharChar">
    <w:name w:val="Code Char Char"/>
    <w:aliases w:val="c Char Char"/>
    <w:uiPriority w:val="99"/>
    <w:rsid w:val="00E858F9"/>
    <w:rPr>
      <w:rFonts w:ascii="Lucida Console" w:hAnsi="Lucida Console"/>
      <w:noProof/>
      <w:lang w:val="en-US" w:eastAsia="en-US"/>
    </w:rPr>
  </w:style>
  <w:style w:type="paragraph" w:styleId="af0">
    <w:name w:val="Revision"/>
    <w:hidden/>
    <w:uiPriority w:val="99"/>
    <w:semiHidden/>
    <w:rsid w:val="00E858F9"/>
    <w:rPr>
      <w:rFonts w:eastAsia="바탕"/>
      <w:sz w:val="22"/>
      <w:lang w:eastAsia="en-US"/>
    </w:rPr>
  </w:style>
  <w:style w:type="paragraph" w:styleId="22">
    <w:name w:val="List Continue 2"/>
    <w:basedOn w:val="a2"/>
    <w:uiPriority w:val="99"/>
    <w:rsid w:val="00E858F9"/>
    <w:pPr>
      <w:widowControl/>
      <w:spacing w:after="120"/>
      <w:ind w:left="720"/>
      <w:contextualSpacing/>
      <w:jc w:val="left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customStyle="1" w:styleId="Codeinline">
    <w:name w:val="Code inline"/>
    <w:uiPriority w:val="99"/>
    <w:rsid w:val="00E858F9"/>
    <w:rPr>
      <w:rFonts w:ascii="Courier New" w:hAnsi="Courier New"/>
      <w:sz w:val="22"/>
    </w:rPr>
  </w:style>
  <w:style w:type="character" w:customStyle="1" w:styleId="Production1">
    <w:name w:val="Production1"/>
    <w:uiPriority w:val="99"/>
    <w:rsid w:val="00E858F9"/>
    <w:rPr>
      <w:i/>
      <w:sz w:val="22"/>
    </w:rPr>
  </w:style>
  <w:style w:type="character" w:customStyle="1" w:styleId="Terminal1">
    <w:name w:val="Terminal1"/>
    <w:uiPriority w:val="99"/>
    <w:rsid w:val="00E858F9"/>
    <w:rPr>
      <w:i/>
      <w:sz w:val="20"/>
    </w:rPr>
  </w:style>
  <w:style w:type="character" w:customStyle="1" w:styleId="Codefragment1">
    <w:name w:val="Code fragment1"/>
    <w:uiPriority w:val="99"/>
    <w:rsid w:val="00E858F9"/>
    <w:rPr>
      <w:rFonts w:ascii="Courier New" w:hAnsi="Courier New"/>
      <w:sz w:val="20"/>
    </w:rPr>
  </w:style>
  <w:style w:type="character" w:customStyle="1" w:styleId="Italic">
    <w:name w:val="Italic"/>
    <w:aliases w:val="i"/>
    <w:uiPriority w:val="99"/>
    <w:rsid w:val="00E858F9"/>
    <w:rPr>
      <w:i/>
    </w:rPr>
  </w:style>
  <w:style w:type="character" w:customStyle="1" w:styleId="Production2">
    <w:name w:val="Production2"/>
    <w:uiPriority w:val="99"/>
    <w:rsid w:val="00E858F9"/>
    <w:rPr>
      <w:i/>
      <w:sz w:val="22"/>
    </w:rPr>
  </w:style>
  <w:style w:type="character" w:customStyle="1" w:styleId="Italic0">
    <w:name w:val="Italic#"/>
    <w:uiPriority w:val="99"/>
    <w:rsid w:val="00E858F9"/>
    <w:rPr>
      <w:i/>
    </w:rPr>
  </w:style>
  <w:style w:type="character" w:customStyle="1" w:styleId="Subscript">
    <w:name w:val="Subscript#"/>
    <w:uiPriority w:val="99"/>
    <w:rsid w:val="00E858F9"/>
    <w:rPr>
      <w:vertAlign w:val="subscript"/>
    </w:rPr>
  </w:style>
  <w:style w:type="character" w:customStyle="1" w:styleId="CodeEmbedded0">
    <w:name w:val="Code Embedded#"/>
    <w:uiPriority w:val="99"/>
    <w:rsid w:val="00E858F9"/>
    <w:rPr>
      <w:rFonts w:ascii="Times New Roman" w:hAnsi="Times New Roman"/>
      <w:color w:val="000080"/>
      <w:position w:val="0"/>
      <w:sz w:val="20"/>
    </w:rPr>
  </w:style>
  <w:style w:type="character" w:customStyle="1" w:styleId="Code11">
    <w:name w:val="Code11"/>
    <w:aliases w:val="c Char11,Code Char1,c Char3"/>
    <w:uiPriority w:val="99"/>
    <w:rsid w:val="00E858F9"/>
  </w:style>
  <w:style w:type="character" w:customStyle="1" w:styleId="Codefragment2">
    <w:name w:val="Code fragment2"/>
    <w:uiPriority w:val="99"/>
    <w:rsid w:val="00E858F9"/>
    <w:rPr>
      <w:rFonts w:ascii="Courier New" w:hAnsi="Courier New"/>
      <w:sz w:val="20"/>
    </w:rPr>
  </w:style>
  <w:style w:type="character" w:customStyle="1" w:styleId="HeaderChar">
    <w:name w:val="Header Char"/>
    <w:locked/>
    <w:rsid w:val="00E858F9"/>
    <w:rPr>
      <w:b/>
    </w:rPr>
  </w:style>
  <w:style w:type="character" w:customStyle="1" w:styleId="ListBullet2Char">
    <w:name w:val="List Bullet 2 Char"/>
    <w:uiPriority w:val="99"/>
    <w:locked/>
    <w:rsid w:val="00E858F9"/>
    <w:rPr>
      <w:sz w:val="22"/>
      <w:lang w:val="en-US" w:eastAsia="en-US"/>
    </w:rPr>
  </w:style>
  <w:style w:type="character" w:customStyle="1" w:styleId="CodeEmbedded1">
    <w:name w:val="Code Embedded#1"/>
    <w:uiPriority w:val="99"/>
    <w:rsid w:val="00E858F9"/>
    <w:rPr>
      <w:color w:val="000080"/>
      <w:sz w:val="20"/>
    </w:rPr>
  </w:style>
  <w:style w:type="numbering" w:customStyle="1" w:styleId="10">
    <w:name w:val="제목1"/>
    <w:basedOn w:val="a5"/>
    <w:uiPriority w:val="99"/>
    <w:rsid w:val="00A36E65"/>
    <w:pPr>
      <w:numPr>
        <w:numId w:val="7"/>
      </w:numPr>
    </w:pPr>
  </w:style>
  <w:style w:type="paragraph" w:customStyle="1" w:styleId="13">
    <w:name w:val="본문1"/>
    <w:basedOn w:val="a2"/>
    <w:qFormat/>
    <w:rsid w:val="00BD1E0C"/>
    <w:pPr>
      <w:widowControl/>
      <w:shd w:val="clear" w:color="auto" w:fill="FFFFFF" w:themeFill="background1"/>
      <w:wordWrap/>
      <w:autoSpaceDE/>
      <w:autoSpaceDN/>
      <w:spacing w:beforeLines="100"/>
      <w:jc w:val="center"/>
    </w:pPr>
    <w:rPr>
      <w:rFonts w:ascii="Century Gothic" w:eastAsia="굴림체" w:hAnsi="Century Gothic" w:cs="Courier New"/>
      <w:kern w:val="0"/>
      <w:szCs w:val="24"/>
    </w:rPr>
  </w:style>
  <w:style w:type="numbering" w:customStyle="1" w:styleId="a1">
    <w:name w:val="번호매기기"/>
    <w:basedOn w:val="a5"/>
    <w:uiPriority w:val="99"/>
    <w:rsid w:val="00A36E65"/>
    <w:pPr>
      <w:numPr>
        <w:numId w:val="8"/>
      </w:numPr>
    </w:pPr>
  </w:style>
  <w:style w:type="paragraph" w:customStyle="1" w:styleId="af1">
    <w:name w:val="나의 본문"/>
    <w:basedOn w:val="a2"/>
    <w:link w:val="Char5"/>
    <w:qFormat/>
    <w:rsid w:val="00BD1E0C"/>
    <w:pPr>
      <w:widowControl/>
      <w:wordWrap/>
      <w:autoSpaceDE/>
      <w:autoSpaceDN/>
      <w:spacing w:before="240" w:after="240"/>
      <w:ind w:leftChars="496" w:left="992"/>
    </w:pPr>
    <w:rPr>
      <w:rFonts w:ascii="Calibri" w:eastAsia="맑은 고딕" w:hAnsi="Calibri" w:cs="Arial"/>
      <w:kern w:val="0"/>
      <w:sz w:val="24"/>
      <w:szCs w:val="24"/>
    </w:rPr>
  </w:style>
  <w:style w:type="character" w:customStyle="1" w:styleId="Char5">
    <w:name w:val="나의 본문 Char"/>
    <w:basedOn w:val="a3"/>
    <w:link w:val="af1"/>
    <w:rsid w:val="00BD1E0C"/>
    <w:rPr>
      <w:rFonts w:ascii="Calibri" w:eastAsia="맑은 고딕" w:hAnsi="Calibri" w:cs="Arial"/>
      <w:sz w:val="24"/>
      <w:szCs w:val="24"/>
    </w:rPr>
  </w:style>
  <w:style w:type="paragraph" w:customStyle="1" w:styleId="120">
    <w:name w:val="스타일12"/>
    <w:basedOn w:val="a2"/>
    <w:link w:val="12Char"/>
    <w:autoRedefine/>
    <w:qFormat/>
    <w:rsid w:val="00BD1E0C"/>
    <w:pPr>
      <w:widowControl/>
      <w:pBdr>
        <w:top w:val="single" w:sz="4" w:space="1" w:color="auto"/>
        <w:left w:val="single" w:sz="4" w:space="0" w:color="auto"/>
        <w:bottom w:val="single" w:sz="4" w:space="1" w:color="auto"/>
        <w:right w:val="single" w:sz="4" w:space="4" w:color="auto"/>
      </w:pBdr>
      <w:shd w:val="clear" w:color="auto" w:fill="D9D9D9"/>
      <w:wordWrap/>
      <w:autoSpaceDE/>
      <w:autoSpaceDN/>
      <w:ind w:leftChars="515" w:left="1133"/>
      <w:jc w:val="left"/>
    </w:pPr>
    <w:rPr>
      <w:rFonts w:ascii="Courier New" w:eastAsia="굴림체" w:hAnsi="Courier New" w:cs="Courier New"/>
      <w:kern w:val="0"/>
      <w:sz w:val="16"/>
      <w:szCs w:val="24"/>
    </w:rPr>
  </w:style>
  <w:style w:type="character" w:customStyle="1" w:styleId="12Char">
    <w:name w:val="스타일12 Char"/>
    <w:basedOn w:val="a3"/>
    <w:link w:val="120"/>
    <w:rsid w:val="00BD1E0C"/>
    <w:rPr>
      <w:rFonts w:ascii="Courier New" w:eastAsia="굴림체" w:hAnsi="Courier New" w:cs="Courier New"/>
      <w:sz w:val="16"/>
      <w:szCs w:val="24"/>
      <w:shd w:val="clear" w:color="auto" w:fill="D9D9D9"/>
    </w:rPr>
  </w:style>
  <w:style w:type="paragraph" w:styleId="af2">
    <w:name w:val="List Paragraph"/>
    <w:basedOn w:val="a2"/>
    <w:link w:val="Char6"/>
    <w:uiPriority w:val="34"/>
    <w:qFormat/>
    <w:rsid w:val="00BD1E0C"/>
    <w:pPr>
      <w:ind w:leftChars="400" w:left="800"/>
    </w:pPr>
    <w:rPr>
      <w:szCs w:val="20"/>
    </w:rPr>
  </w:style>
  <w:style w:type="paragraph" w:customStyle="1" w:styleId="titlea">
    <w:name w:val="titlea"/>
    <w:basedOn w:val="af2"/>
    <w:link w:val="titleaChar"/>
    <w:qFormat/>
    <w:rsid w:val="00BD1E0C"/>
    <w:pPr>
      <w:numPr>
        <w:numId w:val="10"/>
      </w:numPr>
      <w:pBdr>
        <w:bottom w:val="single" w:sz="24" w:space="1" w:color="auto"/>
      </w:pBdr>
      <w:spacing w:afterLines="400"/>
      <w:ind w:leftChars="0" w:left="0"/>
      <w:jc w:val="right"/>
    </w:pPr>
    <w:rPr>
      <w:rFonts w:eastAsia="굴림체"/>
      <w:sz w:val="40"/>
    </w:rPr>
  </w:style>
  <w:style w:type="character" w:customStyle="1" w:styleId="Char6">
    <w:name w:val="목록 단락 Char"/>
    <w:basedOn w:val="a3"/>
    <w:link w:val="af2"/>
    <w:uiPriority w:val="34"/>
    <w:rsid w:val="00BD1E0C"/>
    <w:rPr>
      <w:rFonts w:asciiTheme="minorHAnsi" w:eastAsiaTheme="minorEastAsia" w:hAnsiTheme="minorHAnsi" w:cstheme="minorBidi"/>
      <w:kern w:val="2"/>
    </w:rPr>
  </w:style>
  <w:style w:type="character" w:customStyle="1" w:styleId="titleaChar">
    <w:name w:val="titlea Char"/>
    <w:basedOn w:val="Char6"/>
    <w:link w:val="titlea"/>
    <w:rsid w:val="00BD1E0C"/>
    <w:rPr>
      <w:rFonts w:asciiTheme="minorHAnsi" w:eastAsia="굴림체" w:hAnsiTheme="minorHAnsi" w:cstheme="minorBidi"/>
      <w:kern w:val="2"/>
      <w:sz w:val="40"/>
    </w:rPr>
  </w:style>
  <w:style w:type="numbering" w:customStyle="1" w:styleId="titleb">
    <w:name w:val="titleb"/>
    <w:basedOn w:val="a5"/>
    <w:uiPriority w:val="99"/>
    <w:rsid w:val="00404DAD"/>
    <w:pPr>
      <w:numPr>
        <w:numId w:val="9"/>
      </w:numPr>
    </w:pPr>
  </w:style>
  <w:style w:type="paragraph" w:styleId="af3">
    <w:name w:val="caption"/>
    <w:basedOn w:val="a2"/>
    <w:next w:val="a2"/>
    <w:unhideWhenUsed/>
    <w:qFormat/>
    <w:rsid w:val="00BD1E0C"/>
    <w:pPr>
      <w:widowControl/>
      <w:wordWrap/>
      <w:autoSpaceDE/>
      <w:autoSpaceDN/>
      <w:spacing w:before="200" w:after="480" w:line="276" w:lineRule="auto"/>
      <w:jc w:val="left"/>
    </w:pPr>
    <w:rPr>
      <w:b/>
      <w:bCs/>
      <w:color w:val="525A7D" w:themeColor="accent1" w:themeShade="BF"/>
      <w:kern w:val="0"/>
      <w:sz w:val="16"/>
      <w:szCs w:val="16"/>
      <w:lang w:eastAsia="en-US" w:bidi="en-US"/>
    </w:rPr>
  </w:style>
  <w:style w:type="paragraph" w:styleId="af4">
    <w:name w:val="Title"/>
    <w:basedOn w:val="a2"/>
    <w:next w:val="a2"/>
    <w:link w:val="Char7"/>
    <w:qFormat/>
    <w:rsid w:val="00BD1E0C"/>
    <w:pPr>
      <w:widowControl/>
      <w:wordWrap/>
      <w:autoSpaceDE/>
      <w:autoSpaceDN/>
      <w:spacing w:before="720" w:after="480" w:line="276" w:lineRule="auto"/>
      <w:jc w:val="left"/>
    </w:pPr>
    <w:rPr>
      <w:caps/>
      <w:color w:val="727CA3" w:themeColor="accent1"/>
      <w:spacing w:val="10"/>
      <w:kern w:val="28"/>
      <w:sz w:val="52"/>
      <w:szCs w:val="52"/>
      <w:lang w:eastAsia="en-US" w:bidi="en-US"/>
    </w:rPr>
  </w:style>
  <w:style w:type="character" w:customStyle="1" w:styleId="Char7">
    <w:name w:val="제목 Char"/>
    <w:basedOn w:val="a3"/>
    <w:link w:val="af4"/>
    <w:rsid w:val="00BD1E0C"/>
    <w:rPr>
      <w:rFonts w:asciiTheme="minorHAnsi" w:eastAsiaTheme="minorEastAsia" w:hAnsiTheme="minorHAnsi" w:cstheme="minorBidi"/>
      <w:caps/>
      <w:color w:val="727CA3" w:themeColor="accent1"/>
      <w:spacing w:val="10"/>
      <w:kern w:val="28"/>
      <w:sz w:val="52"/>
      <w:szCs w:val="52"/>
      <w:lang w:eastAsia="en-US" w:bidi="en-US"/>
    </w:rPr>
  </w:style>
  <w:style w:type="paragraph" w:styleId="af5">
    <w:name w:val="Subtitle"/>
    <w:basedOn w:val="a2"/>
    <w:next w:val="a2"/>
    <w:link w:val="Char8"/>
    <w:qFormat/>
    <w:rsid w:val="00BD1E0C"/>
    <w:pPr>
      <w:widowControl/>
      <w:wordWrap/>
      <w:autoSpaceDE/>
      <w:autoSpaceDN/>
      <w:spacing w:before="200" w:after="1000"/>
      <w:jc w:val="left"/>
    </w:pPr>
    <w:rPr>
      <w:caps/>
      <w:color w:val="595959" w:themeColor="text1" w:themeTint="A6"/>
      <w:spacing w:val="10"/>
      <w:kern w:val="0"/>
      <w:sz w:val="24"/>
      <w:szCs w:val="24"/>
      <w:lang w:eastAsia="en-US" w:bidi="en-US"/>
    </w:rPr>
  </w:style>
  <w:style w:type="character" w:customStyle="1" w:styleId="Char8">
    <w:name w:val="부제 Char"/>
    <w:basedOn w:val="a3"/>
    <w:link w:val="af5"/>
    <w:rsid w:val="00BD1E0C"/>
    <w:rPr>
      <w:rFonts w:asciiTheme="minorHAnsi" w:eastAsiaTheme="minorEastAsia" w:hAnsiTheme="minorHAnsi" w:cstheme="minorBidi"/>
      <w:caps/>
      <w:color w:val="595959" w:themeColor="text1" w:themeTint="A6"/>
      <w:spacing w:val="10"/>
      <w:sz w:val="24"/>
      <w:szCs w:val="24"/>
      <w:lang w:eastAsia="en-US" w:bidi="en-US"/>
    </w:rPr>
  </w:style>
  <w:style w:type="character" w:styleId="af6">
    <w:name w:val="Strong"/>
    <w:uiPriority w:val="22"/>
    <w:qFormat/>
    <w:rsid w:val="00BD1E0C"/>
    <w:rPr>
      <w:b/>
      <w:bCs/>
    </w:rPr>
  </w:style>
  <w:style w:type="paragraph" w:styleId="af7">
    <w:name w:val="No Spacing"/>
    <w:basedOn w:val="a2"/>
    <w:link w:val="Char9"/>
    <w:uiPriority w:val="1"/>
    <w:qFormat/>
    <w:rsid w:val="00BD1E0C"/>
    <w:pPr>
      <w:widowControl/>
      <w:wordWrap/>
      <w:autoSpaceDE/>
      <w:autoSpaceDN/>
      <w:jc w:val="left"/>
    </w:pPr>
    <w:rPr>
      <w:kern w:val="0"/>
      <w:szCs w:val="20"/>
      <w:lang w:eastAsia="en-US" w:bidi="en-US"/>
    </w:rPr>
  </w:style>
  <w:style w:type="character" w:customStyle="1" w:styleId="Char9">
    <w:name w:val="간격 없음 Char"/>
    <w:basedOn w:val="a3"/>
    <w:link w:val="af7"/>
    <w:uiPriority w:val="1"/>
    <w:rsid w:val="00BD1E0C"/>
    <w:rPr>
      <w:rFonts w:asciiTheme="minorHAnsi" w:eastAsiaTheme="minorEastAsia" w:hAnsiTheme="minorHAnsi" w:cstheme="minorBidi"/>
      <w:lang w:eastAsia="en-US" w:bidi="en-US"/>
    </w:rPr>
  </w:style>
  <w:style w:type="paragraph" w:styleId="af8">
    <w:name w:val="Quote"/>
    <w:basedOn w:val="a2"/>
    <w:next w:val="a2"/>
    <w:link w:val="Chara"/>
    <w:uiPriority w:val="29"/>
    <w:qFormat/>
    <w:rsid w:val="00BD1E0C"/>
    <w:pPr>
      <w:widowControl/>
      <w:wordWrap/>
      <w:autoSpaceDE/>
      <w:autoSpaceDN/>
      <w:spacing w:before="200" w:after="480" w:line="276" w:lineRule="auto"/>
      <w:jc w:val="left"/>
    </w:pPr>
    <w:rPr>
      <w:i/>
      <w:iCs/>
      <w:kern w:val="0"/>
      <w:szCs w:val="20"/>
      <w:lang w:eastAsia="en-US" w:bidi="en-US"/>
    </w:rPr>
  </w:style>
  <w:style w:type="character" w:customStyle="1" w:styleId="Chara">
    <w:name w:val="인용 Char"/>
    <w:basedOn w:val="a3"/>
    <w:link w:val="af8"/>
    <w:uiPriority w:val="29"/>
    <w:rsid w:val="00BD1E0C"/>
    <w:rPr>
      <w:rFonts w:asciiTheme="minorHAnsi" w:eastAsiaTheme="minorEastAsia" w:hAnsiTheme="minorHAnsi" w:cstheme="minorBidi"/>
      <w:i/>
      <w:iCs/>
      <w:lang w:eastAsia="en-US" w:bidi="en-US"/>
    </w:rPr>
  </w:style>
  <w:style w:type="paragraph" w:styleId="af9">
    <w:name w:val="Intense Quote"/>
    <w:basedOn w:val="a2"/>
    <w:next w:val="a2"/>
    <w:link w:val="Charb"/>
    <w:uiPriority w:val="30"/>
    <w:qFormat/>
    <w:rsid w:val="00BD1E0C"/>
    <w:pPr>
      <w:widowControl/>
      <w:pBdr>
        <w:top w:val="single" w:sz="4" w:space="10" w:color="727CA3" w:themeColor="accent1"/>
        <w:left w:val="single" w:sz="4" w:space="10" w:color="727CA3" w:themeColor="accent1"/>
      </w:pBdr>
      <w:wordWrap/>
      <w:autoSpaceDE/>
      <w:autoSpaceDN/>
      <w:spacing w:before="200" w:line="276" w:lineRule="auto"/>
      <w:ind w:left="1296" w:right="1152"/>
    </w:pPr>
    <w:rPr>
      <w:i/>
      <w:iCs/>
      <w:color w:val="727CA3" w:themeColor="accent1"/>
      <w:kern w:val="0"/>
      <w:szCs w:val="20"/>
      <w:lang w:eastAsia="en-US" w:bidi="en-US"/>
    </w:rPr>
  </w:style>
  <w:style w:type="character" w:customStyle="1" w:styleId="Charb">
    <w:name w:val="강한 인용 Char"/>
    <w:basedOn w:val="a3"/>
    <w:link w:val="af9"/>
    <w:uiPriority w:val="30"/>
    <w:rsid w:val="00BD1E0C"/>
    <w:rPr>
      <w:rFonts w:asciiTheme="minorHAnsi" w:eastAsiaTheme="minorEastAsia" w:hAnsiTheme="minorHAnsi" w:cstheme="minorBidi"/>
      <w:i/>
      <w:iCs/>
      <w:color w:val="727CA3" w:themeColor="accent1"/>
      <w:lang w:eastAsia="en-US" w:bidi="en-US"/>
    </w:rPr>
  </w:style>
  <w:style w:type="character" w:styleId="afa">
    <w:name w:val="Subtle Emphasis"/>
    <w:uiPriority w:val="19"/>
    <w:qFormat/>
    <w:rsid w:val="00BD1E0C"/>
    <w:rPr>
      <w:i/>
      <w:iCs/>
      <w:color w:val="363C53" w:themeColor="accent1" w:themeShade="7F"/>
    </w:rPr>
  </w:style>
  <w:style w:type="character" w:styleId="afb">
    <w:name w:val="Intense Emphasis"/>
    <w:uiPriority w:val="21"/>
    <w:qFormat/>
    <w:rsid w:val="00BD1E0C"/>
    <w:rPr>
      <w:b/>
      <w:bCs/>
      <w:caps/>
      <w:color w:val="363C53" w:themeColor="accent1" w:themeShade="7F"/>
      <w:spacing w:val="10"/>
    </w:rPr>
  </w:style>
  <w:style w:type="character" w:styleId="afc">
    <w:name w:val="Subtle Reference"/>
    <w:uiPriority w:val="31"/>
    <w:qFormat/>
    <w:rsid w:val="00BD1E0C"/>
    <w:rPr>
      <w:b/>
      <w:bCs/>
      <w:color w:val="727CA3" w:themeColor="accent1"/>
    </w:rPr>
  </w:style>
  <w:style w:type="character" w:styleId="afd">
    <w:name w:val="Intense Reference"/>
    <w:uiPriority w:val="32"/>
    <w:qFormat/>
    <w:rsid w:val="00BD1E0C"/>
    <w:rPr>
      <w:b/>
      <w:bCs/>
      <w:i/>
      <w:iCs/>
      <w:caps/>
      <w:color w:val="727CA3" w:themeColor="accent1"/>
    </w:rPr>
  </w:style>
  <w:style w:type="character" w:styleId="afe">
    <w:name w:val="Book Title"/>
    <w:uiPriority w:val="33"/>
    <w:qFormat/>
    <w:rsid w:val="00BD1E0C"/>
    <w:rPr>
      <w:b/>
      <w:bCs/>
      <w:i/>
      <w:iCs/>
      <w:spacing w:val="9"/>
    </w:rPr>
  </w:style>
  <w:style w:type="paragraph" w:styleId="TOC">
    <w:name w:val="TOC Heading"/>
    <w:basedOn w:val="11"/>
    <w:next w:val="a2"/>
    <w:uiPriority w:val="39"/>
    <w:semiHidden/>
    <w:unhideWhenUsed/>
    <w:qFormat/>
    <w:rsid w:val="00BD1E0C"/>
    <w:pPr>
      <w:keepNext w:val="0"/>
      <w:numPr>
        <w:numId w:val="0"/>
      </w:numPr>
      <w:pBdr>
        <w:top w:val="single" w:sz="24" w:space="0" w:color="727CA3" w:themeColor="accent1"/>
        <w:left w:val="single" w:sz="24" w:space="0" w:color="727CA3" w:themeColor="accent1"/>
        <w:bottom w:val="single" w:sz="24" w:space="0" w:color="727CA3" w:themeColor="accent1"/>
        <w:right w:val="single" w:sz="24" w:space="0" w:color="727CA3" w:themeColor="accent1"/>
      </w:pBdr>
      <w:shd w:val="clear" w:color="auto" w:fill="FFFFFF" w:themeFill="background1"/>
      <w:wordWrap/>
      <w:autoSpaceDE/>
      <w:autoSpaceDN/>
      <w:spacing w:before="200" w:after="0" w:line="276" w:lineRule="auto"/>
      <w:outlineLvl w:val="9"/>
    </w:pPr>
    <w:rPr>
      <w:rFonts w:ascii="Comic Sans MS" w:eastAsia="굴림체" w:hAnsi="Comic Sans MS" w:cstheme="minorBidi"/>
      <w:bCs/>
      <w:color w:val="34343E" w:themeColor="text2" w:themeShade="BF"/>
      <w:spacing w:val="15"/>
      <w:kern w:val="0"/>
      <w:szCs w:val="22"/>
      <w:lang w:val="en-US" w:eastAsia="en-US" w:bidi="en-US"/>
    </w:rPr>
  </w:style>
  <w:style w:type="paragraph" w:styleId="aff">
    <w:name w:val="Body Text"/>
    <w:basedOn w:val="a2"/>
    <w:link w:val="Charc"/>
    <w:unhideWhenUsed/>
    <w:rsid w:val="00404DAD"/>
    <w:pPr>
      <w:widowControl/>
      <w:wordWrap/>
      <w:autoSpaceDE/>
      <w:autoSpaceDN/>
      <w:spacing w:before="200" w:after="180" w:line="276" w:lineRule="auto"/>
      <w:ind w:leftChars="200" w:left="200" w:firstLineChars="100" w:firstLine="100"/>
      <w:jc w:val="left"/>
    </w:pPr>
    <w:rPr>
      <w:rFonts w:ascii="Comic Sans MS" w:eastAsia="굴림체" w:hAnsi="Comic Sans MS"/>
      <w:kern w:val="0"/>
      <w:szCs w:val="20"/>
      <w:lang w:eastAsia="en-US" w:bidi="en-US"/>
    </w:rPr>
  </w:style>
  <w:style w:type="character" w:customStyle="1" w:styleId="Charc">
    <w:name w:val="본문 Char"/>
    <w:basedOn w:val="a3"/>
    <w:link w:val="aff"/>
    <w:rsid w:val="00404DAD"/>
    <w:rPr>
      <w:rFonts w:ascii="Comic Sans MS" w:eastAsia="굴림체" w:hAnsi="Comic Sans MS" w:cstheme="minorBidi"/>
      <w:lang w:eastAsia="en-US" w:bidi="en-US"/>
    </w:rPr>
  </w:style>
  <w:style w:type="numbering" w:styleId="111111">
    <w:name w:val="Outline List 2"/>
    <w:basedOn w:val="a5"/>
    <w:rsid w:val="00404DAD"/>
    <w:pPr>
      <w:numPr>
        <w:numId w:val="12"/>
      </w:numPr>
    </w:pPr>
  </w:style>
  <w:style w:type="table" w:styleId="aff0">
    <w:name w:val="Table Grid"/>
    <w:basedOn w:val="a4"/>
    <w:rsid w:val="00404DAD"/>
    <w:rPr>
      <w:rFonts w:eastAsia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3">
    <w:name w:val="Table Classic 2"/>
    <w:basedOn w:val="a4"/>
    <w:rsid w:val="00404DAD"/>
    <w:rPr>
      <w:rFonts w:eastAsia="바탕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1">
    <w:name w:val="page number"/>
    <w:basedOn w:val="a3"/>
    <w:rsid w:val="00404DAD"/>
    <w:rPr>
      <w:rFonts w:ascii="Arial" w:hAnsi="Arial"/>
      <w:sz w:val="20"/>
    </w:rPr>
  </w:style>
  <w:style w:type="paragraph" w:styleId="24">
    <w:name w:val="Body Text 2"/>
    <w:basedOn w:val="a2"/>
    <w:link w:val="2Char1"/>
    <w:rsid w:val="00404DAD"/>
    <w:pPr>
      <w:widowControl/>
      <w:wordWrap/>
      <w:adjustRightInd w:val="0"/>
      <w:jc w:val="left"/>
    </w:pPr>
    <w:rPr>
      <w:rFonts w:ascii="Arial" w:eastAsia="굴림체" w:hAnsi="Arial" w:cs="Times New Roman"/>
      <w:color w:val="000000"/>
      <w:kern w:val="0"/>
      <w:szCs w:val="20"/>
      <w:lang w:eastAsia="en-US"/>
    </w:rPr>
  </w:style>
  <w:style w:type="character" w:customStyle="1" w:styleId="2Char1">
    <w:name w:val="본문 2 Char"/>
    <w:basedOn w:val="a3"/>
    <w:link w:val="24"/>
    <w:rsid w:val="00404DAD"/>
    <w:rPr>
      <w:rFonts w:ascii="Arial" w:eastAsia="굴림체" w:hAnsi="Arial"/>
      <w:color w:val="000000"/>
      <w:lang w:eastAsia="en-US"/>
    </w:rPr>
  </w:style>
  <w:style w:type="paragraph" w:styleId="32">
    <w:name w:val="Body Text 3"/>
    <w:basedOn w:val="a2"/>
    <w:link w:val="3Char0"/>
    <w:rsid w:val="00404DAD"/>
    <w:pPr>
      <w:widowControl/>
      <w:wordWrap/>
      <w:autoSpaceDE/>
      <w:autoSpaceDN/>
      <w:jc w:val="left"/>
    </w:pPr>
    <w:rPr>
      <w:rFonts w:ascii="Arial" w:eastAsia="굴림체" w:hAnsi="Arial" w:cs="Arial"/>
      <w:color w:val="000000"/>
      <w:kern w:val="0"/>
      <w:szCs w:val="20"/>
      <w:lang w:eastAsia="en-US"/>
    </w:rPr>
  </w:style>
  <w:style w:type="character" w:customStyle="1" w:styleId="3Char0">
    <w:name w:val="본문 3 Char"/>
    <w:basedOn w:val="a3"/>
    <w:link w:val="32"/>
    <w:rsid w:val="00404DAD"/>
    <w:rPr>
      <w:rFonts w:ascii="Arial" w:eastAsia="굴림체" w:hAnsi="Arial" w:cs="Arial"/>
      <w:color w:val="000000"/>
      <w:lang w:eastAsia="en-US"/>
    </w:rPr>
  </w:style>
  <w:style w:type="paragraph" w:styleId="aff2">
    <w:name w:val="table of figures"/>
    <w:basedOn w:val="a2"/>
    <w:next w:val="a2"/>
    <w:semiHidden/>
    <w:rsid w:val="00404DAD"/>
    <w:pPr>
      <w:wordWrap/>
      <w:autoSpaceDE/>
      <w:autoSpaceDN/>
      <w:spacing w:before="60" w:after="60"/>
      <w:ind w:left="475" w:hanging="475"/>
    </w:pPr>
    <w:rPr>
      <w:rFonts w:ascii="Comic Sans MS" w:eastAsia="굴림체" w:hAnsi="Comic Sans MS"/>
      <w:smallCaps/>
      <w:szCs w:val="24"/>
      <w:lang w:eastAsia="en-US"/>
    </w:rPr>
  </w:style>
  <w:style w:type="character" w:styleId="aff3">
    <w:name w:val="FollowedHyperlink"/>
    <w:basedOn w:val="a3"/>
    <w:rsid w:val="00404DAD"/>
    <w:rPr>
      <w:color w:val="800080"/>
      <w:u w:val="single"/>
    </w:rPr>
  </w:style>
  <w:style w:type="paragraph" w:styleId="aff4">
    <w:name w:val="table of authorities"/>
    <w:basedOn w:val="a2"/>
    <w:next w:val="a2"/>
    <w:semiHidden/>
    <w:rsid w:val="00404DAD"/>
    <w:pPr>
      <w:wordWrap/>
      <w:autoSpaceDE/>
      <w:autoSpaceDN/>
      <w:ind w:left="240" w:hanging="240"/>
    </w:pPr>
    <w:rPr>
      <w:rFonts w:ascii="Arial" w:eastAsia="굴림체" w:hAnsi="Arial"/>
      <w:szCs w:val="24"/>
      <w:lang w:eastAsia="en-US"/>
    </w:rPr>
  </w:style>
  <w:style w:type="paragraph" w:styleId="aff5">
    <w:name w:val="toa heading"/>
    <w:basedOn w:val="a2"/>
    <w:next w:val="a2"/>
    <w:semiHidden/>
    <w:rsid w:val="00404DAD"/>
    <w:pPr>
      <w:wordWrap/>
      <w:autoSpaceDE/>
      <w:autoSpaceDN/>
      <w:spacing w:before="240"/>
      <w:jc w:val="center"/>
    </w:pPr>
    <w:rPr>
      <w:rFonts w:ascii="Arial" w:eastAsia="굴림체" w:hAnsi="Arial"/>
      <w:smallCaps/>
      <w:szCs w:val="26"/>
      <w:u w:val="single"/>
      <w:lang w:eastAsia="en-US"/>
    </w:rPr>
  </w:style>
  <w:style w:type="paragraph" w:styleId="aff6">
    <w:name w:val="Body Text Indent"/>
    <w:basedOn w:val="a2"/>
    <w:link w:val="Chard"/>
    <w:rsid w:val="00404DAD"/>
    <w:pPr>
      <w:widowControl/>
      <w:wordWrap/>
      <w:autoSpaceDE/>
      <w:autoSpaceDN/>
      <w:ind w:left="360"/>
      <w:jc w:val="left"/>
    </w:pPr>
    <w:rPr>
      <w:rFonts w:ascii="Arial" w:eastAsia="굴림체" w:hAnsi="Arial" w:cs="Arial"/>
      <w:kern w:val="0"/>
      <w:szCs w:val="24"/>
      <w:lang w:eastAsia="en-US"/>
    </w:rPr>
  </w:style>
  <w:style w:type="character" w:customStyle="1" w:styleId="Chard">
    <w:name w:val="본문 들여쓰기 Char"/>
    <w:basedOn w:val="a3"/>
    <w:link w:val="aff6"/>
    <w:rsid w:val="00404DAD"/>
    <w:rPr>
      <w:rFonts w:ascii="Arial" w:eastAsia="굴림체" w:hAnsi="Arial" w:cs="Arial"/>
      <w:szCs w:val="24"/>
      <w:lang w:eastAsia="en-US"/>
    </w:rPr>
  </w:style>
  <w:style w:type="paragraph" w:styleId="aff7">
    <w:name w:val="Plain Text"/>
    <w:basedOn w:val="a2"/>
    <w:link w:val="Chare"/>
    <w:rsid w:val="00404DAD"/>
    <w:pPr>
      <w:widowControl/>
      <w:wordWrap/>
      <w:autoSpaceDE/>
      <w:autoSpaceDN/>
      <w:jc w:val="left"/>
    </w:pPr>
    <w:rPr>
      <w:rFonts w:ascii="Courier New" w:eastAsia="굴림체" w:hAnsi="Courier New" w:cs="Courier New"/>
      <w:kern w:val="0"/>
      <w:szCs w:val="20"/>
      <w:lang w:eastAsia="en-US"/>
    </w:rPr>
  </w:style>
  <w:style w:type="character" w:customStyle="1" w:styleId="Chare">
    <w:name w:val="글자만 Char"/>
    <w:basedOn w:val="a3"/>
    <w:link w:val="aff7"/>
    <w:rsid w:val="00404DAD"/>
    <w:rPr>
      <w:rFonts w:ascii="Courier New" w:eastAsia="굴림체" w:hAnsi="Courier New" w:cs="Courier New"/>
      <w:lang w:eastAsia="en-US"/>
    </w:rPr>
  </w:style>
  <w:style w:type="paragraph" w:customStyle="1" w:styleId="ListNumber">
    <w:name w:val="ListNumber"/>
    <w:basedOn w:val="a0"/>
    <w:rsid w:val="00404DAD"/>
    <w:pPr>
      <w:numPr>
        <w:numId w:val="0"/>
      </w:numPr>
      <w:wordWrap/>
      <w:autoSpaceDE/>
      <w:autoSpaceDN/>
      <w:spacing w:before="20" w:after="20"/>
      <w:ind w:left="432" w:right="-27" w:hanging="432"/>
    </w:pPr>
    <w:rPr>
      <w:rFonts w:ascii="Helvetica" w:eastAsia="굴림체" w:hAnsi="Helvetica"/>
      <w:snapToGrid w:val="0"/>
      <w:sz w:val="20"/>
      <w:szCs w:val="20"/>
    </w:rPr>
  </w:style>
  <w:style w:type="paragraph" w:customStyle="1" w:styleId="aff8">
    <w:name w:val="코드"/>
    <w:basedOn w:val="a7"/>
    <w:link w:val="Charf"/>
    <w:rsid w:val="00404DA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tabs>
        <w:tab w:val="clear" w:pos="9936"/>
      </w:tabs>
      <w:wordWrap/>
      <w:autoSpaceDE/>
      <w:autoSpaceDN/>
      <w:spacing w:after="0"/>
    </w:pPr>
    <w:rPr>
      <w:rFonts w:ascii="Courier" w:eastAsia="굴림체" w:hAnsi="Courier"/>
      <w:b w:val="0"/>
      <w:i w:val="0"/>
      <w:szCs w:val="24"/>
      <w:lang w:eastAsia="ko-KR"/>
    </w:rPr>
  </w:style>
  <w:style w:type="paragraph" w:customStyle="1" w:styleId="aff9">
    <w:name w:val="그림들"/>
    <w:basedOn w:val="aff"/>
    <w:rsid w:val="00404DAD"/>
    <w:pPr>
      <w:spacing w:beforeLines="100" w:afterLines="100" w:line="360" w:lineRule="auto"/>
      <w:ind w:leftChars="0" w:left="0" w:firstLineChars="0" w:firstLine="0"/>
      <w:jc w:val="both"/>
    </w:pPr>
    <w:rPr>
      <w:rFonts w:cs="Arial"/>
      <w:noProof/>
      <w:szCs w:val="24"/>
      <w:lang w:eastAsia="ko-KR" w:bidi="ar-SA"/>
    </w:rPr>
  </w:style>
  <w:style w:type="paragraph" w:customStyle="1" w:styleId="affa">
    <w:name w:val="표안 그림"/>
    <w:basedOn w:val="aff"/>
    <w:rsid w:val="00404DAD"/>
    <w:pPr>
      <w:spacing w:beforeLines="100" w:afterLines="100" w:line="0" w:lineRule="atLeast"/>
      <w:ind w:leftChars="0" w:left="0" w:firstLineChars="0" w:firstLine="0"/>
      <w:jc w:val="center"/>
    </w:pPr>
    <w:rPr>
      <w:rFonts w:cs="Arial"/>
      <w:szCs w:val="24"/>
      <w:lang w:eastAsia="ko-KR" w:bidi="ar-SA"/>
    </w:rPr>
  </w:style>
  <w:style w:type="paragraph" w:customStyle="1" w:styleId="font5">
    <w:name w:val="font5"/>
    <w:basedOn w:val="a2"/>
    <w:rsid w:val="00404DAD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Times New Roman" w:hint="eastAsia"/>
      <w:kern w:val="0"/>
      <w:sz w:val="16"/>
      <w:szCs w:val="16"/>
    </w:rPr>
  </w:style>
  <w:style w:type="paragraph" w:customStyle="1" w:styleId="affb">
    <w:name w:val="주의"/>
    <w:basedOn w:val="aff8"/>
    <w:rsid w:val="00404DAD"/>
    <w:rPr>
      <w:rFonts w:ascii="굴림체" w:hAnsi="굴림체"/>
      <w:b/>
      <w:bCs/>
      <w:color w:val="FF0000"/>
      <w:sz w:val="20"/>
      <w:u w:val="single"/>
    </w:rPr>
  </w:style>
  <w:style w:type="paragraph" w:customStyle="1" w:styleId="xl24">
    <w:name w:val="xl24"/>
    <w:basedOn w:val="a2"/>
    <w:rsid w:val="00404DAD"/>
    <w:pPr>
      <w:widowControl/>
      <w:wordWrap/>
      <w:autoSpaceDE/>
      <w:autoSpaceDN/>
      <w:spacing w:before="100" w:beforeAutospacing="1" w:after="100" w:afterAutospacing="1"/>
      <w:jc w:val="center"/>
    </w:pPr>
    <w:rPr>
      <w:rFonts w:ascii="바탕" w:eastAsia="바탕" w:hAnsi="바탕" w:cs="Times New Roman"/>
      <w:kern w:val="0"/>
      <w:sz w:val="24"/>
      <w:szCs w:val="24"/>
    </w:rPr>
  </w:style>
  <w:style w:type="paragraph" w:styleId="affc">
    <w:name w:val="Normal (Web)"/>
    <w:basedOn w:val="a2"/>
    <w:uiPriority w:val="99"/>
    <w:rsid w:val="00404DAD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 w:cs="Times New Roman"/>
      <w:kern w:val="0"/>
      <w:sz w:val="24"/>
      <w:szCs w:val="24"/>
    </w:rPr>
  </w:style>
  <w:style w:type="paragraph" w:styleId="25">
    <w:name w:val="index 2"/>
    <w:basedOn w:val="a2"/>
    <w:next w:val="a2"/>
    <w:autoRedefine/>
    <w:semiHidden/>
    <w:rsid w:val="00404DAD"/>
    <w:pPr>
      <w:wordWrap/>
      <w:autoSpaceDE/>
      <w:autoSpaceDN/>
      <w:ind w:left="400" w:hanging="200"/>
    </w:pPr>
    <w:rPr>
      <w:rFonts w:eastAsia="굴림체"/>
      <w:szCs w:val="21"/>
      <w:lang w:eastAsia="en-US"/>
    </w:rPr>
  </w:style>
  <w:style w:type="paragraph" w:styleId="33">
    <w:name w:val="index 3"/>
    <w:basedOn w:val="a2"/>
    <w:next w:val="a2"/>
    <w:autoRedefine/>
    <w:semiHidden/>
    <w:rsid w:val="00404DAD"/>
    <w:pPr>
      <w:wordWrap/>
      <w:autoSpaceDE/>
      <w:autoSpaceDN/>
      <w:ind w:left="600" w:hanging="200"/>
    </w:pPr>
    <w:rPr>
      <w:rFonts w:eastAsia="굴림체"/>
      <w:szCs w:val="21"/>
      <w:lang w:eastAsia="en-US"/>
    </w:rPr>
  </w:style>
  <w:style w:type="paragraph" w:styleId="42">
    <w:name w:val="index 4"/>
    <w:basedOn w:val="a2"/>
    <w:next w:val="a2"/>
    <w:autoRedefine/>
    <w:semiHidden/>
    <w:rsid w:val="00404DAD"/>
    <w:pPr>
      <w:wordWrap/>
      <w:autoSpaceDE/>
      <w:autoSpaceDN/>
      <w:ind w:left="800" w:hanging="200"/>
    </w:pPr>
    <w:rPr>
      <w:rFonts w:eastAsia="굴림체"/>
      <w:szCs w:val="21"/>
      <w:lang w:eastAsia="en-US"/>
    </w:rPr>
  </w:style>
  <w:style w:type="paragraph" w:styleId="53">
    <w:name w:val="index 5"/>
    <w:basedOn w:val="a2"/>
    <w:next w:val="a2"/>
    <w:autoRedefine/>
    <w:semiHidden/>
    <w:rsid w:val="00404DAD"/>
    <w:pPr>
      <w:wordWrap/>
      <w:autoSpaceDE/>
      <w:autoSpaceDN/>
      <w:ind w:left="1000" w:hanging="200"/>
    </w:pPr>
    <w:rPr>
      <w:rFonts w:eastAsia="굴림체"/>
      <w:szCs w:val="21"/>
      <w:lang w:eastAsia="en-US"/>
    </w:rPr>
  </w:style>
  <w:style w:type="paragraph" w:styleId="61">
    <w:name w:val="index 6"/>
    <w:basedOn w:val="a2"/>
    <w:next w:val="a2"/>
    <w:autoRedefine/>
    <w:semiHidden/>
    <w:rsid w:val="00404DAD"/>
    <w:pPr>
      <w:wordWrap/>
      <w:autoSpaceDE/>
      <w:autoSpaceDN/>
      <w:ind w:left="1200" w:hanging="200"/>
    </w:pPr>
    <w:rPr>
      <w:rFonts w:eastAsia="굴림체"/>
      <w:szCs w:val="21"/>
      <w:lang w:eastAsia="en-US"/>
    </w:rPr>
  </w:style>
  <w:style w:type="paragraph" w:styleId="71">
    <w:name w:val="index 7"/>
    <w:basedOn w:val="a2"/>
    <w:next w:val="a2"/>
    <w:autoRedefine/>
    <w:semiHidden/>
    <w:rsid w:val="00404DAD"/>
    <w:pPr>
      <w:wordWrap/>
      <w:autoSpaceDE/>
      <w:autoSpaceDN/>
      <w:ind w:left="1400" w:hanging="200"/>
    </w:pPr>
    <w:rPr>
      <w:rFonts w:eastAsia="굴림체"/>
      <w:szCs w:val="21"/>
      <w:lang w:eastAsia="en-US"/>
    </w:rPr>
  </w:style>
  <w:style w:type="paragraph" w:styleId="81">
    <w:name w:val="index 8"/>
    <w:basedOn w:val="a2"/>
    <w:next w:val="a2"/>
    <w:autoRedefine/>
    <w:semiHidden/>
    <w:rsid w:val="00404DAD"/>
    <w:pPr>
      <w:wordWrap/>
      <w:autoSpaceDE/>
      <w:autoSpaceDN/>
      <w:ind w:left="1600" w:hanging="200"/>
    </w:pPr>
    <w:rPr>
      <w:rFonts w:eastAsia="굴림체"/>
      <w:szCs w:val="21"/>
      <w:lang w:eastAsia="en-US"/>
    </w:rPr>
  </w:style>
  <w:style w:type="paragraph" w:styleId="91">
    <w:name w:val="index 9"/>
    <w:basedOn w:val="a2"/>
    <w:next w:val="a2"/>
    <w:autoRedefine/>
    <w:semiHidden/>
    <w:rsid w:val="00404DAD"/>
    <w:pPr>
      <w:wordWrap/>
      <w:autoSpaceDE/>
      <w:autoSpaceDN/>
      <w:ind w:left="1800" w:hanging="200"/>
    </w:pPr>
    <w:rPr>
      <w:rFonts w:eastAsia="굴림체"/>
      <w:szCs w:val="21"/>
      <w:lang w:eastAsia="en-US"/>
    </w:rPr>
  </w:style>
  <w:style w:type="paragraph" w:styleId="affd">
    <w:name w:val="index heading"/>
    <w:basedOn w:val="a2"/>
    <w:next w:val="1"/>
    <w:semiHidden/>
    <w:rsid w:val="00404DAD"/>
    <w:pPr>
      <w:pBdr>
        <w:top w:val="single" w:sz="12" w:space="0" w:color="auto"/>
      </w:pBdr>
      <w:wordWrap/>
      <w:autoSpaceDE/>
      <w:autoSpaceDN/>
      <w:spacing w:before="360" w:after="240"/>
    </w:pPr>
    <w:rPr>
      <w:rFonts w:eastAsia="굴림체"/>
      <w:b/>
      <w:bCs/>
      <w:i/>
      <w:iCs/>
      <w:szCs w:val="31"/>
      <w:lang w:eastAsia="en-US"/>
    </w:rPr>
  </w:style>
  <w:style w:type="character" w:customStyle="1" w:styleId="Charf">
    <w:name w:val="코드 Char"/>
    <w:basedOn w:val="Char0"/>
    <w:link w:val="aff8"/>
    <w:rsid w:val="00404DAD"/>
    <w:rPr>
      <w:rFonts w:ascii="Courier" w:eastAsia="굴림체" w:hAnsi="Courier"/>
      <w:b/>
      <w:i/>
      <w:sz w:val="16"/>
      <w:szCs w:val="24"/>
      <w:shd w:val="clear" w:color="auto" w:fill="D9D9D9"/>
      <w:lang w:val="en-US" w:eastAsia="en-US" w:bidi="ar-SA"/>
    </w:rPr>
  </w:style>
  <w:style w:type="paragraph" w:styleId="affe">
    <w:name w:val="Date"/>
    <w:basedOn w:val="a2"/>
    <w:next w:val="a2"/>
    <w:link w:val="Charf0"/>
    <w:rsid w:val="00404DAD"/>
    <w:pPr>
      <w:widowControl/>
      <w:wordWrap/>
      <w:autoSpaceDE/>
      <w:autoSpaceDN/>
      <w:jc w:val="left"/>
    </w:pPr>
    <w:rPr>
      <w:rFonts w:ascii="Arial" w:eastAsia="굴림체" w:hAnsi="Arial" w:cs="Times New Roman"/>
      <w:kern w:val="0"/>
      <w:szCs w:val="24"/>
      <w:lang w:eastAsia="en-US"/>
    </w:rPr>
  </w:style>
  <w:style w:type="character" w:customStyle="1" w:styleId="Charf0">
    <w:name w:val="날짜 Char"/>
    <w:basedOn w:val="a3"/>
    <w:link w:val="affe"/>
    <w:rsid w:val="00404DAD"/>
    <w:rPr>
      <w:rFonts w:ascii="Arial" w:eastAsia="굴림체" w:hAnsi="Arial"/>
      <w:szCs w:val="24"/>
      <w:lang w:eastAsia="en-US"/>
    </w:rPr>
  </w:style>
  <w:style w:type="paragraph" w:customStyle="1" w:styleId="14">
    <w:name w:val="스타일 코드 + 첫 줄:  1 글자"/>
    <w:basedOn w:val="aff8"/>
    <w:link w:val="1Char0"/>
    <w:rsid w:val="00404DAD"/>
    <w:pPr>
      <w:ind w:firstLineChars="100" w:firstLine="160"/>
    </w:pPr>
    <w:rPr>
      <w:rFonts w:cs="바탕"/>
      <w:szCs w:val="20"/>
    </w:rPr>
  </w:style>
  <w:style w:type="character" w:customStyle="1" w:styleId="1Char0">
    <w:name w:val="스타일 코드 + 첫 줄:  1 글자 Char"/>
    <w:basedOn w:val="Charf"/>
    <w:link w:val="14"/>
    <w:rsid w:val="00404DAD"/>
    <w:rPr>
      <w:rFonts w:ascii="Courier" w:eastAsia="굴림체" w:hAnsi="Courier" w:cs="바탕"/>
      <w:b/>
      <w:i/>
      <w:sz w:val="16"/>
      <w:szCs w:val="24"/>
      <w:shd w:val="clear" w:color="auto" w:fill="D9D9D9"/>
      <w:lang w:val="en-US" w:eastAsia="en-US" w:bidi="ar-SA"/>
    </w:rPr>
  </w:style>
  <w:style w:type="paragraph" w:customStyle="1" w:styleId="15">
    <w:name w:val="스타일1"/>
    <w:basedOn w:val="14"/>
    <w:rsid w:val="00404DA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</w:pPr>
  </w:style>
  <w:style w:type="paragraph" w:customStyle="1" w:styleId="afff">
    <w:name w:val="가운데그림"/>
    <w:basedOn w:val="aff"/>
    <w:rsid w:val="00404DAD"/>
    <w:pPr>
      <w:spacing w:beforeLines="100" w:afterLines="100" w:line="360" w:lineRule="auto"/>
      <w:ind w:leftChars="0" w:left="0" w:firstLineChars="0" w:firstLine="0"/>
      <w:jc w:val="center"/>
    </w:pPr>
    <w:rPr>
      <w:rFonts w:cs="Arial"/>
      <w:szCs w:val="24"/>
      <w:lang w:eastAsia="ko-KR" w:bidi="ar-SA"/>
    </w:rPr>
  </w:style>
  <w:style w:type="paragraph" w:customStyle="1" w:styleId="Default">
    <w:name w:val="Default"/>
    <w:rsid w:val="00404DAD"/>
    <w:pPr>
      <w:widowControl w:val="0"/>
      <w:autoSpaceDE w:val="0"/>
      <w:autoSpaceDN w:val="0"/>
      <w:adjustRightInd w:val="0"/>
    </w:pPr>
    <w:rPr>
      <w:rFonts w:ascii="Helvetica" w:eastAsia="바탕" w:hAnsi="Helvetica"/>
      <w:color w:val="000000"/>
      <w:sz w:val="24"/>
      <w:szCs w:val="24"/>
    </w:rPr>
  </w:style>
  <w:style w:type="paragraph" w:customStyle="1" w:styleId="SP323683">
    <w:name w:val="SP323683"/>
    <w:basedOn w:val="Default"/>
    <w:next w:val="Default"/>
    <w:rsid w:val="00404DAD"/>
    <w:pPr>
      <w:spacing w:before="220" w:after="100"/>
    </w:pPr>
    <w:rPr>
      <w:color w:val="auto"/>
      <w:sz w:val="20"/>
    </w:rPr>
  </w:style>
  <w:style w:type="paragraph" w:customStyle="1" w:styleId="SP323680">
    <w:name w:val="SP323680"/>
    <w:basedOn w:val="Default"/>
    <w:next w:val="Default"/>
    <w:rsid w:val="00404DAD"/>
    <w:pPr>
      <w:spacing w:before="100" w:after="80"/>
    </w:pPr>
    <w:rPr>
      <w:color w:val="auto"/>
      <w:sz w:val="20"/>
    </w:rPr>
  </w:style>
  <w:style w:type="paragraph" w:customStyle="1" w:styleId="SP323681">
    <w:name w:val="SP323681"/>
    <w:basedOn w:val="Default"/>
    <w:next w:val="Default"/>
    <w:rsid w:val="00404DAD"/>
    <w:pPr>
      <w:spacing w:before="40"/>
    </w:pPr>
    <w:rPr>
      <w:color w:val="auto"/>
      <w:sz w:val="20"/>
    </w:rPr>
  </w:style>
  <w:style w:type="character" w:customStyle="1" w:styleId="SC180365">
    <w:name w:val="SC180365"/>
    <w:rsid w:val="00404DAD"/>
    <w:rPr>
      <w:color w:val="000000"/>
      <w:sz w:val="18"/>
      <w:szCs w:val="18"/>
    </w:rPr>
  </w:style>
  <w:style w:type="paragraph" w:styleId="HTML">
    <w:name w:val="HTML Preformatted"/>
    <w:basedOn w:val="a2"/>
    <w:link w:val="HTMLChar"/>
    <w:uiPriority w:val="99"/>
    <w:rsid w:val="00404D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color w:val="000000"/>
      <w:kern w:val="0"/>
      <w:sz w:val="24"/>
      <w:szCs w:val="24"/>
    </w:rPr>
  </w:style>
  <w:style w:type="character" w:customStyle="1" w:styleId="HTMLChar">
    <w:name w:val="미리 서식이 지정된 HTML Char"/>
    <w:basedOn w:val="a3"/>
    <w:link w:val="HTML"/>
    <w:uiPriority w:val="99"/>
    <w:rsid w:val="00404DAD"/>
    <w:rPr>
      <w:rFonts w:ascii="굴림체" w:eastAsia="굴림체" w:hAnsi="굴림체" w:cs="굴림체"/>
      <w:color w:val="000000"/>
      <w:sz w:val="24"/>
      <w:szCs w:val="24"/>
    </w:rPr>
  </w:style>
  <w:style w:type="paragraph" w:customStyle="1" w:styleId="SP5319533">
    <w:name w:val="SP.5.319533"/>
    <w:basedOn w:val="Default"/>
    <w:next w:val="Default"/>
    <w:rsid w:val="00404DAD"/>
    <w:rPr>
      <w:rFonts w:ascii="Times New Roman" w:hAnsi="Times New Roman"/>
      <w:color w:val="auto"/>
    </w:rPr>
  </w:style>
  <w:style w:type="paragraph" w:customStyle="1" w:styleId="SP5319492">
    <w:name w:val="SP.5.319492"/>
    <w:basedOn w:val="Default"/>
    <w:next w:val="Default"/>
    <w:rsid w:val="00404DAD"/>
    <w:rPr>
      <w:rFonts w:ascii="Times New Roman" w:hAnsi="Times New Roman"/>
      <w:color w:val="auto"/>
    </w:rPr>
  </w:style>
  <w:style w:type="character" w:customStyle="1" w:styleId="SC5110600">
    <w:name w:val="SC.5.110600"/>
    <w:rsid w:val="00404DAD"/>
    <w:rPr>
      <w:color w:val="000000"/>
      <w:sz w:val="20"/>
      <w:szCs w:val="20"/>
    </w:rPr>
  </w:style>
  <w:style w:type="paragraph" w:customStyle="1" w:styleId="SP151757">
    <w:name w:val="SP151757"/>
    <w:basedOn w:val="Default"/>
    <w:next w:val="Default"/>
    <w:rsid w:val="00404DAD"/>
    <w:rPr>
      <w:rFonts w:ascii="HIDAF D+ Palatino" w:eastAsia="HIDAF D+ Palatino" w:hAnsi="Times New Roman"/>
      <w:color w:val="auto"/>
    </w:rPr>
  </w:style>
  <w:style w:type="paragraph" w:customStyle="1" w:styleId="SP151742">
    <w:name w:val="SP151742"/>
    <w:basedOn w:val="Default"/>
    <w:next w:val="Default"/>
    <w:rsid w:val="00404DAD"/>
    <w:rPr>
      <w:rFonts w:ascii="HIDAF D+ Palatino" w:eastAsia="HIDAF D+ Palatino" w:hAnsi="Times New Roman"/>
      <w:color w:val="auto"/>
    </w:rPr>
  </w:style>
  <w:style w:type="character" w:customStyle="1" w:styleId="SC180267">
    <w:name w:val="SC180267"/>
    <w:rsid w:val="00404DAD"/>
    <w:rPr>
      <w:rFonts w:cs="HIDAF D+ Palatino"/>
      <w:color w:val="000000"/>
      <w:sz w:val="20"/>
      <w:szCs w:val="20"/>
    </w:rPr>
  </w:style>
  <w:style w:type="paragraph" w:customStyle="1" w:styleId="SP151799">
    <w:name w:val="SP151799"/>
    <w:basedOn w:val="Default"/>
    <w:next w:val="Default"/>
    <w:rsid w:val="00404DAD"/>
    <w:rPr>
      <w:rFonts w:ascii="HIDAF D+ Palatino" w:eastAsia="HIDAF D+ Palatino" w:hAnsi="Times New Roman"/>
      <w:color w:val="auto"/>
    </w:rPr>
  </w:style>
  <w:style w:type="paragraph" w:customStyle="1" w:styleId="SP151758">
    <w:name w:val="SP151758"/>
    <w:basedOn w:val="Default"/>
    <w:next w:val="Default"/>
    <w:rsid w:val="00404DAD"/>
    <w:rPr>
      <w:rFonts w:ascii="HIDAF D+ Palatino" w:eastAsia="HIDAF D+ Palatino" w:hAnsi="Times New Roman"/>
      <w:color w:val="auto"/>
    </w:rPr>
  </w:style>
  <w:style w:type="paragraph" w:customStyle="1" w:styleId="SP151779">
    <w:name w:val="SP151779"/>
    <w:basedOn w:val="Default"/>
    <w:next w:val="Default"/>
    <w:rsid w:val="00404DAD"/>
    <w:rPr>
      <w:rFonts w:ascii="HIDAF D+ Palatino" w:eastAsia="HIDAF D+ Palatino" w:hAnsi="Times New Roman"/>
      <w:color w:val="auto"/>
    </w:rPr>
  </w:style>
  <w:style w:type="paragraph" w:customStyle="1" w:styleId="26">
    <w:name w:val="스타일2"/>
    <w:basedOn w:val="aff"/>
    <w:link w:val="2Char2"/>
    <w:rsid w:val="00404DAD"/>
    <w:pPr>
      <w:spacing w:beforeLines="100" w:afterLines="100" w:line="360" w:lineRule="auto"/>
      <w:ind w:leftChars="0" w:left="0" w:firstLineChars="200" w:firstLine="400"/>
      <w:jc w:val="both"/>
    </w:pPr>
    <w:rPr>
      <w:rFonts w:cs="Arial"/>
      <w:szCs w:val="24"/>
      <w:lang w:eastAsia="ko-KR" w:bidi="ar-SA"/>
    </w:rPr>
  </w:style>
  <w:style w:type="paragraph" w:customStyle="1" w:styleId="34">
    <w:name w:val="스타일3"/>
    <w:basedOn w:val="3"/>
    <w:link w:val="3Char1"/>
    <w:rsid w:val="00404DAD"/>
    <w:pPr>
      <w:numPr>
        <w:ilvl w:val="0"/>
        <w:numId w:val="0"/>
      </w:numPr>
      <w:wordWrap/>
      <w:autoSpaceDE/>
      <w:autoSpaceDN/>
      <w:spacing w:before="0" w:after="60"/>
      <w:ind w:rightChars="200" w:right="400"/>
    </w:pPr>
    <w:rPr>
      <w:rFonts w:ascii="Comic Sans MS" w:eastAsia="맑은 고딕" w:hAnsi="Comic Sans MS" w:cs="Arial"/>
      <w:bCs/>
      <w:iCs/>
      <w:noProof w:val="0"/>
      <w:kern w:val="0"/>
      <w:sz w:val="24"/>
      <w:szCs w:val="26"/>
    </w:rPr>
  </w:style>
  <w:style w:type="paragraph" w:customStyle="1" w:styleId="SP65635">
    <w:name w:val="SP65635"/>
    <w:basedOn w:val="Default"/>
    <w:next w:val="Default"/>
    <w:rsid w:val="00404DAD"/>
    <w:pPr>
      <w:spacing w:before="220" w:after="100"/>
    </w:pPr>
    <w:rPr>
      <w:rFonts w:ascii="CDMCK L+ Helvetica" w:eastAsia="CDMCK L+ Helvetica" w:hAnsi="Times New Roman"/>
      <w:color w:val="auto"/>
    </w:rPr>
  </w:style>
  <w:style w:type="paragraph" w:customStyle="1" w:styleId="SP65632">
    <w:name w:val="SP65632"/>
    <w:basedOn w:val="Default"/>
    <w:next w:val="Default"/>
    <w:rsid w:val="00404DAD"/>
    <w:pPr>
      <w:spacing w:before="100" w:after="80"/>
    </w:pPr>
    <w:rPr>
      <w:rFonts w:ascii="CDMCK L+ Helvetica" w:eastAsia="CDMCK L+ Helvetica" w:hAnsi="Times New Roman"/>
      <w:color w:val="auto"/>
    </w:rPr>
  </w:style>
  <w:style w:type="paragraph" w:customStyle="1" w:styleId="SP65637">
    <w:name w:val="SP65637"/>
    <w:basedOn w:val="Default"/>
    <w:next w:val="Default"/>
    <w:rsid w:val="00404DAD"/>
    <w:pPr>
      <w:spacing w:before="80"/>
    </w:pPr>
    <w:rPr>
      <w:rFonts w:ascii="CDMCK L+ Helvetica" w:eastAsia="CDMCK L+ Helvetica" w:hAnsi="Times New Roman"/>
      <w:color w:val="auto"/>
    </w:rPr>
  </w:style>
  <w:style w:type="character" w:customStyle="1" w:styleId="SC180324">
    <w:name w:val="SC180324"/>
    <w:rsid w:val="00404DAD"/>
    <w:rPr>
      <w:rFonts w:cs="CDMCK L+ Helvetica"/>
      <w:color w:val="000000"/>
      <w:sz w:val="20"/>
      <w:szCs w:val="20"/>
    </w:rPr>
  </w:style>
  <w:style w:type="character" w:customStyle="1" w:styleId="2Char2">
    <w:name w:val="스타일2 Char"/>
    <w:basedOn w:val="Charc"/>
    <w:link w:val="26"/>
    <w:rsid w:val="00404DAD"/>
    <w:rPr>
      <w:rFonts w:ascii="Comic Sans MS" w:eastAsia="굴림체" w:hAnsi="Comic Sans MS" w:cs="Arial"/>
      <w:szCs w:val="24"/>
      <w:lang w:eastAsia="en-US" w:bidi="en-US"/>
    </w:rPr>
  </w:style>
  <w:style w:type="character" w:customStyle="1" w:styleId="3Char1">
    <w:name w:val="스타일3 Char"/>
    <w:basedOn w:val="3Char"/>
    <w:link w:val="34"/>
    <w:rsid w:val="00404DAD"/>
    <w:rPr>
      <w:rFonts w:ascii="Comic Sans MS" w:eastAsia="맑은 고딕" w:hAnsi="Comic Sans MS" w:cs="Arial"/>
      <w:b/>
      <w:bCs/>
      <w:iCs/>
      <w:noProof/>
      <w:kern w:val="28"/>
      <w:sz w:val="24"/>
      <w:szCs w:val="26"/>
      <w:lang w:eastAsia="en-US"/>
    </w:rPr>
  </w:style>
  <w:style w:type="paragraph" w:customStyle="1" w:styleId="406">
    <w:name w:val="스타일 제목 4 + 단락 뒤: 0.6 줄"/>
    <w:basedOn w:val="4"/>
    <w:next w:val="4"/>
    <w:link w:val="406Char"/>
    <w:rsid w:val="00404DAD"/>
    <w:pPr>
      <w:spacing w:beforeLines="200" w:after="0" w:line="360" w:lineRule="auto"/>
      <w:ind w:left="1101"/>
    </w:pPr>
    <w:rPr>
      <w:rFonts w:ascii="Comic Sans MS" w:eastAsia="굴림체" w:hAnsi="Comic Sans MS" w:cs="바탕"/>
      <w:szCs w:val="32"/>
    </w:rPr>
  </w:style>
  <w:style w:type="paragraph" w:customStyle="1" w:styleId="afff0">
    <w:name w:val="스타일 본문 + 가운데"/>
    <w:basedOn w:val="aff"/>
    <w:rsid w:val="00404DAD"/>
    <w:pPr>
      <w:spacing w:beforeLines="100" w:afterLines="100" w:line="360" w:lineRule="auto"/>
      <w:ind w:leftChars="0" w:left="0" w:firstLineChars="0" w:firstLine="0"/>
      <w:jc w:val="center"/>
    </w:pPr>
    <w:rPr>
      <w:rFonts w:cs="바탕"/>
      <w:lang w:eastAsia="ko-KR" w:bidi="ar-SA"/>
    </w:rPr>
  </w:style>
  <w:style w:type="paragraph" w:styleId="afff1">
    <w:name w:val="Note Heading"/>
    <w:basedOn w:val="a2"/>
    <w:next w:val="a2"/>
    <w:link w:val="Charf1"/>
    <w:rsid w:val="00404DAD"/>
    <w:pPr>
      <w:widowControl/>
      <w:wordWrap/>
      <w:autoSpaceDE/>
      <w:autoSpaceDN/>
      <w:jc w:val="center"/>
    </w:pPr>
    <w:rPr>
      <w:rFonts w:ascii="Comic Sans MS" w:eastAsia="굴림체" w:hAnsi="Comic Sans MS" w:cs="Arial"/>
      <w:kern w:val="0"/>
      <w:szCs w:val="24"/>
      <w:lang w:val="es-ES"/>
    </w:rPr>
  </w:style>
  <w:style w:type="character" w:customStyle="1" w:styleId="Charf1">
    <w:name w:val="각주/미주 머리글 Char"/>
    <w:basedOn w:val="a3"/>
    <w:link w:val="afff1"/>
    <w:rsid w:val="00404DAD"/>
    <w:rPr>
      <w:rFonts w:ascii="Comic Sans MS" w:eastAsia="굴림체" w:hAnsi="Comic Sans MS" w:cs="Arial"/>
      <w:szCs w:val="24"/>
      <w:lang w:val="es-ES"/>
    </w:rPr>
  </w:style>
  <w:style w:type="paragraph" w:styleId="afff2">
    <w:name w:val="Closing"/>
    <w:basedOn w:val="a2"/>
    <w:link w:val="Charf2"/>
    <w:rsid w:val="00404DAD"/>
    <w:pPr>
      <w:widowControl/>
      <w:wordWrap/>
      <w:autoSpaceDE/>
      <w:autoSpaceDN/>
      <w:ind w:leftChars="2100" w:left="100"/>
      <w:jc w:val="left"/>
    </w:pPr>
    <w:rPr>
      <w:rFonts w:ascii="Comic Sans MS" w:eastAsia="굴림체" w:hAnsi="Comic Sans MS" w:cs="Arial"/>
      <w:kern w:val="0"/>
      <w:szCs w:val="24"/>
      <w:lang w:val="es-ES"/>
    </w:rPr>
  </w:style>
  <w:style w:type="character" w:customStyle="1" w:styleId="Charf2">
    <w:name w:val="맺음말 Char"/>
    <w:basedOn w:val="a3"/>
    <w:link w:val="afff2"/>
    <w:rsid w:val="00404DAD"/>
    <w:rPr>
      <w:rFonts w:ascii="Comic Sans MS" w:eastAsia="굴림체" w:hAnsi="Comic Sans MS" w:cs="Arial"/>
      <w:szCs w:val="24"/>
      <w:lang w:val="es-ES"/>
    </w:rPr>
  </w:style>
  <w:style w:type="character" w:customStyle="1" w:styleId="apple-style-span">
    <w:name w:val="apple-style-span"/>
    <w:basedOn w:val="a3"/>
    <w:rsid w:val="00404DAD"/>
  </w:style>
  <w:style w:type="character" w:customStyle="1" w:styleId="category">
    <w:name w:val="category"/>
    <w:basedOn w:val="a3"/>
    <w:rsid w:val="00404DAD"/>
  </w:style>
  <w:style w:type="character" w:customStyle="1" w:styleId="apple-converted-space">
    <w:name w:val="apple-converted-space"/>
    <w:basedOn w:val="a3"/>
    <w:rsid w:val="00404DAD"/>
  </w:style>
  <w:style w:type="character" w:customStyle="1" w:styleId="16">
    <w:name w:val="날짜1"/>
    <w:basedOn w:val="a3"/>
    <w:rsid w:val="00404DAD"/>
  </w:style>
  <w:style w:type="character" w:styleId="HTML0">
    <w:name w:val="HTML Sample"/>
    <w:basedOn w:val="a3"/>
    <w:rsid w:val="00404DAD"/>
    <w:rPr>
      <w:rFonts w:ascii="굴림체" w:eastAsia="굴림체" w:hAnsi="굴림체" w:cs="굴림체"/>
    </w:rPr>
  </w:style>
  <w:style w:type="character" w:customStyle="1" w:styleId="option">
    <w:name w:val="option"/>
    <w:basedOn w:val="a3"/>
    <w:rsid w:val="00404DAD"/>
  </w:style>
  <w:style w:type="character" w:styleId="HTML1">
    <w:name w:val="HTML Code"/>
    <w:basedOn w:val="a3"/>
    <w:uiPriority w:val="99"/>
    <w:rsid w:val="00404DAD"/>
    <w:rPr>
      <w:rFonts w:ascii="굴림체" w:eastAsia="굴림체" w:hAnsi="굴림체" w:cs="굴림체"/>
      <w:sz w:val="24"/>
      <w:szCs w:val="24"/>
    </w:rPr>
  </w:style>
  <w:style w:type="character" w:styleId="HTML2">
    <w:name w:val="HTML Variable"/>
    <w:basedOn w:val="a3"/>
    <w:rsid w:val="00404DAD"/>
    <w:rPr>
      <w:i/>
      <w:iCs/>
    </w:rPr>
  </w:style>
  <w:style w:type="character" w:customStyle="1" w:styleId="samp">
    <w:name w:val="samp"/>
    <w:basedOn w:val="a3"/>
    <w:rsid w:val="00404DAD"/>
  </w:style>
  <w:style w:type="character" w:customStyle="1" w:styleId="file">
    <w:name w:val="file"/>
    <w:basedOn w:val="a3"/>
    <w:rsid w:val="00404DAD"/>
  </w:style>
  <w:style w:type="character" w:customStyle="1" w:styleId="env">
    <w:name w:val="env"/>
    <w:basedOn w:val="a3"/>
    <w:rsid w:val="00404DAD"/>
  </w:style>
  <w:style w:type="character" w:customStyle="1" w:styleId="command">
    <w:name w:val="command"/>
    <w:basedOn w:val="a3"/>
    <w:rsid w:val="00404DAD"/>
  </w:style>
  <w:style w:type="paragraph" w:customStyle="1" w:styleId="43">
    <w:name w:val="스타일4"/>
    <w:basedOn w:val="aff"/>
    <w:rsid w:val="00404DAD"/>
    <w:pPr>
      <w:spacing w:beforeLines="100" w:afterLines="100" w:line="360" w:lineRule="auto"/>
      <w:ind w:leftChars="0" w:left="0" w:firstLineChars="0" w:firstLine="0"/>
      <w:jc w:val="both"/>
    </w:pPr>
    <w:rPr>
      <w:rFonts w:cs="Arial"/>
      <w:szCs w:val="24"/>
      <w:lang w:eastAsia="ko-KR" w:bidi="ar-SA"/>
    </w:rPr>
  </w:style>
  <w:style w:type="paragraph" w:customStyle="1" w:styleId="5">
    <w:name w:val="스타일5"/>
    <w:basedOn w:val="20"/>
    <w:link w:val="5Char0"/>
    <w:qFormat/>
    <w:rsid w:val="00BD1E0C"/>
    <w:pPr>
      <w:widowControl/>
      <w:numPr>
        <w:numId w:val="21"/>
      </w:numPr>
      <w:shd w:val="clear" w:color="auto" w:fill="FFFFFF" w:themeFill="background1"/>
      <w:wordWrap/>
      <w:autoSpaceDE/>
      <w:autoSpaceDN/>
      <w:spacing w:before="240" w:after="60"/>
      <w:ind w:leftChars="300" w:left="300" w:right="403"/>
      <w:jc w:val="left"/>
    </w:pPr>
    <w:rPr>
      <w:rFonts w:ascii="Comic Sans MS" w:eastAsia="맑은 고딕" w:hAnsi="Comic Sans MS" w:cs="Arial"/>
      <w:bCs/>
      <w:iCs/>
      <w:sz w:val="28"/>
      <w:szCs w:val="28"/>
    </w:rPr>
  </w:style>
  <w:style w:type="paragraph" w:customStyle="1" w:styleId="62">
    <w:name w:val="스타일6"/>
    <w:basedOn w:val="aff"/>
    <w:link w:val="6Char0"/>
    <w:qFormat/>
    <w:rsid w:val="00BD1E0C"/>
    <w:pPr>
      <w:spacing w:beforeLines="100" w:afterLines="100" w:line="360" w:lineRule="auto"/>
      <w:ind w:leftChars="0" w:left="0" w:firstLineChars="200" w:firstLine="400"/>
      <w:jc w:val="both"/>
    </w:pPr>
    <w:rPr>
      <w:rFonts w:cs="Arial"/>
      <w:szCs w:val="24"/>
    </w:rPr>
  </w:style>
  <w:style w:type="character" w:customStyle="1" w:styleId="5Char0">
    <w:name w:val="스타일5 Char"/>
    <w:basedOn w:val="2Char"/>
    <w:link w:val="5"/>
    <w:rsid w:val="00BD1E0C"/>
    <w:rPr>
      <w:rFonts w:ascii="Comic Sans MS" w:eastAsia="맑은 고딕" w:hAnsi="Comic Sans MS" w:cs="Arial"/>
      <w:b/>
      <w:bCs/>
      <w:iCs/>
      <w:noProof/>
      <w:kern w:val="28"/>
      <w:sz w:val="28"/>
      <w:szCs w:val="28"/>
      <w:shd w:val="clear" w:color="auto" w:fill="FFFFFF" w:themeFill="background1"/>
    </w:rPr>
  </w:style>
  <w:style w:type="paragraph" w:customStyle="1" w:styleId="72">
    <w:name w:val="스타일7"/>
    <w:basedOn w:val="5"/>
    <w:link w:val="7Char0"/>
    <w:qFormat/>
    <w:rsid w:val="00BD1E0C"/>
    <w:pPr>
      <w:numPr>
        <w:ilvl w:val="0"/>
        <w:numId w:val="0"/>
      </w:numPr>
      <w:tabs>
        <w:tab w:val="num" w:pos="876"/>
      </w:tabs>
      <w:ind w:leftChars="300" w:left="1701" w:hanging="1701"/>
    </w:pPr>
  </w:style>
  <w:style w:type="character" w:customStyle="1" w:styleId="6Char0">
    <w:name w:val="스타일6 Char"/>
    <w:basedOn w:val="Charc"/>
    <w:link w:val="62"/>
    <w:rsid w:val="00BD1E0C"/>
    <w:rPr>
      <w:rFonts w:ascii="Comic Sans MS" w:eastAsia="굴림체" w:hAnsi="Comic Sans MS" w:cs="Arial"/>
      <w:szCs w:val="24"/>
      <w:lang w:eastAsia="en-US" w:bidi="en-US"/>
    </w:rPr>
  </w:style>
  <w:style w:type="paragraph" w:customStyle="1" w:styleId="82">
    <w:name w:val="스타일8"/>
    <w:basedOn w:val="11"/>
    <w:link w:val="8Char0"/>
    <w:qFormat/>
    <w:rsid w:val="00BD1E0C"/>
    <w:pPr>
      <w:framePr w:w="7977" w:hSpace="142" w:vSpace="142" w:wrap="notBeside" w:vAnchor="text" w:hAnchor="page" w:x="1956" w:y="1" w:anchorLock="1"/>
      <w:numPr>
        <w:numId w:val="0"/>
      </w:numPr>
      <w:suppressLineNumbers/>
      <w:pBdr>
        <w:bottom w:val="single" w:sz="18" w:space="1" w:color="auto"/>
      </w:pBdr>
      <w:shd w:val="clear" w:color="auto" w:fill="FFFFFF" w:themeFill="background1"/>
      <w:tabs>
        <w:tab w:val="num" w:pos="2243"/>
      </w:tabs>
      <w:wordWrap/>
      <w:autoSpaceDE/>
      <w:autoSpaceDN/>
      <w:spacing w:before="240" w:after="120"/>
      <w:ind w:left="1203" w:hanging="1203"/>
      <w:jc w:val="both"/>
    </w:pPr>
    <w:rPr>
      <w:rFonts w:ascii="굴림체" w:eastAsia="굴림체" w:hAnsi="굴림체" w:cs="Arial"/>
      <w:bCs/>
      <w:color w:val="000000"/>
      <w:kern w:val="32"/>
      <w:sz w:val="32"/>
      <w:szCs w:val="32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character" w:customStyle="1" w:styleId="7Char0">
    <w:name w:val="스타일7 Char"/>
    <w:basedOn w:val="5Char0"/>
    <w:link w:val="72"/>
    <w:rsid w:val="00BD1E0C"/>
    <w:rPr>
      <w:rFonts w:ascii="Comic Sans MS" w:eastAsia="맑은 고딕" w:hAnsi="Comic Sans MS" w:cs="Arial"/>
      <w:b/>
      <w:bCs/>
      <w:iCs/>
      <w:noProof/>
      <w:kern w:val="28"/>
      <w:sz w:val="28"/>
      <w:szCs w:val="28"/>
      <w:shd w:val="clear" w:color="auto" w:fill="FFFFFF" w:themeFill="background1"/>
    </w:rPr>
  </w:style>
  <w:style w:type="paragraph" w:customStyle="1" w:styleId="92">
    <w:name w:val="스타일9"/>
    <w:basedOn w:val="a2"/>
    <w:link w:val="9Char0"/>
    <w:qFormat/>
    <w:rsid w:val="00BD1E0C"/>
    <w:pPr>
      <w:widowControl/>
      <w:wordWrap/>
      <w:autoSpaceDE/>
      <w:autoSpaceDN/>
      <w:spacing w:beforeLines="200" w:before="240" w:line="360" w:lineRule="auto"/>
      <w:ind w:left="1101" w:hanging="400"/>
      <w:outlineLvl w:val="3"/>
    </w:pPr>
    <w:rPr>
      <w:rFonts w:ascii="Comic Sans MS" w:eastAsia="굴림체" w:hAnsi="Comic Sans MS" w:cs="바탕"/>
      <w:b/>
      <w:kern w:val="0"/>
      <w:sz w:val="28"/>
      <w:szCs w:val="32"/>
    </w:rPr>
  </w:style>
  <w:style w:type="character" w:customStyle="1" w:styleId="8Char0">
    <w:name w:val="스타일8 Char"/>
    <w:basedOn w:val="1Char"/>
    <w:link w:val="82"/>
    <w:rsid w:val="00BD1E0C"/>
    <w:rPr>
      <w:rFonts w:ascii="굴림체" w:eastAsia="굴림체" w:hAnsi="굴림체" w:cs="Arial"/>
      <w:b/>
      <w:bCs/>
      <w:color w:val="000000"/>
      <w:kern w:val="32"/>
      <w:sz w:val="32"/>
      <w:szCs w:val="32"/>
      <w:shd w:val="clear" w:color="auto" w:fill="FFFFFF" w:themeFill="background1"/>
      <w:lang w:val="ko-KR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100">
    <w:name w:val="스타일10"/>
    <w:basedOn w:val="3"/>
    <w:link w:val="10Char"/>
    <w:qFormat/>
    <w:rsid w:val="00BD1E0C"/>
    <w:pPr>
      <w:numPr>
        <w:ilvl w:val="0"/>
        <w:numId w:val="0"/>
      </w:numPr>
      <w:tabs>
        <w:tab w:val="num" w:pos="720"/>
      </w:tabs>
      <w:wordWrap/>
      <w:autoSpaceDE/>
      <w:autoSpaceDN/>
      <w:spacing w:before="0" w:after="60"/>
      <w:ind w:left="1389" w:rightChars="200" w:right="400" w:hanging="680"/>
    </w:pPr>
    <w:rPr>
      <w:rFonts w:ascii="Comic Sans MS" w:eastAsia="맑은 고딕" w:hAnsi="Comic Sans MS" w:cs="Arial"/>
      <w:bCs/>
      <w:iCs/>
      <w:sz w:val="24"/>
      <w:szCs w:val="26"/>
    </w:rPr>
  </w:style>
  <w:style w:type="character" w:customStyle="1" w:styleId="406Char">
    <w:name w:val="스타일 제목 4 + 단락 뒤: 0.6 줄 Char"/>
    <w:basedOn w:val="4Char"/>
    <w:link w:val="406"/>
    <w:rsid w:val="00404DAD"/>
    <w:rPr>
      <w:rFonts w:ascii="Comic Sans MS" w:eastAsia="굴림체" w:hAnsi="Comic Sans MS" w:cs="바탕"/>
      <w:b/>
      <w:sz w:val="28"/>
      <w:szCs w:val="32"/>
    </w:rPr>
  </w:style>
  <w:style w:type="character" w:customStyle="1" w:styleId="9Char0">
    <w:name w:val="스타일9 Char"/>
    <w:basedOn w:val="a3"/>
    <w:link w:val="92"/>
    <w:rsid w:val="00BD1E0C"/>
    <w:rPr>
      <w:rFonts w:ascii="Comic Sans MS" w:eastAsia="굴림체" w:hAnsi="Comic Sans MS" w:cs="바탕"/>
      <w:b/>
      <w:sz w:val="28"/>
      <w:szCs w:val="32"/>
    </w:rPr>
  </w:style>
  <w:style w:type="paragraph" w:customStyle="1" w:styleId="110">
    <w:name w:val="스타일11"/>
    <w:basedOn w:val="a2"/>
    <w:link w:val="11Char"/>
    <w:qFormat/>
    <w:rsid w:val="00BD1E0C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wordWrap/>
      <w:autoSpaceDE/>
      <w:autoSpaceDN/>
      <w:jc w:val="left"/>
    </w:pPr>
    <w:rPr>
      <w:rFonts w:ascii="Courier" w:eastAsia="굴림체" w:hAnsi="Courier"/>
      <w:b/>
      <w:i/>
      <w:kern w:val="0"/>
      <w:sz w:val="16"/>
      <w:szCs w:val="24"/>
      <w:lang w:eastAsia="en-US"/>
    </w:rPr>
  </w:style>
  <w:style w:type="character" w:customStyle="1" w:styleId="10Char">
    <w:name w:val="스타일10 Char"/>
    <w:basedOn w:val="3Char"/>
    <w:link w:val="100"/>
    <w:rsid w:val="00BD1E0C"/>
    <w:rPr>
      <w:rFonts w:ascii="Comic Sans MS" w:eastAsia="맑은 고딕" w:hAnsi="Comic Sans MS" w:cs="Arial"/>
      <w:b/>
      <w:bCs/>
      <w:iCs/>
      <w:noProof/>
      <w:kern w:val="28"/>
      <w:sz w:val="24"/>
      <w:szCs w:val="26"/>
    </w:rPr>
  </w:style>
  <w:style w:type="paragraph" w:customStyle="1" w:styleId="post-footer">
    <w:name w:val="post-footer"/>
    <w:basedOn w:val="a2"/>
    <w:rsid w:val="00404DA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1Char">
    <w:name w:val="스타일11 Char"/>
    <w:basedOn w:val="a3"/>
    <w:link w:val="110"/>
    <w:rsid w:val="00BD1E0C"/>
    <w:rPr>
      <w:rFonts w:ascii="Courier" w:eastAsia="굴림체" w:hAnsi="Courier" w:cstheme="minorBidi"/>
      <w:b/>
      <w:i/>
      <w:sz w:val="16"/>
      <w:szCs w:val="24"/>
      <w:shd w:val="clear" w:color="auto" w:fill="D9D9D9"/>
      <w:lang w:eastAsia="en-US"/>
    </w:rPr>
  </w:style>
  <w:style w:type="character" w:customStyle="1" w:styleId="z-postedby">
    <w:name w:val="z-postedby"/>
    <w:basedOn w:val="a3"/>
    <w:rsid w:val="00404DAD"/>
  </w:style>
  <w:style w:type="character" w:customStyle="1" w:styleId="z-linkcolornormal">
    <w:name w:val="z-linkcolornormal"/>
    <w:basedOn w:val="a3"/>
    <w:rsid w:val="00404DAD"/>
  </w:style>
  <w:style w:type="character" w:customStyle="1" w:styleId="hl">
    <w:name w:val="hl"/>
    <w:basedOn w:val="a3"/>
    <w:rsid w:val="00404DAD"/>
  </w:style>
  <w:style w:type="character" w:customStyle="1" w:styleId="member1055">
    <w:name w:val="member_1055"/>
    <w:basedOn w:val="a3"/>
    <w:rsid w:val="00404DAD"/>
  </w:style>
  <w:style w:type="paragraph" w:customStyle="1" w:styleId="textepetit">
    <w:name w:val="texte_petit"/>
    <w:basedOn w:val="a2"/>
    <w:rsid w:val="00404DA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3">
    <w:name w:val="HTML Typewriter"/>
    <w:basedOn w:val="a3"/>
    <w:uiPriority w:val="99"/>
    <w:unhideWhenUsed/>
    <w:rsid w:val="00404DAD"/>
    <w:rPr>
      <w:rFonts w:ascii="굴림체" w:eastAsia="굴림체" w:hAnsi="굴림체" w:cs="굴림체"/>
      <w:sz w:val="24"/>
      <w:szCs w:val="24"/>
    </w:rPr>
  </w:style>
  <w:style w:type="paragraph" w:customStyle="1" w:styleId="post-body1">
    <w:name w:val="post-body1"/>
    <w:basedOn w:val="a2"/>
    <w:rsid w:val="00404DA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ff3">
    <w:name w:val="Placeholder Text"/>
    <w:basedOn w:val="a3"/>
    <w:uiPriority w:val="99"/>
    <w:semiHidden/>
    <w:rsid w:val="00404DAD"/>
    <w:rPr>
      <w:color w:val="808080"/>
    </w:rPr>
  </w:style>
  <w:style w:type="paragraph" w:customStyle="1" w:styleId="17">
    <w:name w:val="스타일 본문 + 가운데1"/>
    <w:basedOn w:val="aff"/>
    <w:rsid w:val="00404DAD"/>
    <w:pPr>
      <w:spacing w:beforeLines="100" w:afterLines="100" w:line="360" w:lineRule="auto"/>
      <w:ind w:leftChars="0" w:left="0" w:firstLineChars="0" w:firstLine="0"/>
      <w:jc w:val="center"/>
    </w:pPr>
    <w:rPr>
      <w:rFonts w:cs="바탕"/>
      <w:lang w:eastAsia="ko-KR" w:bidi="ar-SA"/>
    </w:rPr>
  </w:style>
  <w:style w:type="paragraph" w:customStyle="1" w:styleId="130">
    <w:name w:val="스타일13"/>
    <w:basedOn w:val="af1"/>
    <w:link w:val="13Char"/>
    <w:qFormat/>
    <w:rsid w:val="00BD1E0C"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</w:pPr>
  </w:style>
  <w:style w:type="character" w:customStyle="1" w:styleId="13Char">
    <w:name w:val="스타일13 Char"/>
    <w:basedOn w:val="Char5"/>
    <w:link w:val="130"/>
    <w:rsid w:val="00BD1E0C"/>
    <w:rPr>
      <w:rFonts w:ascii="Calibri" w:eastAsia="맑은 고딕" w:hAnsi="Calibri" w:cs="Arial"/>
      <w:sz w:val="24"/>
      <w:szCs w:val="24"/>
    </w:rPr>
  </w:style>
  <w:style w:type="paragraph" w:customStyle="1" w:styleId="afff4">
    <w:name w:val="바탕글"/>
    <w:rsid w:val="00404DAD"/>
    <w:pPr>
      <w:widowControl w:val="0"/>
      <w:wordWrap w:val="0"/>
      <w:autoSpaceDE w:val="0"/>
      <w:autoSpaceDN w:val="0"/>
      <w:adjustRightInd w:val="0"/>
      <w:snapToGrid w:val="0"/>
      <w:spacing w:line="384" w:lineRule="auto"/>
      <w:ind w:right="500"/>
      <w:jc w:val="both"/>
      <w:textAlignment w:val="baseline"/>
    </w:pPr>
    <w:rPr>
      <w:rFonts w:ascii="ÇÑÄÄ¹ÙÅÁ" w:eastAsiaTheme="minorEastAsia" w:hAnsi="ÇÑÄÄ¹ÙÅÁ" w:cs="ÇÑÄÄ¹ÙÅÁ"/>
      <w:color w:val="000000"/>
    </w:rPr>
  </w:style>
  <w:style w:type="numbering" w:customStyle="1" w:styleId="Style1">
    <w:name w:val="Style1"/>
    <w:basedOn w:val="a1"/>
    <w:uiPriority w:val="99"/>
    <w:rsid w:val="00404DAD"/>
    <w:pPr>
      <w:numPr>
        <w:numId w:val="13"/>
      </w:numPr>
    </w:pPr>
  </w:style>
  <w:style w:type="paragraph" w:customStyle="1" w:styleId="Style2">
    <w:name w:val="Style2"/>
    <w:basedOn w:val="20"/>
    <w:qFormat/>
    <w:rsid w:val="00BD1E0C"/>
    <w:pPr>
      <w:numPr>
        <w:ilvl w:val="0"/>
        <w:numId w:val="0"/>
      </w:numPr>
      <w:spacing w:before="300"/>
      <w:ind w:left="1134" w:hanging="567"/>
    </w:pPr>
    <w:rPr>
      <w:rFonts w:eastAsia="맑은 고딕"/>
      <w:noProof w:val="0"/>
      <w:kern w:val="0"/>
      <w:szCs w:val="56"/>
    </w:rPr>
  </w:style>
  <w:style w:type="paragraph" w:customStyle="1" w:styleId="Style3">
    <w:name w:val="Style3"/>
    <w:basedOn w:val="Style2"/>
    <w:qFormat/>
    <w:rsid w:val="00BD1E0C"/>
    <w:pPr>
      <w:spacing w:before="720"/>
      <w:ind w:hanging="850"/>
    </w:pPr>
    <w:rPr>
      <w:rFonts w:eastAsia="Microsoft Yi Baiti"/>
    </w:rPr>
  </w:style>
  <w:style w:type="paragraph" w:customStyle="1" w:styleId="Style4">
    <w:name w:val="Style4"/>
    <w:basedOn w:val="Style3"/>
    <w:qFormat/>
    <w:rsid w:val="00BD1E0C"/>
    <w:rPr>
      <w:rFonts w:eastAsia="맑은 고딕"/>
    </w:rPr>
  </w:style>
  <w:style w:type="numbering" w:customStyle="1" w:styleId="Style5">
    <w:name w:val="Style5"/>
    <w:basedOn w:val="a1"/>
    <w:uiPriority w:val="99"/>
    <w:rsid w:val="00404DAD"/>
    <w:pPr>
      <w:numPr>
        <w:numId w:val="14"/>
      </w:numPr>
    </w:pPr>
  </w:style>
  <w:style w:type="numbering" w:customStyle="1" w:styleId="Style6">
    <w:name w:val="Style6"/>
    <w:basedOn w:val="Style5"/>
    <w:uiPriority w:val="99"/>
    <w:rsid w:val="00404DAD"/>
    <w:pPr>
      <w:numPr>
        <w:numId w:val="15"/>
      </w:numPr>
    </w:pPr>
  </w:style>
  <w:style w:type="numbering" w:customStyle="1" w:styleId="Style7">
    <w:name w:val="Style7"/>
    <w:basedOn w:val="a1"/>
    <w:uiPriority w:val="99"/>
    <w:rsid w:val="00404DAD"/>
    <w:pPr>
      <w:numPr>
        <w:numId w:val="17"/>
      </w:numPr>
    </w:pPr>
  </w:style>
  <w:style w:type="paragraph" w:customStyle="1" w:styleId="Style8">
    <w:name w:val="Style8"/>
    <w:basedOn w:val="af1"/>
    <w:qFormat/>
    <w:rsid w:val="00BD1E0C"/>
    <w:pPr>
      <w:ind w:leftChars="0" w:left="1091"/>
    </w:pPr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37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gb231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oleObject" Target="embeddings/oleObject1.bin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hyperlink" Target="http://www.xilinx.com/support/documentation/ip_documentation/axi_master_burst/v1_00_a/ds844_axi_master_burst.pdf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cid:image001.png@01CE25B1.90BBD0F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ong.wang\Application%20Data\Microsoft\Templates\csharp_KR.dot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2.jpeg"/></Relationships>
</file>

<file path=word/theme/theme1.xml><?xml version="1.0" encoding="utf-8"?>
<a:theme xmlns:a="http://schemas.openxmlformats.org/drawingml/2006/main" name="원본">
  <a:themeElements>
    <a:clrScheme name="원본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원본">
      <a:majorFont>
        <a:latin typeface="Bookman Old Style"/>
        <a:ea typeface=""/>
        <a:cs typeface=""/>
        <a:font script="Grek" typeface="Cambria"/>
        <a:font script="Cyrl" typeface="Cambria"/>
        <a:font script="Jpan" typeface="HG明朝E"/>
        <a:font script="Hang" typeface="돋움"/>
        <a:font script="Hans" typeface="宋体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원본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30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balanced" dir="t">
              <a:rot lat="0" lon="0" rev="0"/>
            </a:lightRig>
          </a:scene3d>
          <a:sp3d prstMaterial="matte">
            <a:bevelT w="0" h="0"/>
            <a:contourClr>
              <a:schemeClr val="phClr">
                <a:tint val="100000"/>
                <a:shade val="100000"/>
                <a:hueMod val="100000"/>
                <a:satMod val="100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50000"/>
              </a:srgbClr>
            </a:outerShdw>
          </a:effectLst>
          <a:scene3d>
            <a:camera prst="orthographicFront" fov="0">
              <a:rot lat="0" lon="0" rev="0"/>
            </a:camera>
            <a:lightRig rig="soft" dir="t">
              <a:rot lat="0" lon="0" rev="2700000"/>
            </a:lightRig>
          </a:scene3d>
          <a:sp3d prstMaterial="matte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60000"/>
                <a:satMod val="300000"/>
              </a:schemeClr>
            </a:gs>
            <a:gs pos="30000">
              <a:schemeClr val="phClr">
                <a:shade val="80000"/>
                <a:satMod val="230000"/>
              </a:schemeClr>
            </a:gs>
            <a:gs pos="100000">
              <a:schemeClr val="phClr">
                <a:tint val="97000"/>
                <a:satMod val="22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6000"/>
                <a:satMod val="120000"/>
              </a:schemeClr>
              <a:schemeClr val="phClr">
                <a:tint val="90000"/>
              </a:schemeClr>
            </a:duotone>
          </a:blip>
          <a:tile tx="0" ty="0" sx="35000" sy="40000" flip="x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DA2D7A-21A8-4737-B8D9-11B2CC86F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csharp_KR.dot</Template>
  <TotalTime>3310</TotalTime>
  <Pages>1</Pages>
  <Words>27491</Words>
  <Characters>156699</Characters>
  <Application>Microsoft Office Word</Application>
  <DocSecurity>0</DocSecurity>
  <Lines>1305</Lines>
  <Paragraphs>367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C# 언어 사양</vt:lpstr>
      <vt:lpstr>C# 언어 사양</vt:lpstr>
    </vt:vector>
  </TitlesOfParts>
  <Company>BGS Spain</Company>
  <LinksUpToDate>false</LinksUpToDate>
  <CharactersWithSpaces>183823</CharactersWithSpaces>
  <SharedDoc>false</SharedDoc>
  <HLinks>
    <vt:vector size="12" baseType="variant">
      <vt:variant>
        <vt:i4>5505112</vt:i4>
      </vt:variant>
      <vt:variant>
        <vt:i4>5913</vt:i4>
      </vt:variant>
      <vt:variant>
        <vt:i4>0</vt:i4>
      </vt:variant>
      <vt:variant>
        <vt:i4>5</vt:i4>
      </vt:variant>
      <vt:variant>
        <vt:lpwstr>http://www.ieee.org/</vt:lpwstr>
      </vt:variant>
      <vt:variant>
        <vt:lpwstr/>
      </vt:variant>
      <vt:variant>
        <vt:i4>7602271</vt:i4>
      </vt:variant>
      <vt:variant>
        <vt:i4>13</vt:i4>
      </vt:variant>
      <vt:variant>
        <vt:i4>0</vt:i4>
      </vt:variant>
      <vt:variant>
        <vt:i4>5</vt:i4>
      </vt:variant>
      <vt:variant>
        <vt:lpwstr>mailto:sharp@microsoft.com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언어 사양</dc:title>
  <dc:creator>AraceliJ</dc:creator>
  <cp:keywords>No Markings</cp:keywords>
  <cp:lastModifiedBy>jaeh</cp:lastModifiedBy>
  <cp:revision>45</cp:revision>
  <cp:lastPrinted>2012-12-27T13:31:00Z</cp:lastPrinted>
  <dcterms:created xsi:type="dcterms:W3CDTF">2013-03-20T20:59:00Z</dcterms:created>
  <dcterms:modified xsi:type="dcterms:W3CDTF">2018-09-12T01:03:00Z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f538248c-3ea7-435e-bfd1-4e373e6e55e8</vt:lpwstr>
  </property>
  <property fmtid="{D5CDD505-2E9C-101B-9397-08002B2CF9AE}" pid="3" name="XilinxClassification">
    <vt:lpwstr>No Markings</vt:lpwstr>
  </property>
</Properties>
</file>